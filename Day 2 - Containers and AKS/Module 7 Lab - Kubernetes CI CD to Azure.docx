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853673984"/>
        <w:picture/>
      </w:sdtPr>
      <w:sdtEndPr/>
      <w:sdtContent>
        <w:p w14:paraId="791045BD" w14:textId="6D409915" w:rsidR="006B01C7" w:rsidRDefault="006B01C7" w:rsidP="006B01C7">
          <w:pPr>
            <w:jc w:val="center"/>
          </w:pPr>
          <w:r>
            <w:rPr>
              <w:noProof/>
            </w:rPr>
            <w:drawing>
              <wp:inline distT="0" distB="0" distL="0" distR="0" wp14:anchorId="79FCFA03" wp14:editId="2E40210C">
                <wp:extent cx="5947410" cy="2678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2678430"/>
                        </a:xfrm>
                        <a:prstGeom prst="rect">
                          <a:avLst/>
                        </a:prstGeom>
                        <a:noFill/>
                        <a:ln>
                          <a:noFill/>
                        </a:ln>
                      </pic:spPr>
                    </pic:pic>
                  </a:graphicData>
                </a:graphic>
              </wp:inline>
            </w:drawing>
          </w:r>
        </w:p>
      </w:sdtContent>
    </w:sdt>
    <w:sdt>
      <w:sdtPr>
        <w:rPr>
          <w:b/>
          <w:sz w:val="44"/>
          <w:szCs w:val="44"/>
        </w:rPr>
        <w:id w:val="-1503192031"/>
      </w:sdtPr>
      <w:sdtEndPr/>
      <w:sdtContent>
        <w:p w14:paraId="00505F39" w14:textId="77777777" w:rsidR="006B01C7" w:rsidRDefault="006B01C7" w:rsidP="006B01C7">
          <w:pPr>
            <w:jc w:val="center"/>
            <w:rPr>
              <w:b/>
              <w:sz w:val="44"/>
              <w:szCs w:val="44"/>
            </w:rPr>
          </w:pPr>
          <w:r>
            <w:rPr>
              <w:b/>
              <w:sz w:val="44"/>
              <w:szCs w:val="44"/>
            </w:rPr>
            <w:t>Module 7 Lab: Kubernetes CI/CD to Azure</w:t>
          </w:r>
        </w:p>
      </w:sdtContent>
    </w:sdt>
    <w:p w14:paraId="2661AF0D" w14:textId="77777777" w:rsidR="006B01C7" w:rsidRDefault="006B01C7" w:rsidP="006B01C7">
      <w:pPr>
        <w:pStyle w:val="TemplateVersion"/>
      </w:pPr>
      <w:bookmarkStart w:id="0" w:name="OLE_LINK4"/>
      <w:bookmarkStart w:id="1" w:name="OLE_LINK3"/>
      <w:bookmarkStart w:id="2" w:name="OLE_LINK2"/>
      <w:bookmarkStart w:id="3" w:name="OLE_LINK1"/>
      <w:r>
        <w:t>Template Version: 2.0</w:t>
      </w:r>
    </w:p>
    <w:bookmarkEnd w:id="0"/>
    <w:bookmarkEnd w:id="1"/>
    <w:bookmarkEnd w:id="2"/>
    <w:bookmarkEnd w:id="3"/>
    <w:p w14:paraId="0C85590C" w14:textId="77777777" w:rsidR="006B01C7" w:rsidRDefault="006B01C7" w:rsidP="006B01C7">
      <w:pPr>
        <w:rPr>
          <w:b/>
        </w:rPr>
      </w:pPr>
    </w:p>
    <w:p w14:paraId="72B5E29F" w14:textId="77777777" w:rsidR="006B01C7" w:rsidRDefault="006B01C7" w:rsidP="006B01C7">
      <w:pPr>
        <w:rPr>
          <w:b/>
        </w:rPr>
      </w:pPr>
      <w:r>
        <w:rPr>
          <w:b/>
        </w:rPr>
        <w:t>Estimated Time</w:t>
      </w:r>
    </w:p>
    <w:p w14:paraId="46C3CF9E" w14:textId="05F9530B" w:rsidR="006B01C7" w:rsidRDefault="0021087F" w:rsidP="006B01C7">
      <w:r>
        <w:t>60</w:t>
      </w:r>
      <w:r w:rsidR="006B01C7">
        <w:t xml:space="preserve"> minutes</w:t>
      </w:r>
    </w:p>
    <w:p w14:paraId="6100C2ED" w14:textId="77777777" w:rsidR="006B01C7" w:rsidRDefault="006B01C7" w:rsidP="006B01C7"/>
    <w:p w14:paraId="7542F8D4" w14:textId="77777777" w:rsidR="006B01C7" w:rsidRDefault="006B01C7" w:rsidP="006B01C7">
      <w:pPr>
        <w:rPr>
          <w:b/>
        </w:rPr>
      </w:pPr>
      <w:r>
        <w:rPr>
          <w:b/>
        </w:rPr>
        <w:t>Objectives</w:t>
      </w:r>
    </w:p>
    <w:p w14:paraId="2550CB16" w14:textId="77777777" w:rsidR="006B01C7" w:rsidRDefault="006B01C7" w:rsidP="006B01C7">
      <w:r>
        <w:t>At the end of this lab, you will be able to:</w:t>
      </w:r>
    </w:p>
    <w:p w14:paraId="4871BD90" w14:textId="04C1E2DA" w:rsidR="006B01C7" w:rsidRPr="006B01C7" w:rsidRDefault="006B01C7" w:rsidP="00CB2C92">
      <w:pPr>
        <w:pStyle w:val="ListParagraph"/>
        <w:numPr>
          <w:ilvl w:val="0"/>
          <w:numId w:val="35"/>
        </w:numPr>
      </w:pPr>
      <w:r>
        <w:t>Complete a CI/CD in VSTS for AKS</w:t>
      </w:r>
    </w:p>
    <w:sdt>
      <w:sdtPr>
        <w:rPr>
          <w:rFonts w:asciiTheme="majorHAnsi" w:eastAsiaTheme="minorHAnsi" w:hAnsiTheme="majorHAnsi" w:cstheme="minorBidi"/>
          <w:b w:val="0"/>
          <w:bCs w:val="0"/>
          <w:color w:val="auto"/>
          <w:sz w:val="22"/>
          <w:szCs w:val="22"/>
        </w:rPr>
        <w:id w:val="-1276555859"/>
        <w:docPartObj>
          <w:docPartGallery w:val="Table of Contents"/>
          <w:docPartUnique/>
        </w:docPartObj>
      </w:sdtPr>
      <w:sdtEndPr>
        <w:rPr>
          <w:noProof/>
        </w:rPr>
      </w:sdtEndPr>
      <w:sdtContent>
        <w:sdt>
          <w:sdtPr>
            <w:rPr>
              <w:rFonts w:asciiTheme="majorHAnsi" w:eastAsiaTheme="minorHAnsi" w:hAnsiTheme="majorHAnsi" w:cstheme="minorBidi"/>
              <w:b w:val="0"/>
              <w:bCs w:val="0"/>
              <w:color w:val="auto"/>
              <w:sz w:val="22"/>
              <w:szCs w:val="22"/>
            </w:rPr>
            <w:id w:val="1226263993"/>
            <w:docPartObj>
              <w:docPartGallery w:val="Table of Contents"/>
              <w:docPartUnique/>
            </w:docPartObj>
          </w:sdtPr>
          <w:sdtEndPr>
            <w:rPr>
              <w:noProof/>
            </w:rPr>
          </w:sdtEndPr>
          <w:sdtContent>
            <w:p w14:paraId="34ED34EB" w14:textId="41111C26" w:rsidR="00CB2C92" w:rsidRDefault="6FC89235" w:rsidP="00CB2C92">
              <w:pPr>
                <w:pStyle w:val="TOCHeading"/>
              </w:pPr>
              <w:r>
                <w:t>Table of Contents</w:t>
              </w:r>
            </w:p>
            <w:p w14:paraId="5E630FD1" w14:textId="1AD075A0" w:rsidR="003B1C4D" w:rsidRDefault="00CB2C92">
              <w:pPr>
                <w:pStyle w:val="TOC2"/>
                <w:tabs>
                  <w:tab w:val="right" w:leader="dot" w:pos="12950"/>
                </w:tabs>
                <w:rPr>
                  <w:rFonts w:asciiTheme="minorHAnsi" w:eastAsiaTheme="minorEastAsia" w:hAnsiTheme="minorHAnsi"/>
                  <w:noProof/>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523593750" w:history="1">
                <w:r w:rsidR="003B1C4D" w:rsidRPr="00073947">
                  <w:rPr>
                    <w:rStyle w:val="Hyperlink"/>
                    <w:noProof/>
                  </w:rPr>
                  <w:t>Lab: Module 6 - DevOps with Containers</w:t>
                </w:r>
                <w:r w:rsidR="003B1C4D">
                  <w:rPr>
                    <w:noProof/>
                    <w:webHidden/>
                  </w:rPr>
                  <w:tab/>
                </w:r>
                <w:r w:rsidR="003B1C4D">
                  <w:rPr>
                    <w:noProof/>
                    <w:webHidden/>
                  </w:rPr>
                  <w:fldChar w:fldCharType="begin"/>
                </w:r>
                <w:r w:rsidR="003B1C4D">
                  <w:rPr>
                    <w:noProof/>
                    <w:webHidden/>
                  </w:rPr>
                  <w:instrText xml:space="preserve"> PAGEREF _Toc523593750 \h </w:instrText>
                </w:r>
                <w:r w:rsidR="003B1C4D">
                  <w:rPr>
                    <w:noProof/>
                    <w:webHidden/>
                  </w:rPr>
                </w:r>
                <w:r w:rsidR="003B1C4D">
                  <w:rPr>
                    <w:noProof/>
                    <w:webHidden/>
                  </w:rPr>
                  <w:fldChar w:fldCharType="separate"/>
                </w:r>
                <w:r w:rsidR="003B1C4D">
                  <w:rPr>
                    <w:noProof/>
                    <w:webHidden/>
                  </w:rPr>
                  <w:t>3</w:t>
                </w:r>
                <w:r w:rsidR="003B1C4D">
                  <w:rPr>
                    <w:noProof/>
                    <w:webHidden/>
                  </w:rPr>
                  <w:fldChar w:fldCharType="end"/>
                </w:r>
              </w:hyperlink>
            </w:p>
            <w:p w14:paraId="1962A3DD" w14:textId="2D247A9D" w:rsidR="003B1C4D" w:rsidRDefault="00F71A91">
              <w:pPr>
                <w:pStyle w:val="TOC3"/>
                <w:tabs>
                  <w:tab w:val="right" w:leader="dot" w:pos="12950"/>
                </w:tabs>
                <w:rPr>
                  <w:rFonts w:asciiTheme="minorHAnsi" w:eastAsiaTheme="minorEastAsia" w:hAnsiTheme="minorHAnsi"/>
                  <w:noProof/>
                </w:rPr>
              </w:pPr>
              <w:hyperlink w:anchor="_Toc523593751" w:history="1">
                <w:r w:rsidR="003B1C4D" w:rsidRPr="00073947">
                  <w:rPr>
                    <w:rStyle w:val="Hyperlink"/>
                    <w:noProof/>
                  </w:rPr>
                  <w:t>Exercise 1: Setup Project and Azure Container Registry (ACR)</w:t>
                </w:r>
                <w:r w:rsidR="003B1C4D">
                  <w:rPr>
                    <w:noProof/>
                    <w:webHidden/>
                  </w:rPr>
                  <w:tab/>
                </w:r>
                <w:r w:rsidR="003B1C4D">
                  <w:rPr>
                    <w:noProof/>
                    <w:webHidden/>
                  </w:rPr>
                  <w:fldChar w:fldCharType="begin"/>
                </w:r>
                <w:r w:rsidR="003B1C4D">
                  <w:rPr>
                    <w:noProof/>
                    <w:webHidden/>
                  </w:rPr>
                  <w:instrText xml:space="preserve"> PAGEREF _Toc523593751 \h </w:instrText>
                </w:r>
                <w:r w:rsidR="003B1C4D">
                  <w:rPr>
                    <w:noProof/>
                    <w:webHidden/>
                  </w:rPr>
                </w:r>
                <w:r w:rsidR="003B1C4D">
                  <w:rPr>
                    <w:noProof/>
                    <w:webHidden/>
                  </w:rPr>
                  <w:fldChar w:fldCharType="separate"/>
                </w:r>
                <w:r w:rsidR="003B1C4D">
                  <w:rPr>
                    <w:noProof/>
                    <w:webHidden/>
                  </w:rPr>
                  <w:t>3</w:t>
                </w:r>
                <w:r w:rsidR="003B1C4D">
                  <w:rPr>
                    <w:noProof/>
                    <w:webHidden/>
                  </w:rPr>
                  <w:fldChar w:fldCharType="end"/>
                </w:r>
              </w:hyperlink>
            </w:p>
            <w:p w14:paraId="78350E14" w14:textId="052451E7" w:rsidR="003B1C4D" w:rsidRDefault="00F71A91">
              <w:pPr>
                <w:pStyle w:val="TOC3"/>
                <w:tabs>
                  <w:tab w:val="right" w:leader="dot" w:pos="12950"/>
                </w:tabs>
                <w:rPr>
                  <w:rFonts w:asciiTheme="minorHAnsi" w:eastAsiaTheme="minorEastAsia" w:hAnsiTheme="minorHAnsi"/>
                  <w:noProof/>
                </w:rPr>
              </w:pPr>
              <w:hyperlink w:anchor="_Toc523593752" w:history="1">
                <w:r w:rsidR="003B1C4D" w:rsidRPr="00073947">
                  <w:rPr>
                    <w:rStyle w:val="Hyperlink"/>
                    <w:noProof/>
                  </w:rPr>
                  <w:t>Exercise 2: Create Build Definition for Linux Containers</w:t>
                </w:r>
                <w:r w:rsidR="003B1C4D">
                  <w:rPr>
                    <w:noProof/>
                    <w:webHidden/>
                  </w:rPr>
                  <w:tab/>
                </w:r>
                <w:r w:rsidR="003B1C4D">
                  <w:rPr>
                    <w:noProof/>
                    <w:webHidden/>
                  </w:rPr>
                  <w:fldChar w:fldCharType="begin"/>
                </w:r>
                <w:r w:rsidR="003B1C4D">
                  <w:rPr>
                    <w:noProof/>
                    <w:webHidden/>
                  </w:rPr>
                  <w:instrText xml:space="preserve"> PAGEREF _Toc523593752 \h </w:instrText>
                </w:r>
                <w:r w:rsidR="003B1C4D">
                  <w:rPr>
                    <w:noProof/>
                    <w:webHidden/>
                  </w:rPr>
                </w:r>
                <w:r w:rsidR="003B1C4D">
                  <w:rPr>
                    <w:noProof/>
                    <w:webHidden/>
                  </w:rPr>
                  <w:fldChar w:fldCharType="separate"/>
                </w:r>
                <w:r w:rsidR="003B1C4D">
                  <w:rPr>
                    <w:noProof/>
                    <w:webHidden/>
                  </w:rPr>
                  <w:t>5</w:t>
                </w:r>
                <w:r w:rsidR="003B1C4D">
                  <w:rPr>
                    <w:noProof/>
                    <w:webHidden/>
                  </w:rPr>
                  <w:fldChar w:fldCharType="end"/>
                </w:r>
              </w:hyperlink>
            </w:p>
            <w:p w14:paraId="266A0955" w14:textId="13FC3948" w:rsidR="003B1C4D" w:rsidRDefault="00F71A91">
              <w:pPr>
                <w:pStyle w:val="TOC3"/>
                <w:tabs>
                  <w:tab w:val="right" w:leader="dot" w:pos="12950"/>
                </w:tabs>
                <w:rPr>
                  <w:rFonts w:asciiTheme="minorHAnsi" w:eastAsiaTheme="minorEastAsia" w:hAnsiTheme="minorHAnsi"/>
                  <w:noProof/>
                </w:rPr>
              </w:pPr>
              <w:hyperlink w:anchor="_Toc523593753" w:history="1">
                <w:r w:rsidR="003B1C4D" w:rsidRPr="00073947">
                  <w:rPr>
                    <w:rStyle w:val="Hyperlink"/>
                    <w:noProof/>
                  </w:rPr>
                  <w:t>Exercise 3: Create Release Definition for AKS Cluster</w:t>
                </w:r>
                <w:r w:rsidR="003B1C4D">
                  <w:rPr>
                    <w:noProof/>
                    <w:webHidden/>
                  </w:rPr>
                  <w:tab/>
                </w:r>
                <w:r w:rsidR="003B1C4D">
                  <w:rPr>
                    <w:noProof/>
                    <w:webHidden/>
                  </w:rPr>
                  <w:fldChar w:fldCharType="begin"/>
                </w:r>
                <w:r w:rsidR="003B1C4D">
                  <w:rPr>
                    <w:noProof/>
                    <w:webHidden/>
                  </w:rPr>
                  <w:instrText xml:space="preserve"> PAGEREF _Toc523593753 \h </w:instrText>
                </w:r>
                <w:r w:rsidR="003B1C4D">
                  <w:rPr>
                    <w:noProof/>
                    <w:webHidden/>
                  </w:rPr>
                </w:r>
                <w:r w:rsidR="003B1C4D">
                  <w:rPr>
                    <w:noProof/>
                    <w:webHidden/>
                  </w:rPr>
                  <w:fldChar w:fldCharType="separate"/>
                </w:r>
                <w:r w:rsidR="003B1C4D">
                  <w:rPr>
                    <w:noProof/>
                    <w:webHidden/>
                  </w:rPr>
                  <w:t>21</w:t>
                </w:r>
                <w:r w:rsidR="003B1C4D">
                  <w:rPr>
                    <w:noProof/>
                    <w:webHidden/>
                  </w:rPr>
                  <w:fldChar w:fldCharType="end"/>
                </w:r>
              </w:hyperlink>
            </w:p>
            <w:p w14:paraId="790F65F2" w14:textId="2CD40F7E" w:rsidR="009F717C" w:rsidRPr="00F42925" w:rsidRDefault="00CB2C92" w:rsidP="00F42925">
              <w:pPr>
                <w:pStyle w:val="TOC3"/>
                <w:tabs>
                  <w:tab w:val="right" w:leader="dot" w:pos="12950"/>
                </w:tabs>
                <w:rPr>
                  <w:rFonts w:asciiTheme="minorHAnsi" w:eastAsiaTheme="minorEastAsia" w:hAnsiTheme="minorHAnsi"/>
                  <w:noProof/>
                </w:rPr>
              </w:pPr>
              <w:r>
                <w:rPr>
                  <w:b/>
                  <w:bCs/>
                  <w:noProof/>
                </w:rPr>
                <w:fldChar w:fldCharType="end"/>
              </w:r>
            </w:p>
          </w:sdtContent>
        </w:sdt>
      </w:sdtContent>
    </w:sdt>
    <w:p w14:paraId="5EC6F125" w14:textId="7B6C8457" w:rsidR="009F717C" w:rsidRDefault="6FC89235" w:rsidP="0080336C">
      <w:pPr>
        <w:pStyle w:val="LabTitle"/>
      </w:pPr>
      <w:bookmarkStart w:id="4" w:name="_Toc437427167"/>
      <w:bookmarkStart w:id="5" w:name="_Toc523593750"/>
      <w:r>
        <w:lastRenderedPageBreak/>
        <w:t>Lab</w:t>
      </w:r>
      <w:r w:rsidR="0090564E">
        <w:t>: Module 6 -</w:t>
      </w:r>
      <w:r>
        <w:t xml:space="preserve"> </w:t>
      </w:r>
      <w:sdt>
        <w:sdtPr>
          <w:id w:val="-1575122883"/>
        </w:sdtPr>
        <w:sdtEndPr/>
        <w:sdtContent>
          <w:r>
            <w:t>DevOps with Containers</w:t>
          </w:r>
        </w:sdtContent>
      </w:sdt>
      <w:bookmarkEnd w:id="4"/>
      <w:bookmarkEnd w:id="5"/>
    </w:p>
    <w:p w14:paraId="4BD78839" w14:textId="3819FC3E" w:rsidR="00E95F28" w:rsidRDefault="6FC89235" w:rsidP="003044E0">
      <w:pPr>
        <w:pStyle w:val="ExerciseHeading"/>
      </w:pPr>
      <w:bookmarkStart w:id="6" w:name="_Toc397503478"/>
      <w:bookmarkStart w:id="7" w:name="_Toc523593751"/>
      <w:bookmarkEnd w:id="6"/>
      <w:r>
        <w:t>Exercise</w:t>
      </w:r>
      <w:r w:rsidR="00D5083D">
        <w:t xml:space="preserve"> </w:t>
      </w:r>
      <w:r w:rsidR="0082299E">
        <w:t>1</w:t>
      </w:r>
      <w:r>
        <w:t xml:space="preserve">: Setup </w:t>
      </w:r>
      <w:r w:rsidR="006549D3">
        <w:t xml:space="preserve">Project and </w:t>
      </w:r>
      <w:bookmarkEnd w:id="7"/>
      <w:r w:rsidR="00194563">
        <w:t>Add to VSTS</w:t>
      </w:r>
    </w:p>
    <w:p w14:paraId="2691DF5B" w14:textId="736760FF" w:rsidR="00E95F28" w:rsidRDefault="6FC89235" w:rsidP="003044E0">
      <w:pPr>
        <w:pStyle w:val="ExerciseScenerio"/>
      </w:pPr>
      <w:r>
        <w:t>In this exercise, you are going to complete first par</w:t>
      </w:r>
      <w:r w:rsidR="005646F6">
        <w:t xml:space="preserve">t of CI/CD pipeline by pushing the code artifacts to VSTS which includes </w:t>
      </w:r>
      <w:r>
        <w:t>samp</w:t>
      </w:r>
      <w:r w:rsidR="005646F6">
        <w:t>le web application and web API. You will also create a</w:t>
      </w:r>
      <w:r w:rsidR="00343CE0">
        <w:t>n</w:t>
      </w:r>
      <w:r w:rsidR="005646F6">
        <w:t xml:space="preserve"> Azure Container Registry (ACR) to store Docker images in the private repository</w:t>
      </w:r>
      <w:r>
        <w:t xml:space="preserve">. </w:t>
      </w:r>
      <w:r w:rsidR="005646F6">
        <w:t xml:space="preserve"> </w:t>
      </w:r>
    </w:p>
    <w:p w14:paraId="41E10DA6" w14:textId="06EF323C" w:rsidR="003312EB" w:rsidRPr="003312EB" w:rsidRDefault="6FC89235" w:rsidP="000A61C4">
      <w:pPr>
        <w:pStyle w:val="TaskHeading"/>
      </w:pPr>
      <w:r>
        <w:t>Tasks</w:t>
      </w:r>
    </w:p>
    <w:p w14:paraId="112CEB7D" w14:textId="0069CA04" w:rsidR="003312EB" w:rsidRDefault="003312EB" w:rsidP="005537D6">
      <w:pPr>
        <w:pStyle w:val="TaskName"/>
      </w:pPr>
      <w:r>
        <w:t xml:space="preserve">Edit </w:t>
      </w:r>
      <w:proofErr w:type="spellStart"/>
      <w:r>
        <w:t>yaml</w:t>
      </w:r>
      <w:proofErr w:type="spellEnd"/>
      <w:r>
        <w:t xml:space="preserve"> files</w:t>
      </w:r>
    </w:p>
    <w:p w14:paraId="2F0C365C" w14:textId="6790A019" w:rsidR="003312EB" w:rsidRPr="003312EB" w:rsidRDefault="00E703BC" w:rsidP="003312EB">
      <w:pPr>
        <w:numPr>
          <w:ilvl w:val="0"/>
          <w:numId w:val="29"/>
        </w:numPr>
        <w:spacing w:after="120"/>
        <w:ind w:right="144"/>
        <w:rPr>
          <w:color w:val="000000"/>
        </w:rPr>
      </w:pPr>
      <w:r>
        <w:rPr>
          <w:color w:val="000000"/>
        </w:rPr>
        <w:t xml:space="preserve">RDP into your VM and use VM for all steps on local machine (VSTS steps can be done either on VM or your local computer).  </w:t>
      </w:r>
    </w:p>
    <w:p w14:paraId="028E38F3" w14:textId="46D82D5D" w:rsidR="003312EB" w:rsidRDefault="00BC627B" w:rsidP="003312EB">
      <w:pPr>
        <w:numPr>
          <w:ilvl w:val="0"/>
          <w:numId w:val="29"/>
        </w:numPr>
        <w:spacing w:after="120"/>
        <w:ind w:right="144"/>
        <w:rPr>
          <w:color w:val="000000"/>
        </w:rPr>
      </w:pPr>
      <w:r>
        <w:rPr>
          <w:color w:val="000000"/>
        </w:rPr>
        <w:t>Go to C:/labs/day2</w:t>
      </w:r>
    </w:p>
    <w:p w14:paraId="6E51197C" w14:textId="6E4720CA" w:rsidR="00300256" w:rsidRPr="00300256" w:rsidRDefault="00300256" w:rsidP="003312EB">
      <w:pPr>
        <w:numPr>
          <w:ilvl w:val="0"/>
          <w:numId w:val="29"/>
        </w:numPr>
        <w:spacing w:after="120"/>
        <w:ind w:right="144"/>
        <w:rPr>
          <w:color w:val="000000"/>
        </w:rPr>
      </w:pPr>
      <w:r>
        <w:rPr>
          <w:color w:val="000000"/>
        </w:rPr>
        <w:t xml:space="preserve">Open the </w:t>
      </w:r>
      <w:r w:rsidRPr="00300256">
        <w:rPr>
          <w:color w:val="000000"/>
        </w:rPr>
        <w:t>backend-</w:t>
      </w:r>
      <w:proofErr w:type="spellStart"/>
      <w:r w:rsidRPr="00300256">
        <w:rPr>
          <w:color w:val="000000"/>
        </w:rPr>
        <w:t>webapi</w:t>
      </w:r>
      <w:r>
        <w:rPr>
          <w:color w:val="000000"/>
        </w:rPr>
        <w:t>.yaml</w:t>
      </w:r>
      <w:proofErr w:type="spellEnd"/>
      <w:r>
        <w:rPr>
          <w:color w:val="000000"/>
        </w:rPr>
        <w:t xml:space="preserve"> file and change</w:t>
      </w:r>
      <w:r w:rsidR="00312A53">
        <w:rPr>
          <w:color w:val="000000"/>
        </w:rPr>
        <w:t xml:space="preserve"> text for image from</w:t>
      </w:r>
      <w:r>
        <w:rPr>
          <w:color w:val="000000"/>
        </w:rPr>
        <w:t xml:space="preserve"> </w:t>
      </w:r>
      <w:r w:rsidRPr="00300256">
        <w:rPr>
          <w:b/>
          <w:color w:val="000000"/>
        </w:rPr>
        <w:t>yogurtthecat.azurecr.io/demo-</w:t>
      </w:r>
      <w:proofErr w:type="spellStart"/>
      <w:r w:rsidRPr="00300256">
        <w:rPr>
          <w:b/>
          <w:color w:val="000000"/>
        </w:rPr>
        <w:t>webapi</w:t>
      </w:r>
      <w:proofErr w:type="spellEnd"/>
      <w:r w:rsidRPr="00300256">
        <w:rPr>
          <w:color w:val="000000"/>
        </w:rPr>
        <w:t xml:space="preserve"> </w:t>
      </w:r>
      <w:r>
        <w:rPr>
          <w:color w:val="000000"/>
        </w:rPr>
        <w:t xml:space="preserve">to </w:t>
      </w:r>
      <w:r w:rsidRPr="00300256">
        <w:rPr>
          <w:b/>
          <w:highlight w:val="yellow"/>
        </w:rPr>
        <w:t>initials</w:t>
      </w:r>
      <w:r w:rsidRPr="00300256">
        <w:rPr>
          <w:b/>
        </w:rPr>
        <w:t>newregistry</w:t>
      </w:r>
      <w:r w:rsidRPr="00300256">
        <w:rPr>
          <w:b/>
          <w:color w:val="000000"/>
        </w:rPr>
        <w:t>.azurecr.io/</w:t>
      </w:r>
      <w:proofErr w:type="spellStart"/>
      <w:r w:rsidRPr="00300256">
        <w:rPr>
          <w:b/>
          <w:color w:val="000000"/>
        </w:rPr>
        <w:t>demo-</w:t>
      </w:r>
      <w:proofErr w:type="gramStart"/>
      <w:r w:rsidRPr="00300256">
        <w:rPr>
          <w:b/>
          <w:color w:val="000000"/>
        </w:rPr>
        <w:t>webapi:BuildNumber</w:t>
      </w:r>
      <w:proofErr w:type="spellEnd"/>
      <w:proofErr w:type="gramEnd"/>
    </w:p>
    <w:p w14:paraId="2DA1142A" w14:textId="78D04AF5" w:rsidR="00300256" w:rsidRPr="00300256" w:rsidRDefault="00300256" w:rsidP="00300256">
      <w:pPr>
        <w:numPr>
          <w:ilvl w:val="0"/>
          <w:numId w:val="29"/>
        </w:numPr>
        <w:spacing w:after="120"/>
        <w:ind w:right="144"/>
        <w:rPr>
          <w:color w:val="000000"/>
        </w:rPr>
      </w:pPr>
      <w:r>
        <w:rPr>
          <w:color w:val="000000"/>
        </w:rPr>
        <w:t xml:space="preserve">Open the </w:t>
      </w:r>
      <w:r>
        <w:rPr>
          <w:color w:val="000000"/>
        </w:rPr>
        <w:t>frontend</w:t>
      </w:r>
      <w:r w:rsidRPr="00300256">
        <w:rPr>
          <w:color w:val="000000"/>
        </w:rPr>
        <w:t>-</w:t>
      </w:r>
      <w:proofErr w:type="spellStart"/>
      <w:r w:rsidRPr="00300256">
        <w:rPr>
          <w:color w:val="000000"/>
        </w:rPr>
        <w:t>webap</w:t>
      </w:r>
      <w:r>
        <w:rPr>
          <w:color w:val="000000"/>
        </w:rPr>
        <w:t>p</w:t>
      </w:r>
      <w:r>
        <w:rPr>
          <w:color w:val="000000"/>
        </w:rPr>
        <w:t>.yaml</w:t>
      </w:r>
      <w:proofErr w:type="spellEnd"/>
      <w:r>
        <w:rPr>
          <w:color w:val="000000"/>
        </w:rPr>
        <w:t xml:space="preserve"> file and change</w:t>
      </w:r>
      <w:r w:rsidR="00312A53">
        <w:rPr>
          <w:color w:val="000000"/>
        </w:rPr>
        <w:t xml:space="preserve"> text for image from</w:t>
      </w:r>
      <w:r>
        <w:rPr>
          <w:color w:val="000000"/>
        </w:rPr>
        <w:t xml:space="preserve"> </w:t>
      </w:r>
      <w:r w:rsidRPr="00300256">
        <w:rPr>
          <w:b/>
          <w:color w:val="000000"/>
        </w:rPr>
        <w:t>yogurtthecat.azurecr.io/demo-</w:t>
      </w:r>
      <w:proofErr w:type="spellStart"/>
      <w:r w:rsidRPr="00300256">
        <w:rPr>
          <w:b/>
          <w:color w:val="000000"/>
        </w:rPr>
        <w:t>webapi</w:t>
      </w:r>
      <w:proofErr w:type="spellEnd"/>
      <w:r w:rsidRPr="00300256">
        <w:rPr>
          <w:color w:val="000000"/>
        </w:rPr>
        <w:t xml:space="preserve"> </w:t>
      </w:r>
      <w:r>
        <w:rPr>
          <w:color w:val="000000"/>
        </w:rPr>
        <w:t xml:space="preserve">to </w:t>
      </w:r>
      <w:r w:rsidRPr="00300256">
        <w:rPr>
          <w:b/>
          <w:highlight w:val="yellow"/>
        </w:rPr>
        <w:t>initials</w:t>
      </w:r>
      <w:r w:rsidRPr="00300256">
        <w:rPr>
          <w:b/>
        </w:rPr>
        <w:t>newregistry</w:t>
      </w:r>
      <w:r w:rsidRPr="00300256">
        <w:rPr>
          <w:b/>
          <w:color w:val="000000"/>
        </w:rPr>
        <w:t>.azurecr.io/</w:t>
      </w:r>
      <w:proofErr w:type="spellStart"/>
      <w:r w:rsidRPr="00300256">
        <w:rPr>
          <w:b/>
          <w:color w:val="000000"/>
        </w:rPr>
        <w:t>demo-</w:t>
      </w:r>
      <w:proofErr w:type="gramStart"/>
      <w:r w:rsidRPr="00300256">
        <w:rPr>
          <w:b/>
          <w:color w:val="000000"/>
        </w:rPr>
        <w:t>webapi:BuildNumber</w:t>
      </w:r>
      <w:proofErr w:type="spellEnd"/>
      <w:proofErr w:type="gramEnd"/>
    </w:p>
    <w:p w14:paraId="31828D3E" w14:textId="77777777" w:rsidR="003312EB" w:rsidRDefault="003312EB" w:rsidP="003312EB">
      <w:pPr>
        <w:pStyle w:val="TaskName"/>
        <w:numPr>
          <w:ilvl w:val="0"/>
          <w:numId w:val="0"/>
        </w:numPr>
        <w:ind w:left="1080"/>
      </w:pPr>
    </w:p>
    <w:p w14:paraId="4DF87EB3" w14:textId="08B13438" w:rsidR="00337D39" w:rsidRDefault="6FC89235" w:rsidP="005537D6">
      <w:pPr>
        <w:pStyle w:val="TaskName"/>
      </w:pPr>
      <w:r>
        <w:t xml:space="preserve">Add Solution to Source Control </w:t>
      </w:r>
      <w:r w:rsidR="00A75A25">
        <w:t>(Git and VSTS)</w:t>
      </w:r>
    </w:p>
    <w:p w14:paraId="643C9D35" w14:textId="77777777" w:rsidR="003D7FDE" w:rsidRPr="00C146DD" w:rsidRDefault="003D7FDE" w:rsidP="00C90AE1">
      <w:pPr>
        <w:pStyle w:val="TaskDetail"/>
        <w:numPr>
          <w:ilvl w:val="0"/>
          <w:numId w:val="39"/>
        </w:numPr>
      </w:pPr>
      <w:r>
        <w:t xml:space="preserve">Navigate to </w:t>
      </w:r>
      <w:r w:rsidRPr="00C146DD">
        <w:rPr>
          <w:highlight w:val="yellow"/>
        </w:rPr>
        <w:t>initials</w:t>
      </w:r>
      <w:r w:rsidRPr="00C146DD">
        <w:t>-occ</w:t>
      </w:r>
      <w:r>
        <w:t>.visualstudio.com</w:t>
      </w:r>
    </w:p>
    <w:p w14:paraId="0467D5AC" w14:textId="77777777" w:rsidR="003D7FDE" w:rsidRDefault="003D7FDE" w:rsidP="00C90AE1">
      <w:pPr>
        <w:pStyle w:val="TaskDetail"/>
        <w:numPr>
          <w:ilvl w:val="0"/>
          <w:numId w:val="39"/>
        </w:numPr>
      </w:pPr>
      <w:r>
        <w:t>Sign in if needed.</w:t>
      </w:r>
    </w:p>
    <w:p w14:paraId="1E7CCBAD" w14:textId="77777777" w:rsidR="003D7FDE" w:rsidRDefault="003D7FDE" w:rsidP="00C90AE1">
      <w:pPr>
        <w:pStyle w:val="TaskDetail"/>
        <w:numPr>
          <w:ilvl w:val="0"/>
          <w:numId w:val="39"/>
        </w:numPr>
      </w:pPr>
      <w:r>
        <w:t xml:space="preserve">Click New Project. </w:t>
      </w:r>
    </w:p>
    <w:p w14:paraId="349E7B6C" w14:textId="77777777" w:rsidR="003D7FDE" w:rsidRDefault="003D7FDE" w:rsidP="003D7FDE">
      <w:pPr>
        <w:pStyle w:val="TaskDetail"/>
        <w:ind w:left="1710"/>
      </w:pPr>
      <w:r>
        <w:rPr>
          <w:noProof/>
        </w:rPr>
        <w:lastRenderedPageBreak/>
        <w:drawing>
          <wp:inline distT="0" distB="0" distL="0" distR="0" wp14:anchorId="5F7601D5" wp14:editId="4D312AC2">
            <wp:extent cx="5390623" cy="103377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229" cy="1036772"/>
                    </a:xfrm>
                    <a:prstGeom prst="rect">
                      <a:avLst/>
                    </a:prstGeom>
                  </pic:spPr>
                </pic:pic>
              </a:graphicData>
            </a:graphic>
          </wp:inline>
        </w:drawing>
      </w:r>
    </w:p>
    <w:p w14:paraId="3EF1B454" w14:textId="4E905CDB" w:rsidR="003D7FDE" w:rsidRDefault="003D7FDE" w:rsidP="00C90AE1">
      <w:pPr>
        <w:pStyle w:val="TaskDetail"/>
        <w:numPr>
          <w:ilvl w:val="0"/>
          <w:numId w:val="39"/>
        </w:numPr>
      </w:pPr>
      <w:r>
        <w:t xml:space="preserve">Name it </w:t>
      </w:r>
      <w:r w:rsidRPr="00760E7B">
        <w:rPr>
          <w:highlight w:val="yellow"/>
        </w:rPr>
        <w:t>initials</w:t>
      </w:r>
      <w:r>
        <w:t>-OCC-containers</w:t>
      </w:r>
    </w:p>
    <w:p w14:paraId="61F06C42" w14:textId="37DC1EA4" w:rsidR="003D7FDE" w:rsidRDefault="003D7FDE" w:rsidP="00C90AE1">
      <w:pPr>
        <w:pStyle w:val="TaskDetail"/>
        <w:numPr>
          <w:ilvl w:val="0"/>
          <w:numId w:val="39"/>
        </w:numPr>
      </w:pPr>
      <w:r>
        <w:t>Leave all other settings as default, Git and Scrum. Click Create.</w:t>
      </w:r>
    </w:p>
    <w:p w14:paraId="423EC869" w14:textId="77777777" w:rsidR="003D7FDE" w:rsidRDefault="003D7FDE" w:rsidP="00C90AE1">
      <w:pPr>
        <w:pStyle w:val="TaskDetail"/>
        <w:numPr>
          <w:ilvl w:val="0"/>
          <w:numId w:val="39"/>
        </w:numPr>
      </w:pPr>
      <w:r>
        <w:t>After the Create step, you will see a landing page like below. Click Clone in Visual Studio.</w:t>
      </w:r>
    </w:p>
    <w:p w14:paraId="7D9B4BC4" w14:textId="77777777" w:rsidR="003D7FDE" w:rsidRDefault="003D7FDE" w:rsidP="003D7FDE">
      <w:pPr>
        <w:pStyle w:val="TaskDetail"/>
        <w:ind w:left="1710"/>
      </w:pPr>
      <w:r>
        <w:rPr>
          <w:noProof/>
        </w:rPr>
        <w:drawing>
          <wp:inline distT="0" distB="0" distL="0" distR="0" wp14:anchorId="2059E509" wp14:editId="26343561">
            <wp:extent cx="7026031" cy="887905"/>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774"/>
                    <a:stretch/>
                  </pic:blipFill>
                  <pic:spPr bwMode="auto">
                    <a:xfrm>
                      <a:off x="0" y="0"/>
                      <a:ext cx="7133867" cy="901533"/>
                    </a:xfrm>
                    <a:prstGeom prst="rect">
                      <a:avLst/>
                    </a:prstGeom>
                    <a:ln>
                      <a:noFill/>
                    </a:ln>
                    <a:extLst>
                      <a:ext uri="{53640926-AAD7-44D8-BBD7-CCE9431645EC}">
                        <a14:shadowObscured xmlns:a14="http://schemas.microsoft.com/office/drawing/2010/main"/>
                      </a:ext>
                    </a:extLst>
                  </pic:spPr>
                </pic:pic>
              </a:graphicData>
            </a:graphic>
          </wp:inline>
        </w:drawing>
      </w:r>
    </w:p>
    <w:p w14:paraId="49B6A66C" w14:textId="77777777" w:rsidR="003D7FDE" w:rsidRDefault="003D7FDE" w:rsidP="00C90AE1">
      <w:pPr>
        <w:pStyle w:val="TaskDetail"/>
        <w:numPr>
          <w:ilvl w:val="0"/>
          <w:numId w:val="39"/>
        </w:numPr>
      </w:pPr>
      <w:r>
        <w:t>Hit Open Microsoft Visual Studio… Selector</w:t>
      </w:r>
    </w:p>
    <w:p w14:paraId="7F1B5FC3" w14:textId="77777777" w:rsidR="003D7FDE" w:rsidRDefault="003D7FDE" w:rsidP="003D7FDE">
      <w:pPr>
        <w:pStyle w:val="TaskDetail"/>
        <w:ind w:left="1710"/>
      </w:pPr>
      <w:r>
        <w:rPr>
          <w:noProof/>
        </w:rPr>
        <w:drawing>
          <wp:inline distT="0" distB="0" distL="0" distR="0" wp14:anchorId="27CA9A64" wp14:editId="2291C369">
            <wp:extent cx="3506400" cy="996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248" cy="1002627"/>
                    </a:xfrm>
                    <a:prstGeom prst="rect">
                      <a:avLst/>
                    </a:prstGeom>
                  </pic:spPr>
                </pic:pic>
              </a:graphicData>
            </a:graphic>
          </wp:inline>
        </w:drawing>
      </w:r>
    </w:p>
    <w:p w14:paraId="1FA9ED43" w14:textId="3EA77681" w:rsidR="003D7FDE" w:rsidRDefault="003D7FDE" w:rsidP="00C90AE1">
      <w:pPr>
        <w:pStyle w:val="TaskDetail"/>
        <w:numPr>
          <w:ilvl w:val="0"/>
          <w:numId w:val="39"/>
        </w:numPr>
      </w:pPr>
      <w:r>
        <w:t xml:space="preserve">Wait a couple of minutes for Visual Studio to open and for a modal to pop-up like below. Click the “3 dots” to change the local path. </w:t>
      </w:r>
    </w:p>
    <w:p w14:paraId="76FD74CB" w14:textId="094E8621" w:rsidR="003D7FDE" w:rsidRDefault="003D7FDE" w:rsidP="00C90AE1">
      <w:pPr>
        <w:pStyle w:val="TaskDetail"/>
        <w:numPr>
          <w:ilvl w:val="0"/>
          <w:numId w:val="39"/>
        </w:numPr>
      </w:pPr>
      <w:r>
        <w:t>Add a new OCC</w:t>
      </w:r>
      <w:r w:rsidR="005C00DB">
        <w:t>-containers</w:t>
      </w:r>
      <w:r>
        <w:t xml:space="preserve"> folder under the C:\ drive. Change the local path to the C:\OCC</w:t>
      </w:r>
      <w:r w:rsidR="005C00DB">
        <w:t>-containers</w:t>
      </w:r>
      <w:r>
        <w:t xml:space="preserve"> drive. Click Clone. </w:t>
      </w:r>
    </w:p>
    <w:p w14:paraId="7FC5B9C1" w14:textId="1A48D37B" w:rsidR="003D7FDE" w:rsidRDefault="003D7FDE" w:rsidP="00C90AE1">
      <w:pPr>
        <w:pStyle w:val="TaskDetail"/>
        <w:numPr>
          <w:ilvl w:val="0"/>
          <w:numId w:val="39"/>
        </w:numPr>
      </w:pPr>
      <w:r>
        <w:t>Copy all the files from the C:\labs\day</w:t>
      </w:r>
      <w:r w:rsidR="005C00DB">
        <w:t>2</w:t>
      </w:r>
      <w:r>
        <w:t xml:space="preserve"> folder into the C:\OCC</w:t>
      </w:r>
      <w:r w:rsidR="005C00DB">
        <w:t>-containers</w:t>
      </w:r>
      <w:r>
        <w:t xml:space="preserve"> folder. </w:t>
      </w:r>
    </w:p>
    <w:p w14:paraId="5F740FEE" w14:textId="76E5D153" w:rsidR="003D7FDE" w:rsidRDefault="003D7FDE" w:rsidP="00C90AE1">
      <w:pPr>
        <w:pStyle w:val="TaskDetail"/>
        <w:numPr>
          <w:ilvl w:val="0"/>
          <w:numId w:val="39"/>
        </w:numPr>
      </w:pPr>
      <w:r>
        <w:t xml:space="preserve">Click on the pencil icon on the bottom of Visual Studio with a # next to it. </w:t>
      </w:r>
    </w:p>
    <w:p w14:paraId="0294102E" w14:textId="77777777" w:rsidR="003D7FDE" w:rsidRDefault="003D7FDE" w:rsidP="003D7FDE">
      <w:pPr>
        <w:pStyle w:val="TaskDetail"/>
        <w:ind w:left="1710"/>
      </w:pPr>
      <w:r>
        <w:rPr>
          <w:noProof/>
        </w:rPr>
        <w:lastRenderedPageBreak/>
        <w:drawing>
          <wp:inline distT="0" distB="0" distL="0" distR="0" wp14:anchorId="4A156DC7" wp14:editId="3321505F">
            <wp:extent cx="3182400" cy="1295289"/>
            <wp:effectExtent l="0" t="0" r="0" b="635"/>
            <wp:docPr id="16" name="Picture 16" descr="C:\Users\crtenn\AppData\Local\Temp\SNAGHTMLa4c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tenn\AppData\Local\Temp\SNAGHTMLa4c09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08" cy="1299973"/>
                    </a:xfrm>
                    <a:prstGeom prst="rect">
                      <a:avLst/>
                    </a:prstGeom>
                    <a:noFill/>
                    <a:ln>
                      <a:noFill/>
                    </a:ln>
                  </pic:spPr>
                </pic:pic>
              </a:graphicData>
            </a:graphic>
          </wp:inline>
        </w:drawing>
      </w:r>
    </w:p>
    <w:p w14:paraId="053D6BB6" w14:textId="77777777" w:rsidR="003D7FDE" w:rsidRDefault="003D7FDE" w:rsidP="00C90AE1">
      <w:pPr>
        <w:pStyle w:val="TaskDetail"/>
        <w:numPr>
          <w:ilvl w:val="0"/>
          <w:numId w:val="39"/>
        </w:numPr>
      </w:pPr>
      <w:r>
        <w:t>Write a commit message: added initial project to VSTS</w:t>
      </w:r>
    </w:p>
    <w:p w14:paraId="1E90BB05" w14:textId="54ECAE41" w:rsidR="005C00DB" w:rsidRDefault="005C00DB" w:rsidP="00C90AE1">
      <w:pPr>
        <w:pStyle w:val="TaskDetail"/>
        <w:numPr>
          <w:ilvl w:val="0"/>
          <w:numId w:val="39"/>
        </w:numPr>
      </w:pPr>
      <w:r>
        <w:t>Commit the code.</w:t>
      </w:r>
    </w:p>
    <w:p w14:paraId="16E5D1E0" w14:textId="422C01B8" w:rsidR="005C00DB" w:rsidRDefault="005C00DB" w:rsidP="00C90AE1">
      <w:pPr>
        <w:pStyle w:val="TaskDetail"/>
        <w:numPr>
          <w:ilvl w:val="0"/>
          <w:numId w:val="39"/>
        </w:numPr>
      </w:pPr>
      <w:r>
        <w:t>Push the code to VSTS.</w:t>
      </w:r>
    </w:p>
    <w:p w14:paraId="2D4ABA53" w14:textId="14B54FE5" w:rsidR="005C00DB" w:rsidRDefault="005C00DB" w:rsidP="00C90AE1">
      <w:pPr>
        <w:pStyle w:val="TaskDetail"/>
        <w:numPr>
          <w:ilvl w:val="0"/>
          <w:numId w:val="39"/>
        </w:numPr>
      </w:pPr>
      <w:r>
        <w:t xml:space="preserve">Verify the code is in VSTS. </w:t>
      </w:r>
    </w:p>
    <w:p w14:paraId="1C893BE1" w14:textId="3C9136C2" w:rsidR="005758D0" w:rsidRDefault="005758D0" w:rsidP="52E49296">
      <w:pPr>
        <w:pStyle w:val="TaskDetail"/>
        <w:ind w:left="1440"/>
      </w:pPr>
    </w:p>
    <w:p w14:paraId="7A8F3918" w14:textId="2E3F154E" w:rsidR="00D43F96" w:rsidRDefault="00D43F96" w:rsidP="006B55E8">
      <w:pPr>
        <w:pStyle w:val="TaskDetail"/>
        <w:ind w:left="0"/>
      </w:pPr>
    </w:p>
    <w:p w14:paraId="404382B9" w14:textId="20F01826" w:rsidR="00337BDE" w:rsidRDefault="00852B34" w:rsidP="00852B34">
      <w:pPr>
        <w:pStyle w:val="ExerciseHeading"/>
      </w:pPr>
      <w:bookmarkStart w:id="8" w:name="_Toc523593752"/>
      <w:r>
        <w:t>Exercise</w:t>
      </w:r>
      <w:r w:rsidR="00D5083D">
        <w:t xml:space="preserve"> </w:t>
      </w:r>
      <w:r w:rsidR="006B55E8">
        <w:t>2</w:t>
      </w:r>
      <w:r w:rsidR="000C77B7">
        <w:t>:</w:t>
      </w:r>
      <w:r>
        <w:t xml:space="preserve"> </w:t>
      </w:r>
      <w:r w:rsidR="6FC89235">
        <w:t xml:space="preserve">Create Build Definition for </w:t>
      </w:r>
      <w:r>
        <w:t>Linux</w:t>
      </w:r>
      <w:r w:rsidR="6FC89235">
        <w:t xml:space="preserve"> Containers</w:t>
      </w:r>
      <w:bookmarkEnd w:id="8"/>
    </w:p>
    <w:p w14:paraId="78A3C2A9" w14:textId="77777777" w:rsidR="00852B34" w:rsidRDefault="00852B34" w:rsidP="00852B34">
      <w:pPr>
        <w:pStyle w:val="TaskHeading"/>
      </w:pPr>
      <w:r>
        <w:t>Tasks</w:t>
      </w:r>
    </w:p>
    <w:p w14:paraId="3D6FD889" w14:textId="755DBD8D" w:rsidR="00852B34" w:rsidRDefault="002355D6" w:rsidP="00852B34">
      <w:pPr>
        <w:pStyle w:val="TaskName"/>
        <w:numPr>
          <w:ilvl w:val="0"/>
          <w:numId w:val="31"/>
        </w:numPr>
      </w:pPr>
      <w:r>
        <w:t>Create new build definition</w:t>
      </w:r>
    </w:p>
    <w:p w14:paraId="78FAC5A0" w14:textId="7F6216A6" w:rsidR="00337BDE" w:rsidRDefault="6FC89235" w:rsidP="00852B34">
      <w:pPr>
        <w:pStyle w:val="TaskDetail"/>
        <w:ind w:left="1080"/>
      </w:pPr>
      <w:r>
        <w:t xml:space="preserve">In this task, you are going to create a build definition which will be executed on </w:t>
      </w:r>
      <w:r w:rsidR="003E017B">
        <w:t>Linux</w:t>
      </w:r>
      <w:r>
        <w:t xml:space="preserve"> agent and will produce </w:t>
      </w:r>
      <w:r w:rsidR="002973DB">
        <w:t xml:space="preserve">two </w:t>
      </w:r>
      <w:r w:rsidR="003E017B">
        <w:t>Linux</w:t>
      </w:r>
      <w:r>
        <w:t xml:space="preserve"> container image</w:t>
      </w:r>
      <w:r w:rsidR="003E017B">
        <w:t>s</w:t>
      </w:r>
      <w:r>
        <w:t xml:space="preserve"> of your applications. </w:t>
      </w:r>
      <w:r w:rsidR="002973DB">
        <w:t xml:space="preserve">These images will be tagged automatically with appropriate build number and then pushed into the Azure Container Registry (ACR). </w:t>
      </w:r>
      <w:r w:rsidR="003E017B">
        <w:t xml:space="preserve">  </w:t>
      </w:r>
    </w:p>
    <w:p w14:paraId="477C83D6" w14:textId="77777777" w:rsidR="00A81967" w:rsidRDefault="6FC89235" w:rsidP="00F02846">
      <w:pPr>
        <w:pStyle w:val="TaskDetail"/>
        <w:numPr>
          <w:ilvl w:val="0"/>
          <w:numId w:val="9"/>
        </w:numPr>
      </w:pPr>
      <w:r>
        <w:t xml:space="preserve">On VSTS portal go to </w:t>
      </w:r>
      <w:r w:rsidRPr="6FC89235">
        <w:rPr>
          <w:b/>
          <w:bCs/>
        </w:rPr>
        <w:t xml:space="preserve">Builds </w:t>
      </w:r>
      <w:r>
        <w:t xml:space="preserve">page and click </w:t>
      </w:r>
      <w:r w:rsidRPr="6FC89235">
        <w:rPr>
          <w:b/>
          <w:bCs/>
        </w:rPr>
        <w:t>New definition</w:t>
      </w:r>
      <w:r>
        <w:t>.</w:t>
      </w:r>
    </w:p>
    <w:p w14:paraId="0EDA7433" w14:textId="77777777" w:rsidR="007A66A2" w:rsidRDefault="007A66A2" w:rsidP="52E49296">
      <w:pPr>
        <w:pStyle w:val="TaskDetail"/>
        <w:ind w:left="1710"/>
      </w:pPr>
      <w:r>
        <w:rPr>
          <w:noProof/>
        </w:rPr>
        <w:lastRenderedPageBreak/>
        <w:drawing>
          <wp:inline distT="0" distB="0" distL="0" distR="0" wp14:anchorId="300814DE" wp14:editId="5ADB90A7">
            <wp:extent cx="5485838" cy="2470619"/>
            <wp:effectExtent l="0" t="0" r="635" b="6350"/>
            <wp:docPr id="369175878" name="picture" descr="C:\Users\egunesen\AppData\Local\Microsoft\Windows\INetCache\Content.Word\Image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485838" cy="2470619"/>
                    </a:xfrm>
                    <a:prstGeom prst="rect">
                      <a:avLst/>
                    </a:prstGeom>
                  </pic:spPr>
                </pic:pic>
              </a:graphicData>
            </a:graphic>
          </wp:inline>
        </w:drawing>
      </w:r>
    </w:p>
    <w:p w14:paraId="1C217044" w14:textId="0F5082DD" w:rsidR="007157AA" w:rsidRDefault="007157AA" w:rsidP="00F02846">
      <w:pPr>
        <w:pStyle w:val="TaskDetail"/>
        <w:numPr>
          <w:ilvl w:val="0"/>
          <w:numId w:val="9"/>
        </w:numPr>
      </w:pPr>
      <w:r>
        <w:t xml:space="preserve">Choose the correct team project and repository, should be defaulted to the right one. Click Continue. </w:t>
      </w:r>
    </w:p>
    <w:p w14:paraId="200B490D" w14:textId="48B1804D" w:rsidR="007157AA" w:rsidRDefault="00065E3F" w:rsidP="007157AA">
      <w:pPr>
        <w:pStyle w:val="TaskDetail"/>
        <w:ind w:left="2070"/>
      </w:pPr>
      <w:r>
        <w:rPr>
          <w:noProof/>
        </w:rPr>
        <w:drawing>
          <wp:inline distT="0" distB="0" distL="0" distR="0" wp14:anchorId="5C93F711" wp14:editId="337A3300">
            <wp:extent cx="4052917" cy="2400318"/>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2917" cy="2400318"/>
                    </a:xfrm>
                    <a:prstGeom prst="rect">
                      <a:avLst/>
                    </a:prstGeom>
                  </pic:spPr>
                </pic:pic>
              </a:graphicData>
            </a:graphic>
          </wp:inline>
        </w:drawing>
      </w:r>
    </w:p>
    <w:p w14:paraId="6DA878A1" w14:textId="07B4598D" w:rsidR="007A66A2" w:rsidRDefault="6FC89235" w:rsidP="00F02846">
      <w:pPr>
        <w:pStyle w:val="TaskDetail"/>
        <w:numPr>
          <w:ilvl w:val="0"/>
          <w:numId w:val="9"/>
        </w:numPr>
      </w:pPr>
      <w:r>
        <w:t xml:space="preserve">Create an empty build definition by clicking on </w:t>
      </w:r>
      <w:r w:rsidRPr="6FC89235">
        <w:rPr>
          <w:b/>
          <w:bCs/>
        </w:rPr>
        <w:t>Empty process</w:t>
      </w:r>
      <w:r w:rsidR="000A6341">
        <w:rPr>
          <w:b/>
          <w:bCs/>
        </w:rPr>
        <w:t xml:space="preserve"> </w:t>
      </w:r>
      <w:r w:rsidR="00E43805">
        <w:rPr>
          <w:b/>
          <w:bCs/>
        </w:rPr>
        <w:t>/</w:t>
      </w:r>
      <w:r w:rsidR="000A6341">
        <w:rPr>
          <w:b/>
          <w:bCs/>
        </w:rPr>
        <w:t xml:space="preserve"> Empty pipeline</w:t>
      </w:r>
      <w:r>
        <w:t>.</w:t>
      </w:r>
    </w:p>
    <w:p w14:paraId="7328A9DA" w14:textId="77777777" w:rsidR="00483973" w:rsidRDefault="00483973" w:rsidP="52E49296">
      <w:pPr>
        <w:pStyle w:val="TaskDetail"/>
        <w:ind w:left="1710"/>
      </w:pPr>
      <w:r>
        <w:rPr>
          <w:noProof/>
        </w:rPr>
        <w:lastRenderedPageBreak/>
        <w:drawing>
          <wp:inline distT="0" distB="0" distL="0" distR="0" wp14:anchorId="26465E8C" wp14:editId="3527D021">
            <wp:extent cx="5203512" cy="2123994"/>
            <wp:effectExtent l="0" t="0" r="0" b="0"/>
            <wp:docPr id="12925610" name="picture" descr="C:\Users\egunesen\AppData\Local\Microsoft\Windows\INetCache\Content.Word\Imag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512" cy="2123994"/>
                    </a:xfrm>
                    <a:prstGeom prst="rect">
                      <a:avLst/>
                    </a:prstGeom>
                  </pic:spPr>
                </pic:pic>
              </a:graphicData>
            </a:graphic>
          </wp:inline>
        </w:drawing>
      </w:r>
    </w:p>
    <w:p w14:paraId="7A0909A7" w14:textId="091E31DB" w:rsidR="007A66A2" w:rsidRDefault="6FC89235" w:rsidP="00F02846">
      <w:pPr>
        <w:pStyle w:val="TaskDetail"/>
        <w:numPr>
          <w:ilvl w:val="0"/>
          <w:numId w:val="9"/>
        </w:numPr>
      </w:pPr>
      <w:r>
        <w:t xml:space="preserve">Before adding build tasks to the process, you are going to select an agent queue containing agents which will be assigned to handle build requests. </w:t>
      </w:r>
      <w:r w:rsidRPr="00E54D13">
        <w:rPr>
          <w:highlight w:val="yellow"/>
        </w:rPr>
        <w:t xml:space="preserve">Select </w:t>
      </w:r>
      <w:r w:rsidR="00BE20ED" w:rsidRPr="00E54D13">
        <w:rPr>
          <w:b/>
          <w:bCs/>
          <w:highlight w:val="yellow"/>
        </w:rPr>
        <w:t>Hosted Linux Preview</w:t>
      </w:r>
      <w:r>
        <w:t xml:space="preserve"> </w:t>
      </w:r>
      <w:r w:rsidR="00E54D13">
        <w:t xml:space="preserve">(has to say Hosted Linux, may or may not say Preview, if you miss this step you will get an error later) </w:t>
      </w:r>
      <w:r>
        <w:t xml:space="preserve">agent queue which contains agents installed on </w:t>
      </w:r>
      <w:r w:rsidR="00BE20ED">
        <w:t>Linux</w:t>
      </w:r>
      <w:r>
        <w:t xml:space="preserve"> OS. </w:t>
      </w:r>
    </w:p>
    <w:p w14:paraId="47C43671" w14:textId="6E551520" w:rsidR="00483973" w:rsidRDefault="00AE0E80" w:rsidP="52E49296">
      <w:pPr>
        <w:pStyle w:val="TaskDetail"/>
        <w:ind w:left="1710"/>
      </w:pPr>
      <w:r>
        <w:rPr>
          <w:noProof/>
        </w:rPr>
        <w:drawing>
          <wp:inline distT="0" distB="0" distL="0" distR="0" wp14:anchorId="51186DE0" wp14:editId="7D53983D">
            <wp:extent cx="2777319" cy="1730238"/>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9915" cy="1731855"/>
                    </a:xfrm>
                    <a:prstGeom prst="rect">
                      <a:avLst/>
                    </a:prstGeom>
                  </pic:spPr>
                </pic:pic>
              </a:graphicData>
            </a:graphic>
          </wp:inline>
        </w:drawing>
      </w:r>
    </w:p>
    <w:p w14:paraId="4D6960BF" w14:textId="77777777" w:rsidR="007A66A2" w:rsidRDefault="6FC89235" w:rsidP="00F02846">
      <w:pPr>
        <w:pStyle w:val="TaskDetail"/>
        <w:numPr>
          <w:ilvl w:val="0"/>
          <w:numId w:val="9"/>
        </w:numPr>
      </w:pPr>
      <w:r>
        <w:t xml:space="preserve">Click on </w:t>
      </w:r>
      <w:r w:rsidRPr="6FC89235">
        <w:rPr>
          <w:b/>
          <w:bCs/>
        </w:rPr>
        <w:t xml:space="preserve">Get sources </w:t>
      </w:r>
      <w:r>
        <w:t xml:space="preserve">task and leave default options.  </w:t>
      </w:r>
    </w:p>
    <w:p w14:paraId="5EB1551A" w14:textId="59CA9E24" w:rsidR="00483973" w:rsidRDefault="00AE0E80" w:rsidP="00AE0E80">
      <w:pPr>
        <w:pStyle w:val="TaskDetail"/>
        <w:ind w:left="1710" w:firstLine="360"/>
      </w:pPr>
      <w:r>
        <w:rPr>
          <w:noProof/>
        </w:rPr>
        <w:lastRenderedPageBreak/>
        <w:drawing>
          <wp:inline distT="0" distB="0" distL="0" distR="0" wp14:anchorId="4D21C2E3" wp14:editId="467FD00D">
            <wp:extent cx="6015614" cy="3404670"/>
            <wp:effectExtent l="0" t="0" r="4445" b="5715"/>
            <wp:docPr id="1701333954" name="Picture 170133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8323" cy="3411863"/>
                    </a:xfrm>
                    <a:prstGeom prst="rect">
                      <a:avLst/>
                    </a:prstGeom>
                  </pic:spPr>
                </pic:pic>
              </a:graphicData>
            </a:graphic>
          </wp:inline>
        </w:drawing>
      </w:r>
    </w:p>
    <w:p w14:paraId="2CA7C052" w14:textId="5312CFE0" w:rsidR="00D74AA9" w:rsidRDefault="6FC89235" w:rsidP="00F02846">
      <w:pPr>
        <w:pStyle w:val="TaskDetail"/>
        <w:numPr>
          <w:ilvl w:val="0"/>
          <w:numId w:val="9"/>
        </w:numPr>
      </w:pPr>
      <w:r>
        <w:t xml:space="preserve">Now </w:t>
      </w:r>
      <w:r w:rsidR="00D74AA9">
        <w:t>we</w:t>
      </w:r>
      <w:r>
        <w:t xml:space="preserve"> can start adding necessary tasks to build the web application and web API. </w:t>
      </w:r>
      <w:r w:rsidR="00157D2F">
        <w:t xml:space="preserve">You will click the + sign to add new tasks: </w:t>
      </w:r>
    </w:p>
    <w:p w14:paraId="13BDB7B1" w14:textId="23B5E2ED" w:rsidR="00157D2F" w:rsidRDefault="00157D2F" w:rsidP="00157D2F">
      <w:pPr>
        <w:pStyle w:val="TaskDetail"/>
        <w:ind w:left="2070"/>
      </w:pPr>
      <w:r>
        <w:rPr>
          <w:noProof/>
        </w:rPr>
        <w:drawing>
          <wp:inline distT="0" distB="0" distL="0" distR="0" wp14:anchorId="13CF631C" wp14:editId="094CE935">
            <wp:extent cx="4425351" cy="1534848"/>
            <wp:effectExtent l="0" t="0" r="0" b="8255"/>
            <wp:docPr id="1701333955" name="Picture 170133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295" cy="1535175"/>
                    </a:xfrm>
                    <a:prstGeom prst="rect">
                      <a:avLst/>
                    </a:prstGeom>
                  </pic:spPr>
                </pic:pic>
              </a:graphicData>
            </a:graphic>
          </wp:inline>
        </w:drawing>
      </w:r>
    </w:p>
    <w:p w14:paraId="2118AD6E" w14:textId="56A894A8" w:rsidR="006B0188" w:rsidRDefault="00157D2F" w:rsidP="006111F7">
      <w:pPr>
        <w:pStyle w:val="TaskDetail"/>
        <w:numPr>
          <w:ilvl w:val="0"/>
          <w:numId w:val="9"/>
        </w:numPr>
      </w:pPr>
      <w:r>
        <w:lastRenderedPageBreak/>
        <w:t>Add one</w:t>
      </w:r>
      <w:r w:rsidR="6FC89235">
        <w:t xml:space="preserve"> </w:t>
      </w:r>
      <w:r w:rsidR="6FC89235" w:rsidRPr="00157D2F">
        <w:rPr>
          <w:b/>
          <w:bCs/>
        </w:rPr>
        <w:t>.NET Core</w:t>
      </w:r>
      <w:r w:rsidR="6FC89235">
        <w:t xml:space="preserve"> </w:t>
      </w:r>
      <w:r w:rsidR="6FC89235" w:rsidRPr="00157D2F">
        <w:rPr>
          <w:b/>
          <w:bCs/>
        </w:rPr>
        <w:t>Tool Installer</w:t>
      </w:r>
      <w:r>
        <w:t xml:space="preserve"> task (t</w:t>
      </w:r>
      <w:r w:rsidR="6FC89235">
        <w:t>his will download and install the correct version of the .NET Core SDK for your applications</w:t>
      </w:r>
      <w:r>
        <w:t xml:space="preserve">). </w:t>
      </w:r>
      <w:r w:rsidR="6FC89235">
        <w:t xml:space="preserve">Set </w:t>
      </w:r>
      <w:r w:rsidR="6FC89235" w:rsidRPr="00157D2F">
        <w:rPr>
          <w:b/>
          <w:bCs/>
        </w:rPr>
        <w:t xml:space="preserve">Package to install </w:t>
      </w:r>
      <w:r w:rsidR="6FC89235">
        <w:t xml:space="preserve">to </w:t>
      </w:r>
      <w:r w:rsidR="6FC89235" w:rsidRPr="00157D2F">
        <w:rPr>
          <w:b/>
          <w:bCs/>
        </w:rPr>
        <w:t>SDK</w:t>
      </w:r>
      <w:r w:rsidR="6FC89235">
        <w:t xml:space="preserve"> and set </w:t>
      </w:r>
      <w:r w:rsidR="6FC89235" w:rsidRPr="00157D2F">
        <w:rPr>
          <w:b/>
          <w:bCs/>
        </w:rPr>
        <w:t>Version</w:t>
      </w:r>
      <w:r w:rsidR="6FC89235">
        <w:t xml:space="preserve"> to </w:t>
      </w:r>
      <w:r w:rsidR="6FC89235" w:rsidRPr="00157D2F">
        <w:rPr>
          <w:b/>
          <w:bCs/>
        </w:rPr>
        <w:t>2.0.0</w:t>
      </w:r>
      <w:r w:rsidR="6FC89235">
        <w:t>.</w:t>
      </w:r>
    </w:p>
    <w:p w14:paraId="4AC20E95" w14:textId="458146E6" w:rsidR="00F77751" w:rsidRDefault="00157D2F" w:rsidP="52E49296">
      <w:pPr>
        <w:pStyle w:val="TaskDetail"/>
        <w:ind w:left="2070"/>
      </w:pPr>
      <w:r>
        <w:rPr>
          <w:noProof/>
        </w:rPr>
        <w:drawing>
          <wp:inline distT="0" distB="0" distL="0" distR="0" wp14:anchorId="72AE193A" wp14:editId="07A01E64">
            <wp:extent cx="7410450" cy="2538708"/>
            <wp:effectExtent l="0" t="0" r="0" b="0"/>
            <wp:docPr id="1701333956" name="Picture 1701333956" descr="C:\Users\crtenn\AppData\Local\Temp\SNAGHTMLe845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tenn\AppData\Local\Temp\SNAGHTMLe845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6476" cy="2547624"/>
                    </a:xfrm>
                    <a:prstGeom prst="rect">
                      <a:avLst/>
                    </a:prstGeom>
                    <a:noFill/>
                    <a:ln>
                      <a:noFill/>
                    </a:ln>
                  </pic:spPr>
                </pic:pic>
              </a:graphicData>
            </a:graphic>
          </wp:inline>
        </w:drawing>
      </w:r>
    </w:p>
    <w:p w14:paraId="38443D7C" w14:textId="7BBF562A" w:rsidR="00203780" w:rsidRDefault="00AD6F3B" w:rsidP="00F02846">
      <w:pPr>
        <w:pStyle w:val="TaskDetail"/>
        <w:numPr>
          <w:ilvl w:val="0"/>
          <w:numId w:val="9"/>
        </w:numPr>
      </w:pPr>
      <w:r>
        <w:t>Normally, you might need to add dotnet build and publish steps, however these are included inside of the Dockerfile and are completed as part of the Docker build process.  Just remember when you are creating your own CI/CD pipelines to either include the dotnet build and publish steps in the Dockerfile or the CI Build definition.</w:t>
      </w:r>
    </w:p>
    <w:p w14:paraId="2FBEC5D5" w14:textId="6AAB176D" w:rsidR="00203780" w:rsidRDefault="6FC89235" w:rsidP="00F02846">
      <w:pPr>
        <w:pStyle w:val="TaskDetail"/>
        <w:numPr>
          <w:ilvl w:val="0"/>
          <w:numId w:val="9"/>
        </w:numPr>
      </w:pPr>
      <w:r>
        <w:t>Add</w:t>
      </w:r>
      <w:r w:rsidR="00AD6F3B">
        <w:t xml:space="preserve"> a</w:t>
      </w:r>
      <w:r>
        <w:t xml:space="preserve"> </w:t>
      </w:r>
      <w:r w:rsidRPr="6FC89235">
        <w:rPr>
          <w:b/>
          <w:bCs/>
        </w:rPr>
        <w:t>Docker</w:t>
      </w:r>
      <w:r>
        <w:t xml:space="preserve"> task to build container image for web API application. </w:t>
      </w:r>
    </w:p>
    <w:p w14:paraId="2EC71268" w14:textId="2619E458" w:rsidR="00203780" w:rsidRDefault="00203780" w:rsidP="00203780">
      <w:pPr>
        <w:pStyle w:val="TaskDetail"/>
        <w:ind w:left="2070"/>
      </w:pPr>
      <w:r>
        <w:rPr>
          <w:noProof/>
        </w:rPr>
        <w:drawing>
          <wp:inline distT="0" distB="0" distL="0" distR="0" wp14:anchorId="4A59BF29" wp14:editId="4D2C2A18">
            <wp:extent cx="2704123" cy="841089"/>
            <wp:effectExtent l="0" t="0" r="1270" b="0"/>
            <wp:docPr id="1704698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4" cstate="print">
                      <a:extLst>
                        <a:ext uri="{28A0092B-C50C-407E-A947-70E740481C1C}">
                          <a14:useLocalDpi xmlns:a14="http://schemas.microsoft.com/office/drawing/2010/main" val="0"/>
                        </a:ext>
                      </a:extLst>
                    </a:blip>
                    <a:srcRect b="48527"/>
                    <a:stretch/>
                  </pic:blipFill>
                  <pic:spPr bwMode="auto">
                    <a:xfrm>
                      <a:off x="0" y="0"/>
                      <a:ext cx="2716011" cy="844787"/>
                    </a:xfrm>
                    <a:prstGeom prst="rect">
                      <a:avLst/>
                    </a:prstGeom>
                    <a:ln>
                      <a:noFill/>
                    </a:ln>
                    <a:extLst>
                      <a:ext uri="{53640926-AAD7-44D8-BBD7-CCE9431645EC}">
                        <a14:shadowObscured xmlns:a14="http://schemas.microsoft.com/office/drawing/2010/main"/>
                      </a:ext>
                    </a:extLst>
                  </pic:spPr>
                </pic:pic>
              </a:graphicData>
            </a:graphic>
          </wp:inline>
        </w:drawing>
      </w:r>
    </w:p>
    <w:p w14:paraId="16B2BE1F" w14:textId="4D06F6FD" w:rsidR="00A20042" w:rsidRDefault="6FC89235" w:rsidP="00EF7B51">
      <w:pPr>
        <w:pStyle w:val="TaskDetail"/>
        <w:numPr>
          <w:ilvl w:val="0"/>
          <w:numId w:val="9"/>
        </w:numPr>
      </w:pPr>
      <w:r>
        <w:t xml:space="preserve">Select and Azure subscription and click </w:t>
      </w:r>
      <w:r w:rsidRPr="6FC89235">
        <w:rPr>
          <w:b/>
          <w:bCs/>
        </w:rPr>
        <w:t>Authorize</w:t>
      </w:r>
      <w:r>
        <w:t xml:space="preserve"> to allow VSTS account access to the resources in the subscription. </w:t>
      </w:r>
    </w:p>
    <w:p w14:paraId="62345692" w14:textId="77777777" w:rsidR="00483973" w:rsidRDefault="00E871B6" w:rsidP="52E49296">
      <w:pPr>
        <w:pStyle w:val="TaskDetail"/>
        <w:ind w:left="1710" w:firstLine="360"/>
      </w:pPr>
      <w:r>
        <w:rPr>
          <w:noProof/>
        </w:rPr>
        <w:lastRenderedPageBreak/>
        <w:drawing>
          <wp:inline distT="0" distB="0" distL="0" distR="0" wp14:anchorId="228F06F7" wp14:editId="105A6E21">
            <wp:extent cx="2274277" cy="1770097"/>
            <wp:effectExtent l="0" t="0" r="0" b="1905"/>
            <wp:docPr id="11887426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9858" cy="1774441"/>
                    </a:xfrm>
                    <a:prstGeom prst="rect">
                      <a:avLst/>
                    </a:prstGeom>
                  </pic:spPr>
                </pic:pic>
              </a:graphicData>
            </a:graphic>
          </wp:inline>
        </w:drawing>
      </w:r>
    </w:p>
    <w:p w14:paraId="0CE9F86F" w14:textId="77777777" w:rsidR="00F160BC" w:rsidRDefault="6FC89235" w:rsidP="6FC89235">
      <w:pPr>
        <w:pStyle w:val="TaskDetail"/>
        <w:ind w:left="2070"/>
      </w:pPr>
      <w:r>
        <w:t xml:space="preserve">Now configure this task’s other properties as follows: </w:t>
      </w:r>
    </w:p>
    <w:p w14:paraId="273A328D" w14:textId="39DCD5DE" w:rsidR="00D27ED8" w:rsidRPr="00D27ED8" w:rsidRDefault="00D27ED8" w:rsidP="00F02846">
      <w:pPr>
        <w:pStyle w:val="TaskDetail"/>
        <w:numPr>
          <w:ilvl w:val="0"/>
          <w:numId w:val="11"/>
        </w:numPr>
      </w:pPr>
      <w:r w:rsidRPr="00D27ED8">
        <w:rPr>
          <w:b/>
        </w:rPr>
        <w:t>Version</w:t>
      </w:r>
      <w:r>
        <w:t>: 0*</w:t>
      </w:r>
    </w:p>
    <w:p w14:paraId="06EC6231" w14:textId="6A039A0F" w:rsidR="00F160BC" w:rsidRDefault="6FC89235" w:rsidP="00F02846">
      <w:pPr>
        <w:pStyle w:val="TaskDetail"/>
        <w:numPr>
          <w:ilvl w:val="0"/>
          <w:numId w:val="11"/>
        </w:numPr>
      </w:pPr>
      <w:r w:rsidRPr="6FC89235">
        <w:rPr>
          <w:b/>
          <w:bCs/>
        </w:rPr>
        <w:t>Display Name</w:t>
      </w:r>
      <w:r>
        <w:t xml:space="preserve">: Build </w:t>
      </w:r>
      <w:proofErr w:type="spellStart"/>
      <w:r>
        <w:t>WebApi</w:t>
      </w:r>
      <w:proofErr w:type="spellEnd"/>
      <w:r>
        <w:t xml:space="preserve"> Container Image </w:t>
      </w:r>
    </w:p>
    <w:p w14:paraId="357F9731" w14:textId="77777777" w:rsidR="00F160BC" w:rsidRDefault="6FC89235" w:rsidP="00F02846">
      <w:pPr>
        <w:pStyle w:val="TaskDetail"/>
        <w:numPr>
          <w:ilvl w:val="0"/>
          <w:numId w:val="11"/>
        </w:numPr>
      </w:pPr>
      <w:r w:rsidRPr="6FC89235">
        <w:rPr>
          <w:b/>
          <w:bCs/>
        </w:rPr>
        <w:t>Container Registry Type</w:t>
      </w:r>
      <w:r>
        <w:t>: Azure Container Registry</w:t>
      </w:r>
    </w:p>
    <w:p w14:paraId="7AD7FEC6" w14:textId="77777777" w:rsidR="00F160BC" w:rsidRDefault="6FC89235" w:rsidP="00F02846">
      <w:pPr>
        <w:pStyle w:val="TaskDetail"/>
        <w:numPr>
          <w:ilvl w:val="0"/>
          <w:numId w:val="11"/>
        </w:numPr>
      </w:pPr>
      <w:r w:rsidRPr="6FC89235">
        <w:rPr>
          <w:b/>
          <w:bCs/>
        </w:rPr>
        <w:t>Azure Container Registry</w:t>
      </w:r>
      <w:r>
        <w:t>: Select the container registry you have created in Task 3 of this exercise.</w:t>
      </w:r>
    </w:p>
    <w:p w14:paraId="047D67DA" w14:textId="77777777" w:rsidR="00782657" w:rsidRPr="00782657" w:rsidRDefault="00782657" w:rsidP="00782657">
      <w:pPr>
        <w:numPr>
          <w:ilvl w:val="0"/>
          <w:numId w:val="11"/>
        </w:numPr>
        <w:spacing w:after="120"/>
        <w:ind w:right="144"/>
        <w:rPr>
          <w:color w:val="000000"/>
        </w:rPr>
      </w:pPr>
      <w:r w:rsidRPr="00782657">
        <w:rPr>
          <w:b/>
          <w:bCs/>
          <w:color w:val="000000"/>
        </w:rPr>
        <w:t>Action</w:t>
      </w:r>
      <w:r w:rsidRPr="00782657">
        <w:rPr>
          <w:color w:val="000000"/>
        </w:rPr>
        <w:t>: Build an image</w:t>
      </w:r>
    </w:p>
    <w:p w14:paraId="3C4507F1" w14:textId="5DEF25DD" w:rsidR="00F160BC" w:rsidRDefault="6FC89235" w:rsidP="00F02846">
      <w:pPr>
        <w:pStyle w:val="TaskDetail"/>
        <w:numPr>
          <w:ilvl w:val="0"/>
          <w:numId w:val="11"/>
        </w:numPr>
      </w:pPr>
      <w:r w:rsidRPr="6FC89235">
        <w:rPr>
          <w:b/>
          <w:bCs/>
        </w:rPr>
        <w:t>Docker File</w:t>
      </w:r>
      <w:r w:rsidR="00FB58C1">
        <w:t xml:space="preserve">: </w:t>
      </w:r>
      <w:proofErr w:type="spellStart"/>
      <w:r w:rsidR="00FB58C1">
        <w:t>mywebapi</w:t>
      </w:r>
      <w:proofErr w:type="spellEnd"/>
      <w:r w:rsidR="00FB58C1">
        <w:t>/Dockerfile</w:t>
      </w:r>
    </w:p>
    <w:p w14:paraId="3F4E852A" w14:textId="77777777" w:rsidR="00F160BC" w:rsidRDefault="6FC89235" w:rsidP="00F02846">
      <w:pPr>
        <w:pStyle w:val="TaskDetail"/>
        <w:numPr>
          <w:ilvl w:val="0"/>
          <w:numId w:val="11"/>
        </w:numPr>
      </w:pPr>
      <w:r>
        <w:t xml:space="preserve">Unselect </w:t>
      </w:r>
      <w:r w:rsidRPr="6FC89235">
        <w:rPr>
          <w:b/>
          <w:bCs/>
        </w:rPr>
        <w:t>Use Default Build Context</w:t>
      </w:r>
    </w:p>
    <w:p w14:paraId="42576337" w14:textId="77777777" w:rsidR="00F160BC" w:rsidRPr="00F160BC" w:rsidRDefault="6FC89235" w:rsidP="6FC89235">
      <w:pPr>
        <w:pStyle w:val="TaskDetail"/>
        <w:numPr>
          <w:ilvl w:val="0"/>
          <w:numId w:val="11"/>
        </w:numPr>
        <w:rPr>
          <w:b/>
          <w:bCs/>
        </w:rPr>
      </w:pPr>
      <w:r w:rsidRPr="6FC89235">
        <w:rPr>
          <w:b/>
          <w:bCs/>
        </w:rPr>
        <w:t>Build Context</w:t>
      </w:r>
      <w:r>
        <w:t xml:space="preserve">: </w:t>
      </w:r>
      <w:proofErr w:type="spellStart"/>
      <w:r>
        <w:t>mywebapi</w:t>
      </w:r>
      <w:proofErr w:type="spellEnd"/>
    </w:p>
    <w:p w14:paraId="2D860F58" w14:textId="77777777" w:rsidR="00F160BC" w:rsidRPr="00F160BC" w:rsidRDefault="6FC89235" w:rsidP="6FC89235">
      <w:pPr>
        <w:pStyle w:val="TaskDetail"/>
        <w:numPr>
          <w:ilvl w:val="0"/>
          <w:numId w:val="11"/>
        </w:numPr>
        <w:rPr>
          <w:b/>
          <w:bCs/>
        </w:rPr>
      </w:pPr>
      <w:r w:rsidRPr="6FC89235">
        <w:rPr>
          <w:b/>
          <w:bCs/>
        </w:rPr>
        <w:t>Image Name</w:t>
      </w:r>
      <w:r>
        <w:t>: demo-</w:t>
      </w:r>
      <w:proofErr w:type="spellStart"/>
      <w:proofErr w:type="gramStart"/>
      <w:r>
        <w:t>webapi</w:t>
      </w:r>
      <w:proofErr w:type="spellEnd"/>
      <w:r>
        <w:t>:$</w:t>
      </w:r>
      <w:proofErr w:type="gramEnd"/>
      <w:r>
        <w:t>(</w:t>
      </w:r>
      <w:proofErr w:type="spellStart"/>
      <w:r>
        <w:t>Build.BuildId</w:t>
      </w:r>
      <w:proofErr w:type="spellEnd"/>
      <w:r>
        <w:t>)</w:t>
      </w:r>
    </w:p>
    <w:p w14:paraId="39A21EFE" w14:textId="619D9501" w:rsidR="00376366" w:rsidRDefault="00851D92" w:rsidP="00782657">
      <w:pPr>
        <w:pStyle w:val="TaskDetail"/>
        <w:ind w:left="1710" w:firstLine="360"/>
      </w:pPr>
      <w:r>
        <w:rPr>
          <w:noProof/>
        </w:rPr>
        <w:lastRenderedPageBreak/>
        <w:drawing>
          <wp:inline distT="0" distB="0" distL="0" distR="0" wp14:anchorId="72EB8C6A" wp14:editId="0A80C356">
            <wp:extent cx="6691559" cy="5275140"/>
            <wp:effectExtent l="0" t="0" r="0" b="1905"/>
            <wp:docPr id="15" name="Picture 15" descr="C:\Users\crtenn\AppData\Local\Temp\SNAGHTML3302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tenn\AppData\Local\Temp\SNAGHTML330298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684" cy="5279968"/>
                    </a:xfrm>
                    <a:prstGeom prst="rect">
                      <a:avLst/>
                    </a:prstGeom>
                    <a:noFill/>
                    <a:ln>
                      <a:noFill/>
                    </a:ln>
                  </pic:spPr>
                </pic:pic>
              </a:graphicData>
            </a:graphic>
          </wp:inline>
        </w:drawing>
      </w:r>
    </w:p>
    <w:p w14:paraId="25106533" w14:textId="08D27032" w:rsidR="00F42925" w:rsidRDefault="00F42925" w:rsidP="00782657">
      <w:pPr>
        <w:pStyle w:val="TaskDetail"/>
        <w:ind w:left="1710" w:firstLine="360"/>
      </w:pPr>
    </w:p>
    <w:p w14:paraId="0C26D940" w14:textId="77777777" w:rsidR="00EF7B51" w:rsidRDefault="00EF7B51" w:rsidP="00782657">
      <w:pPr>
        <w:pStyle w:val="TaskDetail"/>
        <w:ind w:left="1710" w:firstLine="360"/>
      </w:pPr>
    </w:p>
    <w:p w14:paraId="1B8BC720" w14:textId="77777777" w:rsidR="007A66A2" w:rsidRDefault="6FC89235" w:rsidP="00F02846">
      <w:pPr>
        <w:pStyle w:val="TaskDetail"/>
        <w:numPr>
          <w:ilvl w:val="0"/>
          <w:numId w:val="9"/>
        </w:numPr>
      </w:pPr>
      <w:r>
        <w:lastRenderedPageBreak/>
        <w:t xml:space="preserve">Now add another </w:t>
      </w:r>
      <w:r w:rsidRPr="6FC89235">
        <w:rPr>
          <w:b/>
          <w:bCs/>
        </w:rPr>
        <w:t>Docker</w:t>
      </w:r>
      <w:r>
        <w:t xml:space="preserve"> task to push the image to ACR. </w:t>
      </w:r>
    </w:p>
    <w:p w14:paraId="2DF9413D" w14:textId="3E8C43B9" w:rsidR="00F71A91" w:rsidRPr="00F71A91" w:rsidRDefault="00F71A91" w:rsidP="00F02846">
      <w:pPr>
        <w:pStyle w:val="TaskDetail"/>
        <w:numPr>
          <w:ilvl w:val="0"/>
          <w:numId w:val="12"/>
        </w:numPr>
      </w:pPr>
      <w:r>
        <w:t>Version: 0*</w:t>
      </w:r>
    </w:p>
    <w:p w14:paraId="5C62C9BA" w14:textId="5CA7D73E" w:rsidR="00A50089" w:rsidRDefault="6FC89235" w:rsidP="00F02846">
      <w:pPr>
        <w:pStyle w:val="TaskDetail"/>
        <w:numPr>
          <w:ilvl w:val="0"/>
          <w:numId w:val="12"/>
        </w:numPr>
      </w:pPr>
      <w:r w:rsidRPr="6FC89235">
        <w:rPr>
          <w:b/>
          <w:bCs/>
        </w:rPr>
        <w:t>Display Name</w:t>
      </w:r>
      <w:r>
        <w:t xml:space="preserve">: Push </w:t>
      </w:r>
      <w:proofErr w:type="spellStart"/>
      <w:r>
        <w:t>WebApi</w:t>
      </w:r>
      <w:proofErr w:type="spellEnd"/>
      <w:r>
        <w:t xml:space="preserve"> Container Image </w:t>
      </w:r>
    </w:p>
    <w:p w14:paraId="54E1B9C3" w14:textId="77777777" w:rsidR="00A50089" w:rsidRDefault="6FC89235" w:rsidP="00F02846">
      <w:pPr>
        <w:pStyle w:val="TaskDetail"/>
        <w:numPr>
          <w:ilvl w:val="0"/>
          <w:numId w:val="12"/>
        </w:numPr>
      </w:pPr>
      <w:r w:rsidRPr="6FC89235">
        <w:rPr>
          <w:b/>
          <w:bCs/>
        </w:rPr>
        <w:t>Container Registry Type</w:t>
      </w:r>
      <w:r>
        <w:t>: Azure Container Registry</w:t>
      </w:r>
    </w:p>
    <w:p w14:paraId="72A05BD5" w14:textId="77777777" w:rsidR="00A50089" w:rsidRDefault="6FC89235" w:rsidP="00F02846">
      <w:pPr>
        <w:pStyle w:val="TaskDetail"/>
        <w:numPr>
          <w:ilvl w:val="0"/>
          <w:numId w:val="12"/>
        </w:numPr>
      </w:pPr>
      <w:r w:rsidRPr="6FC89235">
        <w:rPr>
          <w:b/>
          <w:bCs/>
        </w:rPr>
        <w:t>Azure Container Registry</w:t>
      </w:r>
      <w:r>
        <w:t>: Select the container registry you have created in Task 3 of this exercise.</w:t>
      </w:r>
    </w:p>
    <w:p w14:paraId="0CEFED19" w14:textId="77777777" w:rsidR="00A50089" w:rsidRDefault="6FC89235" w:rsidP="00F02846">
      <w:pPr>
        <w:pStyle w:val="TaskDetail"/>
        <w:numPr>
          <w:ilvl w:val="0"/>
          <w:numId w:val="12"/>
        </w:numPr>
      </w:pPr>
      <w:r w:rsidRPr="6FC89235">
        <w:rPr>
          <w:b/>
          <w:bCs/>
        </w:rPr>
        <w:t>Action</w:t>
      </w:r>
      <w:r>
        <w:t>: Push an image</w:t>
      </w:r>
    </w:p>
    <w:p w14:paraId="6B678F27" w14:textId="77777777" w:rsidR="00A50089" w:rsidRPr="00F160BC" w:rsidRDefault="6FC89235" w:rsidP="6FC89235">
      <w:pPr>
        <w:pStyle w:val="TaskDetail"/>
        <w:numPr>
          <w:ilvl w:val="0"/>
          <w:numId w:val="12"/>
        </w:numPr>
        <w:rPr>
          <w:b/>
          <w:bCs/>
        </w:rPr>
      </w:pPr>
      <w:r w:rsidRPr="6FC89235">
        <w:rPr>
          <w:b/>
          <w:bCs/>
        </w:rPr>
        <w:t>Image Name</w:t>
      </w:r>
      <w:r>
        <w:t>: demo-</w:t>
      </w:r>
      <w:proofErr w:type="spellStart"/>
      <w:proofErr w:type="gramStart"/>
      <w:r>
        <w:t>webapi</w:t>
      </w:r>
      <w:proofErr w:type="spellEnd"/>
      <w:r>
        <w:t>:$</w:t>
      </w:r>
      <w:proofErr w:type="gramEnd"/>
      <w:r>
        <w:t>(</w:t>
      </w:r>
      <w:proofErr w:type="spellStart"/>
      <w:r>
        <w:t>Build.BuildId</w:t>
      </w:r>
      <w:proofErr w:type="spellEnd"/>
      <w:r>
        <w:t>)</w:t>
      </w:r>
    </w:p>
    <w:p w14:paraId="340E8E0E" w14:textId="34469EC8" w:rsidR="00376366" w:rsidRDefault="00A50089" w:rsidP="00EF7B51">
      <w:pPr>
        <w:pStyle w:val="TaskDetail"/>
        <w:ind w:left="2430"/>
      </w:pPr>
      <w:r>
        <w:tab/>
      </w:r>
      <w:r>
        <w:tab/>
      </w:r>
      <w:r w:rsidR="00851D92">
        <w:rPr>
          <w:noProof/>
        </w:rPr>
        <w:drawing>
          <wp:inline distT="0" distB="0" distL="0" distR="0" wp14:anchorId="2250DCE0" wp14:editId="131BF57E">
            <wp:extent cx="5806830" cy="4053157"/>
            <wp:effectExtent l="0" t="0" r="3810" b="5080"/>
            <wp:docPr id="18" name="Picture 18" descr="C:\Users\crtenn\AppData\Local\Temp\SNAGHTML330f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tenn\AppData\Local\Temp\SNAGHTML330f25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1417" cy="4063338"/>
                    </a:xfrm>
                    <a:prstGeom prst="rect">
                      <a:avLst/>
                    </a:prstGeom>
                    <a:noFill/>
                    <a:ln>
                      <a:noFill/>
                    </a:ln>
                  </pic:spPr>
                </pic:pic>
              </a:graphicData>
            </a:graphic>
          </wp:inline>
        </w:drawing>
      </w:r>
    </w:p>
    <w:p w14:paraId="2D6C76F2" w14:textId="7CF5ADA0" w:rsidR="002408FE" w:rsidRDefault="6FC89235" w:rsidP="00F02846">
      <w:pPr>
        <w:pStyle w:val="TaskDetail"/>
        <w:numPr>
          <w:ilvl w:val="0"/>
          <w:numId w:val="9"/>
        </w:numPr>
        <w:ind w:left="1710"/>
      </w:pPr>
      <w:r>
        <w:lastRenderedPageBreak/>
        <w:t xml:space="preserve">You added two Docker tasks for </w:t>
      </w:r>
      <w:proofErr w:type="spellStart"/>
      <w:r>
        <w:t>webapi</w:t>
      </w:r>
      <w:proofErr w:type="spellEnd"/>
      <w:r>
        <w:t xml:space="preserve"> project. Now you will add another two Docker tasks for </w:t>
      </w:r>
      <w:proofErr w:type="spellStart"/>
      <w:r>
        <w:t>webapp</w:t>
      </w:r>
      <w:proofErr w:type="spellEnd"/>
      <w:r>
        <w:t xml:space="preserve"> project.</w:t>
      </w:r>
      <w:r w:rsidR="00782657">
        <w:t xml:space="preserve"> Highlight your Build and Push Docker tasks with </w:t>
      </w:r>
      <w:r w:rsidR="00782657">
        <w:rPr>
          <w:b/>
        </w:rPr>
        <w:t>select</w:t>
      </w:r>
      <w:r w:rsidR="00782657">
        <w:t xml:space="preserve"> and clicking, then </w:t>
      </w:r>
      <w:r w:rsidR="00782657">
        <w:rPr>
          <w:b/>
        </w:rPr>
        <w:t>right</w:t>
      </w:r>
      <w:r w:rsidR="00782657">
        <w:t xml:space="preserve"> click and choose </w:t>
      </w:r>
      <w:r w:rsidR="00782657">
        <w:rPr>
          <w:b/>
        </w:rPr>
        <w:t>Clone task(s).</w:t>
      </w:r>
    </w:p>
    <w:p w14:paraId="7812C9CF" w14:textId="7E88CBCD" w:rsidR="00782657" w:rsidRDefault="002960DA" w:rsidP="00782657">
      <w:pPr>
        <w:pStyle w:val="TaskDetail"/>
        <w:ind w:left="1710"/>
      </w:pPr>
      <w:r>
        <w:rPr>
          <w:noProof/>
        </w:rPr>
        <w:drawing>
          <wp:inline distT="0" distB="0" distL="0" distR="0" wp14:anchorId="0B6C9EBC" wp14:editId="5521B31E">
            <wp:extent cx="4296019" cy="3263467"/>
            <wp:effectExtent l="0" t="0" r="0" b="0"/>
            <wp:docPr id="1701333953" name="Picture 1701333953" descr="C:\Users\crtenn\AppData\Local\Temp\SNAGHTML331e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tenn\AppData\Local\Temp\SNAGHTML331e6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3429" cy="3269096"/>
                    </a:xfrm>
                    <a:prstGeom prst="rect">
                      <a:avLst/>
                    </a:prstGeom>
                    <a:noFill/>
                    <a:ln>
                      <a:noFill/>
                    </a:ln>
                  </pic:spPr>
                </pic:pic>
              </a:graphicData>
            </a:graphic>
          </wp:inline>
        </w:drawing>
      </w:r>
    </w:p>
    <w:p w14:paraId="69BCED66" w14:textId="783DB88C" w:rsidR="00782657" w:rsidRDefault="00782657" w:rsidP="00782657">
      <w:pPr>
        <w:pStyle w:val="TaskDetail"/>
        <w:ind w:left="1710"/>
      </w:pPr>
    </w:p>
    <w:p w14:paraId="72DDC319" w14:textId="45CF50CD" w:rsidR="00782657" w:rsidRDefault="00782657" w:rsidP="00782657">
      <w:pPr>
        <w:pStyle w:val="TaskDetail"/>
        <w:numPr>
          <w:ilvl w:val="0"/>
          <w:numId w:val="9"/>
        </w:numPr>
      </w:pPr>
      <w:r>
        <w:t xml:space="preserve">Change the </w:t>
      </w:r>
      <w:r w:rsidRPr="00782657">
        <w:rPr>
          <w:b/>
        </w:rPr>
        <w:t xml:space="preserve">Build </w:t>
      </w:r>
      <w:proofErr w:type="spellStart"/>
      <w:r w:rsidRPr="00782657">
        <w:rPr>
          <w:b/>
        </w:rPr>
        <w:t>WebApi</w:t>
      </w:r>
      <w:proofErr w:type="spellEnd"/>
      <w:r w:rsidRPr="00782657">
        <w:rPr>
          <w:b/>
        </w:rPr>
        <w:t xml:space="preserve"> Container Image copy</w:t>
      </w:r>
      <w:r>
        <w:t xml:space="preserve"> task to the following attributes: </w:t>
      </w:r>
    </w:p>
    <w:p w14:paraId="26E1ECC3" w14:textId="581E9169" w:rsidR="00F71A91" w:rsidRPr="00F71A91" w:rsidRDefault="00F71A91" w:rsidP="00F02846">
      <w:pPr>
        <w:pStyle w:val="TaskDetail"/>
        <w:numPr>
          <w:ilvl w:val="0"/>
          <w:numId w:val="11"/>
        </w:numPr>
      </w:pPr>
      <w:r>
        <w:t>Version: 0*</w:t>
      </w:r>
    </w:p>
    <w:p w14:paraId="08F2C233" w14:textId="260EF536" w:rsidR="00B76F9A" w:rsidRDefault="6FC89235" w:rsidP="00F02846">
      <w:pPr>
        <w:pStyle w:val="TaskDetail"/>
        <w:numPr>
          <w:ilvl w:val="0"/>
          <w:numId w:val="11"/>
        </w:numPr>
      </w:pPr>
      <w:r w:rsidRPr="6FC89235">
        <w:rPr>
          <w:b/>
          <w:bCs/>
        </w:rPr>
        <w:t>Display Name</w:t>
      </w:r>
      <w:r>
        <w:t xml:space="preserve">: Build WebApp Container Image </w:t>
      </w:r>
    </w:p>
    <w:p w14:paraId="6659D278" w14:textId="40BF6D1C" w:rsidR="00B76F9A" w:rsidRDefault="6FC89235" w:rsidP="00F02846">
      <w:pPr>
        <w:pStyle w:val="TaskDetail"/>
        <w:numPr>
          <w:ilvl w:val="0"/>
          <w:numId w:val="11"/>
        </w:numPr>
      </w:pPr>
      <w:r w:rsidRPr="6FC89235">
        <w:rPr>
          <w:b/>
          <w:bCs/>
        </w:rPr>
        <w:t>Docker File</w:t>
      </w:r>
      <w:r w:rsidR="00FB40C4">
        <w:t xml:space="preserve">: </w:t>
      </w:r>
      <w:proofErr w:type="spellStart"/>
      <w:r w:rsidR="00FB40C4">
        <w:t>mywebapp</w:t>
      </w:r>
      <w:proofErr w:type="spellEnd"/>
      <w:r w:rsidR="00FB40C4">
        <w:t>/Dockerfile</w:t>
      </w:r>
    </w:p>
    <w:p w14:paraId="65B21DA5" w14:textId="77777777" w:rsidR="00B76F9A" w:rsidRPr="00F160BC" w:rsidRDefault="6FC89235" w:rsidP="6FC89235">
      <w:pPr>
        <w:pStyle w:val="TaskDetail"/>
        <w:numPr>
          <w:ilvl w:val="0"/>
          <w:numId w:val="11"/>
        </w:numPr>
        <w:rPr>
          <w:b/>
          <w:bCs/>
        </w:rPr>
      </w:pPr>
      <w:r w:rsidRPr="6FC89235">
        <w:rPr>
          <w:b/>
          <w:bCs/>
        </w:rPr>
        <w:t>Build Context</w:t>
      </w:r>
      <w:r>
        <w:t xml:space="preserve">: </w:t>
      </w:r>
      <w:proofErr w:type="spellStart"/>
      <w:r>
        <w:t>mywebapp</w:t>
      </w:r>
      <w:proofErr w:type="spellEnd"/>
    </w:p>
    <w:p w14:paraId="7D284098" w14:textId="77777777" w:rsidR="00B76F9A" w:rsidRPr="00E43BA5" w:rsidRDefault="6FC89235" w:rsidP="6FC89235">
      <w:pPr>
        <w:pStyle w:val="TaskDetail"/>
        <w:numPr>
          <w:ilvl w:val="0"/>
          <w:numId w:val="11"/>
        </w:numPr>
        <w:rPr>
          <w:b/>
          <w:bCs/>
        </w:rPr>
      </w:pPr>
      <w:r w:rsidRPr="6FC89235">
        <w:rPr>
          <w:b/>
          <w:bCs/>
        </w:rPr>
        <w:t>Image Name</w:t>
      </w:r>
      <w:r>
        <w:t>: demo-</w:t>
      </w:r>
      <w:proofErr w:type="spellStart"/>
      <w:proofErr w:type="gramStart"/>
      <w:r>
        <w:t>webapp</w:t>
      </w:r>
      <w:proofErr w:type="spellEnd"/>
      <w:r>
        <w:t>:$</w:t>
      </w:r>
      <w:proofErr w:type="gramEnd"/>
      <w:r>
        <w:t>(</w:t>
      </w:r>
      <w:proofErr w:type="spellStart"/>
      <w:r>
        <w:t>Build.BuildId</w:t>
      </w:r>
      <w:proofErr w:type="spellEnd"/>
      <w:r>
        <w:t>)</w:t>
      </w:r>
    </w:p>
    <w:p w14:paraId="0C42F884" w14:textId="0A50D106" w:rsidR="00E43BA5" w:rsidRPr="00B76F9A" w:rsidRDefault="002960DA" w:rsidP="00E43BA5">
      <w:pPr>
        <w:pStyle w:val="TaskDetail"/>
        <w:ind w:left="2430"/>
        <w:rPr>
          <w:b/>
        </w:rPr>
      </w:pPr>
      <w:r>
        <w:rPr>
          <w:noProof/>
        </w:rPr>
        <w:lastRenderedPageBreak/>
        <w:drawing>
          <wp:inline distT="0" distB="0" distL="0" distR="0" wp14:anchorId="17C54709" wp14:editId="2C0B1B63">
            <wp:extent cx="6037502" cy="4365093"/>
            <wp:effectExtent l="0" t="0" r="1905" b="0"/>
            <wp:docPr id="1701333974" name="Picture 1701333974" descr="C:\Users\crtenn\AppData\Local\Temp\SNAGHTML332f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tenn\AppData\Local\Temp\SNAGHTML332f8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7705" cy="4372470"/>
                    </a:xfrm>
                    <a:prstGeom prst="rect">
                      <a:avLst/>
                    </a:prstGeom>
                    <a:noFill/>
                    <a:ln>
                      <a:noFill/>
                    </a:ln>
                  </pic:spPr>
                </pic:pic>
              </a:graphicData>
            </a:graphic>
          </wp:inline>
        </w:drawing>
      </w:r>
    </w:p>
    <w:p w14:paraId="3603EE04" w14:textId="51F5D99C" w:rsidR="00782657" w:rsidRDefault="00782657" w:rsidP="00782657">
      <w:pPr>
        <w:pStyle w:val="TaskDetail"/>
        <w:numPr>
          <w:ilvl w:val="0"/>
          <w:numId w:val="9"/>
        </w:numPr>
      </w:pPr>
      <w:r>
        <w:t xml:space="preserve">Change the </w:t>
      </w:r>
      <w:r w:rsidRPr="00782657">
        <w:rPr>
          <w:b/>
        </w:rPr>
        <w:t xml:space="preserve">Push </w:t>
      </w:r>
      <w:proofErr w:type="spellStart"/>
      <w:r w:rsidRPr="00782657">
        <w:rPr>
          <w:b/>
        </w:rPr>
        <w:t>WebApi</w:t>
      </w:r>
      <w:proofErr w:type="spellEnd"/>
      <w:r w:rsidRPr="00782657">
        <w:rPr>
          <w:b/>
        </w:rPr>
        <w:t xml:space="preserve"> Container Image copy</w:t>
      </w:r>
      <w:r>
        <w:t xml:space="preserve"> task to the following attributes: </w:t>
      </w:r>
    </w:p>
    <w:p w14:paraId="24159FD5" w14:textId="6E2BB61A" w:rsidR="00F71A91" w:rsidRPr="00F71A91" w:rsidRDefault="00F71A91" w:rsidP="00F02846">
      <w:pPr>
        <w:pStyle w:val="TaskDetail"/>
        <w:numPr>
          <w:ilvl w:val="0"/>
          <w:numId w:val="12"/>
        </w:numPr>
      </w:pPr>
      <w:r>
        <w:t>Version: 0*</w:t>
      </w:r>
      <w:bookmarkStart w:id="9" w:name="_GoBack"/>
      <w:bookmarkEnd w:id="9"/>
    </w:p>
    <w:p w14:paraId="5FC7CC6D" w14:textId="27BD4BE7" w:rsidR="00B76F9A" w:rsidRDefault="6FC89235" w:rsidP="00F02846">
      <w:pPr>
        <w:pStyle w:val="TaskDetail"/>
        <w:numPr>
          <w:ilvl w:val="0"/>
          <w:numId w:val="12"/>
        </w:numPr>
      </w:pPr>
      <w:r w:rsidRPr="6FC89235">
        <w:rPr>
          <w:b/>
          <w:bCs/>
        </w:rPr>
        <w:t>Display Name</w:t>
      </w:r>
      <w:r>
        <w:t xml:space="preserve">: Push WebApp Container Image </w:t>
      </w:r>
    </w:p>
    <w:p w14:paraId="6CDB0CB9" w14:textId="77777777" w:rsidR="007A7FFC" w:rsidRDefault="6FC89235" w:rsidP="007A7FFC">
      <w:pPr>
        <w:pStyle w:val="TaskDetail"/>
        <w:numPr>
          <w:ilvl w:val="0"/>
          <w:numId w:val="12"/>
        </w:numPr>
        <w:rPr>
          <w:b/>
          <w:bCs/>
        </w:rPr>
      </w:pPr>
      <w:r w:rsidRPr="6FC89235">
        <w:rPr>
          <w:b/>
          <w:bCs/>
        </w:rPr>
        <w:t>Image Name</w:t>
      </w:r>
      <w:r>
        <w:t>: demo-</w:t>
      </w:r>
      <w:proofErr w:type="spellStart"/>
      <w:proofErr w:type="gramStart"/>
      <w:r>
        <w:t>webapp</w:t>
      </w:r>
      <w:proofErr w:type="spellEnd"/>
      <w:r>
        <w:t>:$</w:t>
      </w:r>
      <w:proofErr w:type="gramEnd"/>
      <w:r>
        <w:t>(</w:t>
      </w:r>
      <w:proofErr w:type="spellStart"/>
      <w:r>
        <w:t>Build.BuildId</w:t>
      </w:r>
      <w:proofErr w:type="spellEnd"/>
      <w:r>
        <w:t>)</w:t>
      </w:r>
    </w:p>
    <w:p w14:paraId="2CC6D880" w14:textId="7071A083" w:rsidR="00376366" w:rsidRDefault="002960DA" w:rsidP="002960DA">
      <w:pPr>
        <w:pStyle w:val="TaskDetail"/>
        <w:ind w:left="2070"/>
      </w:pPr>
      <w:r>
        <w:rPr>
          <w:noProof/>
        </w:rPr>
        <w:lastRenderedPageBreak/>
        <w:drawing>
          <wp:inline distT="0" distB="0" distL="0" distR="0" wp14:anchorId="0953760B" wp14:editId="40EBC4A0">
            <wp:extent cx="6688086" cy="4272617"/>
            <wp:effectExtent l="0" t="0" r="0" b="0"/>
            <wp:docPr id="1701333975" name="Picture 1701333975" descr="C:\Users\crtenn\AppData\Local\Temp\SNAGHTML333a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tenn\AppData\Local\Temp\SNAGHTML333a6f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5973" cy="4277655"/>
                    </a:xfrm>
                    <a:prstGeom prst="rect">
                      <a:avLst/>
                    </a:prstGeom>
                    <a:noFill/>
                    <a:ln>
                      <a:noFill/>
                    </a:ln>
                  </pic:spPr>
                </pic:pic>
              </a:graphicData>
            </a:graphic>
          </wp:inline>
        </w:drawing>
      </w:r>
    </w:p>
    <w:p w14:paraId="636C746C" w14:textId="77777777" w:rsidR="002408FE" w:rsidRDefault="002408FE" w:rsidP="002408FE">
      <w:pPr>
        <w:pStyle w:val="TaskDetail"/>
        <w:ind w:left="1710"/>
      </w:pPr>
    </w:p>
    <w:p w14:paraId="38C66BCE" w14:textId="20B06CFB" w:rsidR="007A7FFC" w:rsidRDefault="007A7FFC" w:rsidP="00F02846">
      <w:pPr>
        <w:pStyle w:val="TaskDetail"/>
        <w:numPr>
          <w:ilvl w:val="0"/>
          <w:numId w:val="9"/>
        </w:numPr>
      </w:pPr>
      <w:r>
        <w:t>Verify you have the following tasks so far:</w:t>
      </w:r>
    </w:p>
    <w:p w14:paraId="2B51AF81" w14:textId="044F5B77" w:rsidR="007A7FFC" w:rsidRDefault="0047187B" w:rsidP="007A7FFC">
      <w:pPr>
        <w:pStyle w:val="TaskDetail"/>
        <w:ind w:left="2070"/>
      </w:pPr>
      <w:r>
        <w:rPr>
          <w:noProof/>
        </w:rPr>
        <w:lastRenderedPageBreak/>
        <w:drawing>
          <wp:inline distT="0" distB="0" distL="0" distR="0" wp14:anchorId="622BBF77" wp14:editId="4A8A8400">
            <wp:extent cx="4489695" cy="3337682"/>
            <wp:effectExtent l="0" t="0" r="6350" b="0"/>
            <wp:docPr id="1701333976" name="Picture 1701333976" descr="C:\Users\crtenn\AppData\Local\Temp\SNAGHTML33410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tenn\AppData\Local\Temp\SNAGHTML33410b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019" cy="3341640"/>
                    </a:xfrm>
                    <a:prstGeom prst="rect">
                      <a:avLst/>
                    </a:prstGeom>
                    <a:noFill/>
                    <a:ln>
                      <a:noFill/>
                    </a:ln>
                  </pic:spPr>
                </pic:pic>
              </a:graphicData>
            </a:graphic>
          </wp:inline>
        </w:drawing>
      </w:r>
    </w:p>
    <w:p w14:paraId="52BB4FD7" w14:textId="3CBCF9C2" w:rsidR="00376366" w:rsidRPr="007A7FFC" w:rsidRDefault="6FC89235" w:rsidP="00431892">
      <w:pPr>
        <w:pStyle w:val="TaskDetail"/>
        <w:ind w:left="2070"/>
        <w:rPr>
          <w:i/>
        </w:rPr>
      </w:pPr>
      <w:r w:rsidRPr="007A7FFC">
        <w:rPr>
          <w:i/>
        </w:rPr>
        <w:t xml:space="preserve">Your images are now configured to be pushed to ACR and they will be tagged by build number, since you setup image name as follows: </w:t>
      </w:r>
      <w:r w:rsidRPr="007A7FFC">
        <w:rPr>
          <w:i/>
          <w:iCs/>
        </w:rPr>
        <w:t>demo-</w:t>
      </w:r>
      <w:proofErr w:type="spellStart"/>
      <w:proofErr w:type="gramStart"/>
      <w:r w:rsidRPr="007A7FFC">
        <w:rPr>
          <w:i/>
          <w:iCs/>
        </w:rPr>
        <w:t>webapp</w:t>
      </w:r>
      <w:proofErr w:type="spellEnd"/>
      <w:r w:rsidRPr="007A7FFC">
        <w:rPr>
          <w:i/>
          <w:iCs/>
        </w:rPr>
        <w:t>:$</w:t>
      </w:r>
      <w:proofErr w:type="gramEnd"/>
      <w:r w:rsidRPr="007A7FFC">
        <w:rPr>
          <w:i/>
          <w:iCs/>
        </w:rPr>
        <w:t>(</w:t>
      </w:r>
      <w:proofErr w:type="spellStart"/>
      <w:r w:rsidRPr="007A7FFC">
        <w:rPr>
          <w:i/>
          <w:iCs/>
        </w:rPr>
        <w:t>Build.BuildId</w:t>
      </w:r>
      <w:proofErr w:type="spellEnd"/>
      <w:r w:rsidRPr="007A7FFC">
        <w:rPr>
          <w:i/>
          <w:iCs/>
        </w:rPr>
        <w:t xml:space="preserve">). </w:t>
      </w:r>
      <w:r w:rsidRPr="007A7FFC">
        <w:rPr>
          <w:i/>
        </w:rPr>
        <w:t xml:space="preserve"> So, every time a build is triggered, its generated build number will be used to tag images in ACR. </w:t>
      </w:r>
    </w:p>
    <w:p w14:paraId="76F2C790" w14:textId="20EA0E33" w:rsidR="002922DC" w:rsidRPr="007A7FFC" w:rsidRDefault="006F2E78" w:rsidP="00431892">
      <w:pPr>
        <w:pStyle w:val="TaskDetail"/>
        <w:ind w:left="2070"/>
        <w:rPr>
          <w:i/>
        </w:rPr>
      </w:pPr>
      <w:r w:rsidRPr="007A7FFC">
        <w:rPr>
          <w:i/>
        </w:rPr>
        <w:t>To</w:t>
      </w:r>
      <w:r w:rsidR="6FC89235" w:rsidRPr="007A7FFC">
        <w:rPr>
          <w:i/>
        </w:rPr>
        <w:t xml:space="preserve"> pick these images up from ACR and deploy to Kubernetes container orchestrator, you will need to use the same build number in release definition. Therefore you need to place it in Kubernetes deployment configuration files: </w:t>
      </w:r>
      <w:r w:rsidR="6FC89235" w:rsidRPr="007A7FFC">
        <w:rPr>
          <w:b/>
          <w:i/>
        </w:rPr>
        <w:t>backend-</w:t>
      </w:r>
      <w:proofErr w:type="spellStart"/>
      <w:proofErr w:type="gramStart"/>
      <w:r w:rsidR="6FC89235" w:rsidRPr="007A7FFC">
        <w:rPr>
          <w:b/>
          <w:i/>
        </w:rPr>
        <w:t>webapi.yaml</w:t>
      </w:r>
      <w:proofErr w:type="spellEnd"/>
      <w:proofErr w:type="gramEnd"/>
      <w:r w:rsidR="6FC89235" w:rsidRPr="007A7FFC">
        <w:rPr>
          <w:i/>
        </w:rPr>
        <w:t xml:space="preserve"> and </w:t>
      </w:r>
      <w:r w:rsidR="6FC89235" w:rsidRPr="007A7FFC">
        <w:rPr>
          <w:b/>
          <w:i/>
        </w:rPr>
        <w:t>frontend-</w:t>
      </w:r>
      <w:proofErr w:type="spellStart"/>
      <w:r w:rsidR="6FC89235" w:rsidRPr="007A7FFC">
        <w:rPr>
          <w:b/>
          <w:i/>
        </w:rPr>
        <w:t>webapp.yaml</w:t>
      </w:r>
      <w:proofErr w:type="spellEnd"/>
      <w:r w:rsidR="6FC89235" w:rsidRPr="007A7FFC">
        <w:rPr>
          <w:i/>
        </w:rPr>
        <w:t xml:space="preserve">. </w:t>
      </w:r>
    </w:p>
    <w:p w14:paraId="69DE6FE5" w14:textId="77777777" w:rsidR="00FB40C4" w:rsidRDefault="00FB40C4" w:rsidP="00FB40C4">
      <w:pPr>
        <w:pStyle w:val="TaskDetail"/>
        <w:ind w:left="1710"/>
      </w:pPr>
    </w:p>
    <w:p w14:paraId="753E3866" w14:textId="02E697F4" w:rsidR="00FB40C4" w:rsidRDefault="007A7FFC" w:rsidP="007A7FFC">
      <w:pPr>
        <w:pStyle w:val="TaskDetail"/>
        <w:numPr>
          <w:ilvl w:val="0"/>
          <w:numId w:val="9"/>
        </w:numPr>
      </w:pPr>
      <w:r>
        <w:t>A</w:t>
      </w:r>
      <w:r w:rsidR="00FB40C4">
        <w:t xml:space="preserve">dd </w:t>
      </w:r>
      <w:r>
        <w:t>a</w:t>
      </w:r>
      <w:r w:rsidR="00FB40C4">
        <w:t xml:space="preserve"> </w:t>
      </w:r>
      <w:r w:rsidR="00FB40C4" w:rsidRPr="00986A68">
        <w:rPr>
          <w:b/>
        </w:rPr>
        <w:t>Command Line</w:t>
      </w:r>
      <w:r w:rsidR="00FB40C4">
        <w:t xml:space="preserve"> task</w:t>
      </w:r>
      <w:r>
        <w:t xml:space="preserve"> </w:t>
      </w:r>
      <w:r w:rsidR="005972C6">
        <w:t xml:space="preserve">after </w:t>
      </w:r>
      <w:r>
        <w:t xml:space="preserve">all your other tasks. </w:t>
      </w:r>
    </w:p>
    <w:p w14:paraId="075280D5" w14:textId="23CBD6C5" w:rsidR="0071025E" w:rsidRDefault="0071025E" w:rsidP="00FB40C4">
      <w:pPr>
        <w:pStyle w:val="TaskDetail"/>
        <w:ind w:left="2070"/>
      </w:pPr>
      <w:r>
        <w:rPr>
          <w:noProof/>
        </w:rPr>
        <w:lastRenderedPageBreak/>
        <w:drawing>
          <wp:inline distT="0" distB="0" distL="0" distR="0" wp14:anchorId="42EE1846" wp14:editId="5C5BB4E9">
            <wp:extent cx="234950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15 at 1.26.12 PM.png"/>
                    <pic:cNvPicPr/>
                  </pic:nvPicPr>
                  <pic:blipFill>
                    <a:blip r:embed="rId32">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inline>
        </w:drawing>
      </w:r>
      <w:r>
        <w:rPr>
          <w:noProof/>
        </w:rPr>
        <w:drawing>
          <wp:inline distT="0" distB="0" distL="0" distR="0" wp14:anchorId="5DFB07E6" wp14:editId="45382471">
            <wp:extent cx="3327400" cy="85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15 at 1.25.34 PM.png"/>
                    <pic:cNvPicPr/>
                  </pic:nvPicPr>
                  <pic:blipFill>
                    <a:blip r:embed="rId33">
                      <a:extLst>
                        <a:ext uri="{28A0092B-C50C-407E-A947-70E740481C1C}">
                          <a14:useLocalDpi xmlns:a14="http://schemas.microsoft.com/office/drawing/2010/main" val="0"/>
                        </a:ext>
                      </a:extLst>
                    </a:blip>
                    <a:stretch>
                      <a:fillRect/>
                    </a:stretch>
                  </pic:blipFill>
                  <pic:spPr>
                    <a:xfrm>
                      <a:off x="0" y="0"/>
                      <a:ext cx="3327400" cy="850900"/>
                    </a:xfrm>
                    <a:prstGeom prst="rect">
                      <a:avLst/>
                    </a:prstGeom>
                  </pic:spPr>
                </pic:pic>
              </a:graphicData>
            </a:graphic>
          </wp:inline>
        </w:drawing>
      </w:r>
    </w:p>
    <w:p w14:paraId="293B71BE" w14:textId="68875119" w:rsidR="005972C6" w:rsidRDefault="005972C6" w:rsidP="00FB40C4">
      <w:pPr>
        <w:pStyle w:val="TaskDetail"/>
        <w:ind w:left="2070"/>
      </w:pPr>
    </w:p>
    <w:p w14:paraId="209FDF56" w14:textId="65F9075A" w:rsidR="005972C6" w:rsidRDefault="0071025E" w:rsidP="005972C6">
      <w:pPr>
        <w:pStyle w:val="TaskDetail"/>
        <w:ind w:left="2070"/>
      </w:pPr>
      <w:r>
        <w:t>Configure the first</w:t>
      </w:r>
      <w:r w:rsidR="005972C6">
        <w:t xml:space="preserve"> </w:t>
      </w:r>
      <w:r>
        <w:rPr>
          <w:b/>
          <w:bCs/>
        </w:rPr>
        <w:t xml:space="preserve">Command Line </w:t>
      </w:r>
      <w:r w:rsidR="008B1C62">
        <w:rPr>
          <w:b/>
          <w:bCs/>
        </w:rPr>
        <w:t xml:space="preserve">task </w:t>
      </w:r>
      <w:r w:rsidR="005972C6">
        <w:t xml:space="preserve">as follows: </w:t>
      </w:r>
    </w:p>
    <w:p w14:paraId="64F29AD2" w14:textId="77777777" w:rsidR="0071025E" w:rsidRDefault="005972C6" w:rsidP="0071025E">
      <w:pPr>
        <w:pStyle w:val="TaskDetail"/>
        <w:numPr>
          <w:ilvl w:val="0"/>
          <w:numId w:val="11"/>
        </w:numPr>
      </w:pPr>
      <w:r w:rsidRPr="0071025E">
        <w:rPr>
          <w:b/>
          <w:bCs/>
        </w:rPr>
        <w:t>Display Name</w:t>
      </w:r>
      <w:r>
        <w:t xml:space="preserve">: </w:t>
      </w:r>
      <w:r w:rsidR="0071025E" w:rsidRPr="0071025E">
        <w:t>Replace build number in backend-</w:t>
      </w:r>
      <w:proofErr w:type="spellStart"/>
      <w:r w:rsidR="0071025E" w:rsidRPr="0071025E">
        <w:t>webapi.yaml</w:t>
      </w:r>
      <w:proofErr w:type="spellEnd"/>
      <w:r w:rsidR="0071025E" w:rsidRPr="0071025E">
        <w:t xml:space="preserve"> file</w:t>
      </w:r>
    </w:p>
    <w:p w14:paraId="4ACC00DF" w14:textId="5092A5C1" w:rsidR="005972C6" w:rsidRDefault="0071025E" w:rsidP="0071025E">
      <w:pPr>
        <w:pStyle w:val="TaskDetail"/>
        <w:numPr>
          <w:ilvl w:val="0"/>
          <w:numId w:val="11"/>
        </w:numPr>
      </w:pPr>
      <w:r>
        <w:rPr>
          <w:b/>
          <w:bCs/>
        </w:rPr>
        <w:t>Tool</w:t>
      </w:r>
      <w:r w:rsidR="005972C6">
        <w:t xml:space="preserve">: </w:t>
      </w:r>
      <w:r w:rsidR="002C29DD">
        <w:t>bash</w:t>
      </w:r>
    </w:p>
    <w:p w14:paraId="0F4A4275" w14:textId="6E5246F2" w:rsidR="005972C6" w:rsidRDefault="002C29DD" w:rsidP="002C29DD">
      <w:pPr>
        <w:pStyle w:val="TaskDetail"/>
        <w:numPr>
          <w:ilvl w:val="0"/>
          <w:numId w:val="11"/>
        </w:numPr>
      </w:pPr>
      <w:r>
        <w:rPr>
          <w:b/>
          <w:bCs/>
        </w:rPr>
        <w:t>Arguments</w:t>
      </w:r>
      <w:r w:rsidR="005972C6">
        <w:t>:</w:t>
      </w:r>
      <w:r w:rsidR="008B1C62">
        <w:t xml:space="preserve"> </w:t>
      </w:r>
      <w:r w:rsidRPr="002C29DD">
        <w:t>-c "sed -</w:t>
      </w:r>
      <w:proofErr w:type="spellStart"/>
      <w:r w:rsidRPr="002C29DD">
        <w:t>i</w:t>
      </w:r>
      <w:proofErr w:type="spellEnd"/>
      <w:r w:rsidRPr="002C29DD">
        <w:t xml:space="preserve"> 's/</w:t>
      </w:r>
      <w:proofErr w:type="spellStart"/>
      <w:r w:rsidRPr="002C29DD">
        <w:t>BuildNumber</w:t>
      </w:r>
      <w:proofErr w:type="spellEnd"/>
      <w:r w:rsidRPr="002C29DD">
        <w:t>/$(</w:t>
      </w:r>
      <w:proofErr w:type="spellStart"/>
      <w:r w:rsidRPr="002C29DD">
        <w:t>Build.BuildId</w:t>
      </w:r>
      <w:proofErr w:type="spellEnd"/>
      <w:r w:rsidRPr="002C29DD">
        <w:t>)/g</w:t>
      </w:r>
      <w:proofErr w:type="gramStart"/>
      <w:r w:rsidRPr="002C29DD">
        <w:t>'  backend</w:t>
      </w:r>
      <w:proofErr w:type="gramEnd"/>
      <w:r w:rsidRPr="002C29DD">
        <w:t>-</w:t>
      </w:r>
      <w:proofErr w:type="spellStart"/>
      <w:r w:rsidRPr="002C29DD">
        <w:t>webapi.yaml</w:t>
      </w:r>
      <w:proofErr w:type="spellEnd"/>
    </w:p>
    <w:p w14:paraId="2A3F2C70" w14:textId="537F863E" w:rsidR="005972C6" w:rsidRDefault="00AE2839" w:rsidP="00FB40C4">
      <w:pPr>
        <w:pStyle w:val="TaskDetail"/>
        <w:ind w:left="2070"/>
      </w:pPr>
      <w:r>
        <w:rPr>
          <w:noProof/>
        </w:rPr>
        <w:drawing>
          <wp:inline distT="0" distB="0" distL="0" distR="0" wp14:anchorId="6928D270" wp14:editId="6D37F3E0">
            <wp:extent cx="6356664" cy="3517790"/>
            <wp:effectExtent l="0" t="0" r="6350" b="6985"/>
            <wp:docPr id="1701333982" name="Picture 1701333982" descr="C:\Users\crtenn\AppData\Local\Temp\SNAGHTML4138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tenn\AppData\Local\Temp\SNAGHTML41382b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113" cy="3520805"/>
                    </a:xfrm>
                    <a:prstGeom prst="rect">
                      <a:avLst/>
                    </a:prstGeom>
                    <a:noFill/>
                    <a:ln>
                      <a:noFill/>
                    </a:ln>
                  </pic:spPr>
                </pic:pic>
              </a:graphicData>
            </a:graphic>
          </wp:inline>
        </w:drawing>
      </w:r>
    </w:p>
    <w:p w14:paraId="067B0924" w14:textId="77777777" w:rsidR="0002080C" w:rsidRDefault="0002080C" w:rsidP="00FB40C4">
      <w:pPr>
        <w:pStyle w:val="TaskDetail"/>
        <w:ind w:left="2070"/>
      </w:pPr>
    </w:p>
    <w:p w14:paraId="720CB612" w14:textId="10CC29D5" w:rsidR="008B1C62" w:rsidRDefault="007A7FFC" w:rsidP="006111F7">
      <w:pPr>
        <w:pStyle w:val="TaskDetail"/>
        <w:numPr>
          <w:ilvl w:val="0"/>
          <w:numId w:val="9"/>
        </w:numPr>
      </w:pPr>
      <w:r>
        <w:rPr>
          <w:noProof/>
        </w:rPr>
        <w:t>Clone your first command line task, and c</w:t>
      </w:r>
      <w:proofErr w:type="spellStart"/>
      <w:r w:rsidR="008B1C62">
        <w:t>onfigure</w:t>
      </w:r>
      <w:proofErr w:type="spellEnd"/>
      <w:r w:rsidR="008B1C62">
        <w:t xml:space="preserve"> the second </w:t>
      </w:r>
      <w:r w:rsidR="008B1C62" w:rsidRPr="007A7FFC">
        <w:rPr>
          <w:b/>
          <w:bCs/>
        </w:rPr>
        <w:t xml:space="preserve">Command Line task </w:t>
      </w:r>
      <w:r w:rsidR="008B1C62">
        <w:t xml:space="preserve">as follows: </w:t>
      </w:r>
    </w:p>
    <w:p w14:paraId="0020461F" w14:textId="0DD2E60E" w:rsidR="008B1C62" w:rsidRDefault="008B1C62" w:rsidP="008B1C62">
      <w:pPr>
        <w:pStyle w:val="TaskDetail"/>
        <w:numPr>
          <w:ilvl w:val="0"/>
          <w:numId w:val="11"/>
        </w:numPr>
      </w:pPr>
      <w:r w:rsidRPr="008B1C62">
        <w:rPr>
          <w:b/>
          <w:bCs/>
        </w:rPr>
        <w:t>Display Name</w:t>
      </w:r>
      <w:r>
        <w:t xml:space="preserve">: </w:t>
      </w:r>
      <w:r w:rsidRPr="008B1C62">
        <w:t>Replace build number in frontend-</w:t>
      </w:r>
      <w:proofErr w:type="spellStart"/>
      <w:r w:rsidRPr="008B1C62">
        <w:t>webapp.yaml</w:t>
      </w:r>
      <w:proofErr w:type="spellEnd"/>
      <w:r w:rsidRPr="008B1C62">
        <w:t xml:space="preserve"> file</w:t>
      </w:r>
    </w:p>
    <w:p w14:paraId="7840CD34" w14:textId="5B37A0CA" w:rsidR="008B1C62" w:rsidRDefault="008B1C62" w:rsidP="008B1C62">
      <w:pPr>
        <w:pStyle w:val="TaskDetail"/>
        <w:numPr>
          <w:ilvl w:val="0"/>
          <w:numId w:val="11"/>
        </w:numPr>
      </w:pPr>
      <w:r w:rsidRPr="008B1C62">
        <w:rPr>
          <w:b/>
          <w:bCs/>
        </w:rPr>
        <w:t>Tool</w:t>
      </w:r>
      <w:r>
        <w:t>: bash</w:t>
      </w:r>
    </w:p>
    <w:p w14:paraId="09AF455A" w14:textId="14C748C6" w:rsidR="002E558A" w:rsidRDefault="008B1C62" w:rsidP="002E558A">
      <w:pPr>
        <w:pStyle w:val="TaskDetail"/>
        <w:numPr>
          <w:ilvl w:val="0"/>
          <w:numId w:val="11"/>
        </w:numPr>
      </w:pPr>
      <w:r w:rsidRPr="002E558A">
        <w:rPr>
          <w:b/>
          <w:bCs/>
        </w:rPr>
        <w:t>Arguments</w:t>
      </w:r>
      <w:r>
        <w:t xml:space="preserve">:  </w:t>
      </w:r>
      <w:r w:rsidRPr="002C29DD">
        <w:t>-</w:t>
      </w:r>
      <w:r w:rsidR="002E558A" w:rsidRPr="002C29DD">
        <w:t>c "sed -</w:t>
      </w:r>
      <w:proofErr w:type="spellStart"/>
      <w:r w:rsidR="002E558A" w:rsidRPr="002C29DD">
        <w:t>i</w:t>
      </w:r>
      <w:proofErr w:type="spellEnd"/>
      <w:r w:rsidR="002E558A" w:rsidRPr="002C29DD">
        <w:t xml:space="preserve"> 's/</w:t>
      </w:r>
      <w:proofErr w:type="spellStart"/>
      <w:r w:rsidR="002E558A" w:rsidRPr="002C29DD">
        <w:t>BuildNumber</w:t>
      </w:r>
      <w:proofErr w:type="spellEnd"/>
      <w:r w:rsidR="002E558A" w:rsidRPr="002C29DD">
        <w:t>/$(</w:t>
      </w:r>
      <w:proofErr w:type="spellStart"/>
      <w:r w:rsidR="002E558A" w:rsidRPr="002C29DD">
        <w:t>Build.BuildId</w:t>
      </w:r>
      <w:proofErr w:type="spellEnd"/>
      <w:r w:rsidR="002E558A" w:rsidRPr="002C29DD">
        <w:t>)/g</w:t>
      </w:r>
      <w:proofErr w:type="gramStart"/>
      <w:r w:rsidR="002E558A" w:rsidRPr="002C29DD">
        <w:t xml:space="preserve">'  </w:t>
      </w:r>
      <w:r w:rsidR="00397B9E">
        <w:t>frontend</w:t>
      </w:r>
      <w:proofErr w:type="gramEnd"/>
      <w:r w:rsidR="002E558A" w:rsidRPr="002C29DD">
        <w:t>-</w:t>
      </w:r>
      <w:proofErr w:type="spellStart"/>
      <w:r w:rsidR="002E558A" w:rsidRPr="002C29DD">
        <w:t>webap</w:t>
      </w:r>
      <w:r w:rsidR="00EB5B26">
        <w:t>p</w:t>
      </w:r>
      <w:r w:rsidR="002E558A" w:rsidRPr="002C29DD">
        <w:t>.yaml</w:t>
      </w:r>
      <w:proofErr w:type="spellEnd"/>
    </w:p>
    <w:p w14:paraId="16D59F89" w14:textId="15BAC896" w:rsidR="005972C6" w:rsidRDefault="00AE2839" w:rsidP="002E558A">
      <w:pPr>
        <w:pStyle w:val="TaskDetail"/>
        <w:ind w:left="2070"/>
      </w:pPr>
      <w:r>
        <w:rPr>
          <w:noProof/>
        </w:rPr>
        <w:drawing>
          <wp:inline distT="0" distB="0" distL="0" distR="0" wp14:anchorId="39ADDE10" wp14:editId="384CAC24">
            <wp:extent cx="7199699" cy="3354052"/>
            <wp:effectExtent l="0" t="0" r="1270" b="0"/>
            <wp:docPr id="1701333981" name="Picture 170133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20179" cy="3363593"/>
                    </a:xfrm>
                    <a:prstGeom prst="rect">
                      <a:avLst/>
                    </a:prstGeom>
                  </pic:spPr>
                </pic:pic>
              </a:graphicData>
            </a:graphic>
          </wp:inline>
        </w:drawing>
      </w:r>
    </w:p>
    <w:p w14:paraId="4D824C8F" w14:textId="6460DA9D" w:rsidR="00601DC2" w:rsidRDefault="00601DC2" w:rsidP="00FB40C4">
      <w:pPr>
        <w:pStyle w:val="TaskDetail"/>
        <w:ind w:left="2070"/>
      </w:pPr>
    </w:p>
    <w:p w14:paraId="3B725483" w14:textId="4D5382FF" w:rsidR="00376366" w:rsidRDefault="00EF566E" w:rsidP="00F2405D">
      <w:pPr>
        <w:pStyle w:val="TaskDetail"/>
        <w:ind w:left="1620" w:firstLine="450"/>
        <w:rPr>
          <w:i/>
        </w:rPr>
      </w:pPr>
      <w:r w:rsidRPr="007A7FFC">
        <w:rPr>
          <w:i/>
        </w:rPr>
        <w:t>The p</w:t>
      </w:r>
      <w:r w:rsidR="003A6B62" w:rsidRPr="007A7FFC">
        <w:rPr>
          <w:i/>
        </w:rPr>
        <w:t>revious task ensure</w:t>
      </w:r>
      <w:r w:rsidRPr="007A7FFC">
        <w:rPr>
          <w:i/>
        </w:rPr>
        <w:t>s</w:t>
      </w:r>
      <w:r w:rsidR="003A6B62" w:rsidRPr="007A7FFC">
        <w:rPr>
          <w:i/>
        </w:rPr>
        <w:t xml:space="preserve"> that</w:t>
      </w:r>
      <w:r w:rsidR="005F66C1" w:rsidRPr="007A7FFC">
        <w:rPr>
          <w:i/>
        </w:rPr>
        <w:t xml:space="preserve"> the</w:t>
      </w:r>
      <w:r w:rsidR="003A6B62" w:rsidRPr="007A7FFC">
        <w:rPr>
          <w:i/>
        </w:rPr>
        <w:t xml:space="preserve"> </w:t>
      </w:r>
      <w:proofErr w:type="spellStart"/>
      <w:r w:rsidR="6FC89235" w:rsidRPr="007A7FFC">
        <w:rPr>
          <w:i/>
        </w:rPr>
        <w:t>Yaml</w:t>
      </w:r>
      <w:proofErr w:type="spellEnd"/>
      <w:r w:rsidR="6FC89235" w:rsidRPr="007A7FFC">
        <w:rPr>
          <w:i/>
        </w:rPr>
        <w:t xml:space="preserve"> file’s content is updated with build number, now it is time to upload it as build artifact to be used in release definition </w:t>
      </w:r>
      <w:r w:rsidR="007A7FFC" w:rsidRPr="007A7FFC">
        <w:rPr>
          <w:i/>
        </w:rPr>
        <w:t>later</w:t>
      </w:r>
      <w:r w:rsidR="6FC89235" w:rsidRPr="007A7FFC">
        <w:rPr>
          <w:i/>
        </w:rPr>
        <w:t xml:space="preserve">. </w:t>
      </w:r>
    </w:p>
    <w:p w14:paraId="17D54097" w14:textId="77777777" w:rsidR="007A7FFC" w:rsidRPr="007A7FFC" w:rsidRDefault="007A7FFC" w:rsidP="007A7FFC">
      <w:pPr>
        <w:pStyle w:val="TaskDetail"/>
        <w:rPr>
          <w:i/>
        </w:rPr>
      </w:pPr>
    </w:p>
    <w:p w14:paraId="2C210BA5" w14:textId="3E8D40C1" w:rsidR="00B53D0D" w:rsidRDefault="6FC89235" w:rsidP="007A7FFC">
      <w:pPr>
        <w:pStyle w:val="TaskDetail"/>
        <w:numPr>
          <w:ilvl w:val="0"/>
          <w:numId w:val="9"/>
        </w:numPr>
      </w:pPr>
      <w:r>
        <w:t xml:space="preserve">Add </w:t>
      </w:r>
      <w:r w:rsidR="003A6B62">
        <w:t xml:space="preserve">a new </w:t>
      </w:r>
      <w:r w:rsidRPr="6FC89235">
        <w:rPr>
          <w:b/>
          <w:bCs/>
        </w:rPr>
        <w:t>Publish Build Artifacts</w:t>
      </w:r>
      <w:r>
        <w:t xml:space="preserve"> ta</w:t>
      </w:r>
      <w:r w:rsidR="003A6B62">
        <w:t xml:space="preserve">sk and configure </w:t>
      </w:r>
      <w:r w:rsidR="00DA37E6">
        <w:t>as</w:t>
      </w:r>
      <w:r w:rsidR="003A6B62">
        <w:t xml:space="preserve"> follows</w:t>
      </w:r>
      <w:r w:rsidR="00143516">
        <w:t>:</w:t>
      </w:r>
    </w:p>
    <w:p w14:paraId="71301B9B" w14:textId="77777777" w:rsidR="00CA3627" w:rsidRDefault="6FC89235" w:rsidP="00CA3627">
      <w:pPr>
        <w:pStyle w:val="TaskDetail"/>
        <w:numPr>
          <w:ilvl w:val="0"/>
          <w:numId w:val="11"/>
        </w:numPr>
      </w:pPr>
      <w:r w:rsidRPr="00CA3627">
        <w:rPr>
          <w:b/>
          <w:bCs/>
        </w:rPr>
        <w:lastRenderedPageBreak/>
        <w:t>Display Name</w:t>
      </w:r>
      <w:r>
        <w:t xml:space="preserve">: </w:t>
      </w:r>
      <w:r w:rsidR="00CA3627" w:rsidRPr="00CA3627">
        <w:t>Publish Artifact: frontend-</w:t>
      </w:r>
      <w:proofErr w:type="spellStart"/>
      <w:proofErr w:type="gramStart"/>
      <w:r w:rsidR="00CA3627" w:rsidRPr="00CA3627">
        <w:t>webapp.yaml</w:t>
      </w:r>
      <w:proofErr w:type="spellEnd"/>
      <w:proofErr w:type="gramEnd"/>
    </w:p>
    <w:p w14:paraId="4772147D" w14:textId="7075C5BF" w:rsidR="00CA3627" w:rsidRDefault="6FC89235" w:rsidP="00CA3627">
      <w:pPr>
        <w:pStyle w:val="TaskDetail"/>
        <w:numPr>
          <w:ilvl w:val="0"/>
          <w:numId w:val="11"/>
        </w:numPr>
      </w:pPr>
      <w:r w:rsidRPr="00CA3627">
        <w:rPr>
          <w:b/>
          <w:bCs/>
        </w:rPr>
        <w:t>Path to Publish</w:t>
      </w:r>
      <w:r>
        <w:t xml:space="preserve">: </w:t>
      </w:r>
      <w:r w:rsidR="00CA3627" w:rsidRPr="00CA3627">
        <w:t>frontend-</w:t>
      </w:r>
      <w:proofErr w:type="spellStart"/>
      <w:proofErr w:type="gramStart"/>
      <w:r w:rsidR="00CA3627" w:rsidRPr="00CA3627">
        <w:t>webapp.yaml</w:t>
      </w:r>
      <w:proofErr w:type="spellEnd"/>
      <w:proofErr w:type="gramEnd"/>
    </w:p>
    <w:p w14:paraId="0EBD1EDA" w14:textId="48194376" w:rsidR="00CA3627" w:rsidRDefault="6FC89235" w:rsidP="00CA3627">
      <w:pPr>
        <w:pStyle w:val="TaskDetail"/>
        <w:numPr>
          <w:ilvl w:val="0"/>
          <w:numId w:val="11"/>
        </w:numPr>
      </w:pPr>
      <w:r w:rsidRPr="00CA3627">
        <w:rPr>
          <w:b/>
          <w:bCs/>
        </w:rPr>
        <w:t>Artifact Name</w:t>
      </w:r>
      <w:r>
        <w:t xml:space="preserve">: </w:t>
      </w:r>
      <w:r w:rsidR="00684B77">
        <w:t>frontend-</w:t>
      </w:r>
      <w:proofErr w:type="spellStart"/>
      <w:r w:rsidR="00684B77">
        <w:t>webapp</w:t>
      </w:r>
      <w:proofErr w:type="spellEnd"/>
    </w:p>
    <w:p w14:paraId="68C2FD2E" w14:textId="4ED9A5DE" w:rsidR="00DA37E6" w:rsidRDefault="00DA37E6" w:rsidP="00CA3627">
      <w:pPr>
        <w:pStyle w:val="TaskDetail"/>
        <w:numPr>
          <w:ilvl w:val="0"/>
          <w:numId w:val="11"/>
        </w:numPr>
      </w:pPr>
      <w:r w:rsidRPr="00CA3627">
        <w:rPr>
          <w:b/>
        </w:rPr>
        <w:t>Artifact publish location:</w:t>
      </w:r>
      <w:r>
        <w:t xml:space="preserve"> Visual Studio Team Services/TFS</w:t>
      </w:r>
    </w:p>
    <w:p w14:paraId="175DCF98" w14:textId="69949E79" w:rsidR="00376366" w:rsidRDefault="00AE2839" w:rsidP="00143516">
      <w:pPr>
        <w:pStyle w:val="TaskDetail"/>
        <w:ind w:left="1710" w:firstLine="360"/>
      </w:pPr>
      <w:r>
        <w:rPr>
          <w:noProof/>
        </w:rPr>
        <w:drawing>
          <wp:inline distT="0" distB="0" distL="0" distR="0" wp14:anchorId="05907DF9" wp14:editId="47CF3192">
            <wp:extent cx="6400868" cy="3295443"/>
            <wp:effectExtent l="0" t="0" r="0" b="635"/>
            <wp:docPr id="1701333983" name="Picture 170133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22864" cy="3306767"/>
                    </a:xfrm>
                    <a:prstGeom prst="rect">
                      <a:avLst/>
                    </a:prstGeom>
                  </pic:spPr>
                </pic:pic>
              </a:graphicData>
            </a:graphic>
          </wp:inline>
        </w:drawing>
      </w:r>
    </w:p>
    <w:p w14:paraId="54A8D309" w14:textId="77777777" w:rsidR="00143516" w:rsidRDefault="00143516" w:rsidP="00143516">
      <w:pPr>
        <w:pStyle w:val="TaskDetail"/>
        <w:ind w:left="1710" w:firstLine="360"/>
      </w:pPr>
    </w:p>
    <w:p w14:paraId="58F7E04B" w14:textId="71DCBDA8" w:rsidR="00386519" w:rsidRDefault="00143516" w:rsidP="00143516">
      <w:pPr>
        <w:pStyle w:val="TaskDetail"/>
        <w:numPr>
          <w:ilvl w:val="0"/>
          <w:numId w:val="9"/>
        </w:numPr>
      </w:pPr>
      <w:r>
        <w:t xml:space="preserve">Clone your Publish Build Artifact task and modify the second one to be configured as follows: </w:t>
      </w:r>
    </w:p>
    <w:p w14:paraId="1ED7B669" w14:textId="77777777" w:rsidR="00CA3627" w:rsidRDefault="00CA3627" w:rsidP="00CA3627">
      <w:pPr>
        <w:pStyle w:val="TaskDetail"/>
        <w:numPr>
          <w:ilvl w:val="0"/>
          <w:numId w:val="11"/>
        </w:numPr>
      </w:pPr>
      <w:r w:rsidRPr="6FC89235">
        <w:rPr>
          <w:b/>
          <w:bCs/>
        </w:rPr>
        <w:t>Display Name</w:t>
      </w:r>
      <w:r>
        <w:t>: Publish Artifact: backend-</w:t>
      </w:r>
      <w:proofErr w:type="spellStart"/>
      <w:proofErr w:type="gramStart"/>
      <w:r>
        <w:t>webapi.yaml</w:t>
      </w:r>
      <w:proofErr w:type="spellEnd"/>
      <w:proofErr w:type="gramEnd"/>
    </w:p>
    <w:p w14:paraId="547DA61F" w14:textId="77777777" w:rsidR="00CA3627" w:rsidRDefault="00CA3627" w:rsidP="00CA3627">
      <w:pPr>
        <w:pStyle w:val="TaskDetail"/>
        <w:numPr>
          <w:ilvl w:val="0"/>
          <w:numId w:val="11"/>
        </w:numPr>
      </w:pPr>
      <w:r w:rsidRPr="6FC89235">
        <w:rPr>
          <w:b/>
          <w:bCs/>
        </w:rPr>
        <w:t>Path to Publish</w:t>
      </w:r>
      <w:r>
        <w:t>: backend-</w:t>
      </w:r>
      <w:proofErr w:type="spellStart"/>
      <w:proofErr w:type="gramStart"/>
      <w:r>
        <w:t>webapi.yaml</w:t>
      </w:r>
      <w:proofErr w:type="spellEnd"/>
      <w:proofErr w:type="gramEnd"/>
    </w:p>
    <w:p w14:paraId="735AD424" w14:textId="77777777" w:rsidR="00CA3627" w:rsidRDefault="00CA3627" w:rsidP="00CA3627">
      <w:pPr>
        <w:pStyle w:val="TaskDetail"/>
        <w:numPr>
          <w:ilvl w:val="0"/>
          <w:numId w:val="11"/>
        </w:numPr>
      </w:pPr>
      <w:r w:rsidRPr="6FC89235">
        <w:rPr>
          <w:b/>
          <w:bCs/>
        </w:rPr>
        <w:t>Artifact Name</w:t>
      </w:r>
      <w:r>
        <w:t>: backend-</w:t>
      </w:r>
      <w:proofErr w:type="spellStart"/>
      <w:r>
        <w:t>webapi</w:t>
      </w:r>
      <w:proofErr w:type="spellEnd"/>
    </w:p>
    <w:p w14:paraId="3864743D" w14:textId="45C4BBE5" w:rsidR="00376366" w:rsidRDefault="005A6033" w:rsidP="000F1346">
      <w:pPr>
        <w:pStyle w:val="TaskDetail"/>
        <w:ind w:left="2070"/>
      </w:pPr>
      <w:r>
        <w:rPr>
          <w:noProof/>
        </w:rPr>
        <w:lastRenderedPageBreak/>
        <w:drawing>
          <wp:inline distT="0" distB="0" distL="0" distR="0" wp14:anchorId="276916F6" wp14:editId="008DD7A5">
            <wp:extent cx="7353076" cy="4172854"/>
            <wp:effectExtent l="0" t="0" r="635" b="0"/>
            <wp:docPr id="1224064288" name="Picture 12240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64626" cy="4179408"/>
                    </a:xfrm>
                    <a:prstGeom prst="rect">
                      <a:avLst/>
                    </a:prstGeom>
                  </pic:spPr>
                </pic:pic>
              </a:graphicData>
            </a:graphic>
          </wp:inline>
        </w:drawing>
      </w:r>
    </w:p>
    <w:p w14:paraId="00CC1D95" w14:textId="77777777" w:rsidR="0039154B" w:rsidRDefault="0039154B" w:rsidP="00376366">
      <w:pPr>
        <w:pStyle w:val="TaskDetail"/>
        <w:ind w:left="1710"/>
      </w:pPr>
    </w:p>
    <w:p w14:paraId="0E9A7241" w14:textId="0D9C6292" w:rsidR="004B1FB6" w:rsidRDefault="6FC89235" w:rsidP="6FC89235">
      <w:pPr>
        <w:pStyle w:val="TaskDetail"/>
        <w:ind w:left="1710"/>
      </w:pPr>
      <w:r>
        <w:t xml:space="preserve">Finally change the build definition’s name to </w:t>
      </w:r>
      <w:r w:rsidRPr="6FC89235">
        <w:rPr>
          <w:b/>
          <w:bCs/>
        </w:rPr>
        <w:t xml:space="preserve">Web Apps on </w:t>
      </w:r>
      <w:r w:rsidR="004B1FB6">
        <w:rPr>
          <w:b/>
          <w:bCs/>
        </w:rPr>
        <w:t>Linux</w:t>
      </w:r>
      <w:r w:rsidRPr="6FC89235">
        <w:rPr>
          <w:b/>
          <w:bCs/>
        </w:rPr>
        <w:t xml:space="preserve"> - CI</w:t>
      </w:r>
      <w:r>
        <w:t xml:space="preserve">. Click </w:t>
      </w:r>
      <w:r w:rsidRPr="6FC89235">
        <w:rPr>
          <w:b/>
          <w:bCs/>
        </w:rPr>
        <w:t xml:space="preserve">Save &amp; queue </w:t>
      </w:r>
      <w:r>
        <w:t>to save and trigger a build</w:t>
      </w:r>
      <w:r w:rsidR="00027444">
        <w:t xml:space="preserve"> (Note: you will see a pop-up asking for a comment, you can leave it blank and press Save &amp; Queue on the popup to continue)</w:t>
      </w:r>
      <w:r>
        <w:t xml:space="preserve">. </w:t>
      </w:r>
    </w:p>
    <w:p w14:paraId="419D9668" w14:textId="5BE22314" w:rsidR="004B1FB6" w:rsidRDefault="004B1FB6" w:rsidP="6FC89235">
      <w:pPr>
        <w:pStyle w:val="TaskDetail"/>
        <w:ind w:left="1710"/>
      </w:pPr>
      <w:r>
        <w:rPr>
          <w:noProof/>
        </w:rPr>
        <w:drawing>
          <wp:inline distT="0" distB="0" distL="0" distR="0" wp14:anchorId="02DFF3DE" wp14:editId="649B4052">
            <wp:extent cx="33401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1-15 at 1.38.43 PM.png"/>
                    <pic:cNvPicPr/>
                  </pic:nvPicPr>
                  <pic:blipFill>
                    <a:blip r:embed="rId38">
                      <a:extLst>
                        <a:ext uri="{28A0092B-C50C-407E-A947-70E740481C1C}">
                          <a14:useLocalDpi xmlns:a14="http://schemas.microsoft.com/office/drawing/2010/main" val="0"/>
                        </a:ext>
                      </a:extLst>
                    </a:blip>
                    <a:stretch>
                      <a:fillRect/>
                    </a:stretch>
                  </pic:blipFill>
                  <pic:spPr>
                    <a:xfrm>
                      <a:off x="0" y="0"/>
                      <a:ext cx="3340100" cy="304800"/>
                    </a:xfrm>
                    <a:prstGeom prst="rect">
                      <a:avLst/>
                    </a:prstGeom>
                  </pic:spPr>
                </pic:pic>
              </a:graphicData>
            </a:graphic>
          </wp:inline>
        </w:drawing>
      </w:r>
    </w:p>
    <w:p w14:paraId="0D68A5EA" w14:textId="75A7F7BA" w:rsidR="00027444" w:rsidRDefault="00027444" w:rsidP="6FC89235">
      <w:pPr>
        <w:pStyle w:val="TaskDetail"/>
        <w:ind w:left="1710"/>
      </w:pPr>
    </w:p>
    <w:p w14:paraId="0EA8CEC4" w14:textId="65FBDF93" w:rsidR="00027444" w:rsidRDefault="00027444" w:rsidP="00027444">
      <w:pPr>
        <w:pStyle w:val="TaskDetail"/>
        <w:numPr>
          <w:ilvl w:val="0"/>
          <w:numId w:val="9"/>
        </w:numPr>
      </w:pPr>
      <w:r>
        <w:lastRenderedPageBreak/>
        <w:t>Your finished build should look like this (if you get an error please click on the step with the error and try debugging or the instructor will come by and help you):</w:t>
      </w:r>
    </w:p>
    <w:p w14:paraId="18237524" w14:textId="616BBC11" w:rsidR="00E033AC" w:rsidRDefault="00F352D9" w:rsidP="00F5451A">
      <w:pPr>
        <w:pStyle w:val="TaskDetail"/>
        <w:ind w:left="2070"/>
      </w:pPr>
      <w:r>
        <w:rPr>
          <w:noProof/>
        </w:rPr>
        <w:drawing>
          <wp:inline distT="0" distB="0" distL="0" distR="0" wp14:anchorId="7D1AB755" wp14:editId="420B4AD9">
            <wp:extent cx="3946769" cy="2240058"/>
            <wp:effectExtent l="0" t="0" r="0" b="8255"/>
            <wp:docPr id="1701333969" name="Picture 170133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1719" cy="2242868"/>
                    </a:xfrm>
                    <a:prstGeom prst="rect">
                      <a:avLst/>
                    </a:prstGeom>
                  </pic:spPr>
                </pic:pic>
              </a:graphicData>
            </a:graphic>
          </wp:inline>
        </w:drawing>
      </w:r>
    </w:p>
    <w:p w14:paraId="27E81D9C" w14:textId="3813423F" w:rsidR="00F5451A" w:rsidRDefault="00F5451A" w:rsidP="00F5451A">
      <w:pPr>
        <w:pStyle w:val="TaskDetail"/>
        <w:ind w:left="2070"/>
      </w:pPr>
    </w:p>
    <w:p w14:paraId="0EF681BF" w14:textId="49FE50ED" w:rsidR="00F10FBA" w:rsidRDefault="6FC89235" w:rsidP="00AC15BB">
      <w:pPr>
        <w:pStyle w:val="ExerciseHeading"/>
      </w:pPr>
      <w:bookmarkStart w:id="10" w:name="_Toc523593753"/>
      <w:r>
        <w:t>Exercise</w:t>
      </w:r>
      <w:r w:rsidR="00D5083D">
        <w:t xml:space="preserve"> </w:t>
      </w:r>
      <w:r w:rsidR="00A25274">
        <w:t>3</w:t>
      </w:r>
      <w:r>
        <w:t xml:space="preserve">: </w:t>
      </w:r>
      <w:r w:rsidR="00DC2FE7">
        <w:t>Create</w:t>
      </w:r>
      <w:r>
        <w:t xml:space="preserve"> Release Definition </w:t>
      </w:r>
      <w:r w:rsidR="00817E9E">
        <w:t>for AKS Cluster</w:t>
      </w:r>
      <w:bookmarkEnd w:id="10"/>
      <w:r w:rsidR="00817E9E">
        <w:t xml:space="preserve"> </w:t>
      </w:r>
    </w:p>
    <w:p w14:paraId="16014016" w14:textId="7A69FD3F" w:rsidR="00AC15BB" w:rsidRDefault="6FC89235" w:rsidP="003E62D3">
      <w:pPr>
        <w:pStyle w:val="ExerciseScenerio"/>
      </w:pPr>
      <w:r>
        <w:t>In this exercise, you will create a Release Definition which will pull Windows container images from ACR</w:t>
      </w:r>
      <w:r w:rsidR="003E62D3">
        <w:t xml:space="preserve"> (result of a previous build task)</w:t>
      </w:r>
      <w:r>
        <w:t xml:space="preserve">, and then deploy these containers to Kubernetes cluster </w:t>
      </w:r>
      <w:r w:rsidR="003E62D3">
        <w:t xml:space="preserve">on </w:t>
      </w:r>
      <w:r w:rsidR="003E62D3" w:rsidRPr="003E62D3">
        <w:t>AKS</w:t>
      </w:r>
      <w:r w:rsidR="003E62D3">
        <w:t>,</w:t>
      </w:r>
      <w:r w:rsidR="003E62D3" w:rsidRPr="003E62D3">
        <w:t xml:space="preserve"> </w:t>
      </w:r>
      <w:r w:rsidR="003E62D3">
        <w:t>managed Kuberne</w:t>
      </w:r>
      <w:r w:rsidR="00132CD8">
        <w:t>tes service.</w:t>
      </w:r>
    </w:p>
    <w:p w14:paraId="4F254841" w14:textId="72F77BA4" w:rsidR="00C751FD" w:rsidRDefault="00C751FD" w:rsidP="00C751FD">
      <w:pPr>
        <w:pStyle w:val="TaskHeading"/>
      </w:pPr>
      <w:r>
        <w:t>Tasks</w:t>
      </w:r>
    </w:p>
    <w:p w14:paraId="49044E7E" w14:textId="77777777" w:rsidR="00372FB2" w:rsidRDefault="6FC89235" w:rsidP="00B06D55">
      <w:pPr>
        <w:pStyle w:val="TaskName"/>
        <w:numPr>
          <w:ilvl w:val="0"/>
          <w:numId w:val="25"/>
        </w:numPr>
      </w:pPr>
      <w:r>
        <w:t>Create Release Definition for Windows Kubernetes Deployment</w:t>
      </w:r>
    </w:p>
    <w:p w14:paraId="45440656" w14:textId="77777777" w:rsidR="0040318B" w:rsidRPr="0040318B" w:rsidRDefault="6FC89235" w:rsidP="0040318B">
      <w:pPr>
        <w:pStyle w:val="TaskName"/>
        <w:numPr>
          <w:ilvl w:val="0"/>
          <w:numId w:val="0"/>
        </w:numPr>
        <w:ind w:left="1080"/>
        <w:rPr>
          <w:b w:val="0"/>
        </w:rPr>
      </w:pPr>
      <w:r>
        <w:rPr>
          <w:b w:val="0"/>
        </w:rPr>
        <w:t>Build definition is used for compiling the application, building a container image, and then pushing container images to container registry. Release definition, on the other hand, is used to pull the container image from registry and then deploy to container cluster.</w:t>
      </w:r>
    </w:p>
    <w:p w14:paraId="5DB3E935" w14:textId="7B4D600F" w:rsidR="00267995" w:rsidRDefault="6FC89235" w:rsidP="00F02846">
      <w:pPr>
        <w:pStyle w:val="TaskName"/>
        <w:numPr>
          <w:ilvl w:val="0"/>
          <w:numId w:val="14"/>
        </w:numPr>
        <w:rPr>
          <w:b w:val="0"/>
        </w:rPr>
      </w:pPr>
      <w:r>
        <w:rPr>
          <w:b w:val="0"/>
        </w:rPr>
        <w:t xml:space="preserve">Open VSTS portal and then go to Release page. Now click on </w:t>
      </w:r>
      <w:r w:rsidR="004C5F8A">
        <w:t xml:space="preserve">“+” </w:t>
      </w:r>
      <w:r w:rsidR="004C5F8A">
        <w:rPr>
          <w:b w:val="0"/>
        </w:rPr>
        <w:t>icon and select “Create release button”</w:t>
      </w:r>
      <w:r>
        <w:rPr>
          <w:b w:val="0"/>
        </w:rPr>
        <w:t xml:space="preserve">. </w:t>
      </w:r>
    </w:p>
    <w:p w14:paraId="5A067988" w14:textId="04C6F12C" w:rsidR="0040318B" w:rsidRDefault="004C5F8A" w:rsidP="0040318B">
      <w:pPr>
        <w:pStyle w:val="TaskName"/>
        <w:numPr>
          <w:ilvl w:val="0"/>
          <w:numId w:val="0"/>
        </w:numPr>
        <w:ind w:left="1440"/>
        <w:rPr>
          <w:b w:val="0"/>
        </w:rPr>
      </w:pPr>
      <w:r>
        <w:rPr>
          <w:b w:val="0"/>
          <w:noProof/>
        </w:rPr>
        <w:lastRenderedPageBreak/>
        <w:drawing>
          <wp:inline distT="0" distB="0" distL="0" distR="0" wp14:anchorId="5F1EC756" wp14:editId="2B0C1B78">
            <wp:extent cx="1562100" cy="88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1-15 at 1.57.50 PM.png"/>
                    <pic:cNvPicPr/>
                  </pic:nvPicPr>
                  <pic:blipFill>
                    <a:blip r:embed="rId40">
                      <a:extLst>
                        <a:ext uri="{28A0092B-C50C-407E-A947-70E740481C1C}">
                          <a14:useLocalDpi xmlns:a14="http://schemas.microsoft.com/office/drawing/2010/main" val="0"/>
                        </a:ext>
                      </a:extLst>
                    </a:blip>
                    <a:stretch>
                      <a:fillRect/>
                    </a:stretch>
                  </pic:blipFill>
                  <pic:spPr>
                    <a:xfrm>
                      <a:off x="0" y="0"/>
                      <a:ext cx="1562100" cy="889000"/>
                    </a:xfrm>
                    <a:prstGeom prst="rect">
                      <a:avLst/>
                    </a:prstGeom>
                  </pic:spPr>
                </pic:pic>
              </a:graphicData>
            </a:graphic>
          </wp:inline>
        </w:drawing>
      </w:r>
    </w:p>
    <w:p w14:paraId="45714A18" w14:textId="77777777" w:rsidR="00267995" w:rsidRDefault="6FC89235" w:rsidP="00F02846">
      <w:pPr>
        <w:pStyle w:val="TaskName"/>
        <w:numPr>
          <w:ilvl w:val="0"/>
          <w:numId w:val="14"/>
        </w:numPr>
        <w:rPr>
          <w:b w:val="0"/>
        </w:rPr>
      </w:pPr>
      <w:r>
        <w:rPr>
          <w:b w:val="0"/>
        </w:rPr>
        <w:t xml:space="preserve">Although there are templates about Kubernetes deployment, you are going to start with empty template. Click </w:t>
      </w:r>
      <w:r>
        <w:t>Empty process</w:t>
      </w:r>
      <w:r>
        <w:rPr>
          <w:b w:val="0"/>
        </w:rPr>
        <w:t xml:space="preserve"> to create an empty release definition. </w:t>
      </w:r>
    </w:p>
    <w:p w14:paraId="263465F1" w14:textId="77777777" w:rsidR="0040318B" w:rsidRDefault="0040318B" w:rsidP="0040318B">
      <w:pPr>
        <w:pStyle w:val="TaskName"/>
        <w:numPr>
          <w:ilvl w:val="0"/>
          <w:numId w:val="0"/>
        </w:numPr>
        <w:ind w:left="1440"/>
        <w:rPr>
          <w:b w:val="0"/>
        </w:rPr>
      </w:pPr>
      <w:r>
        <w:rPr>
          <w:noProof/>
        </w:rPr>
        <w:drawing>
          <wp:inline distT="0" distB="0" distL="0" distR="0" wp14:anchorId="4AA93468" wp14:editId="0ADFB841">
            <wp:extent cx="5001489" cy="1109305"/>
            <wp:effectExtent l="0" t="0" r="0" b="0"/>
            <wp:docPr id="3232583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001489" cy="1109305"/>
                    </a:xfrm>
                    <a:prstGeom prst="rect">
                      <a:avLst/>
                    </a:prstGeom>
                  </pic:spPr>
                </pic:pic>
              </a:graphicData>
            </a:graphic>
          </wp:inline>
        </w:drawing>
      </w:r>
    </w:p>
    <w:p w14:paraId="4337A59E" w14:textId="363685E4" w:rsidR="0040318B" w:rsidRDefault="6FC89235" w:rsidP="00F02846">
      <w:pPr>
        <w:pStyle w:val="TaskName"/>
        <w:numPr>
          <w:ilvl w:val="0"/>
          <w:numId w:val="14"/>
        </w:numPr>
        <w:rPr>
          <w:b w:val="0"/>
        </w:rPr>
      </w:pPr>
      <w:r>
        <w:rPr>
          <w:b w:val="0"/>
        </w:rPr>
        <w:t xml:space="preserve">Click on release definition name and change it to </w:t>
      </w:r>
      <w:r w:rsidR="004C5F8A">
        <w:t>AKS</w:t>
      </w:r>
      <w:r>
        <w:t>–</w:t>
      </w:r>
      <w:r w:rsidR="004C5F8A">
        <w:t>Release</w:t>
      </w:r>
      <w:r>
        <w:rPr>
          <w:b w:val="0"/>
        </w:rPr>
        <w:t xml:space="preserve">. Then click on </w:t>
      </w:r>
      <w:r>
        <w:t>Add artifact</w:t>
      </w:r>
      <w:r>
        <w:rPr>
          <w:b w:val="0"/>
        </w:rPr>
        <w:t xml:space="preserve"> to link this release definition with build artifacts. </w:t>
      </w:r>
    </w:p>
    <w:p w14:paraId="48D97AC9" w14:textId="78B864FA" w:rsidR="0040318B" w:rsidRDefault="002A417C" w:rsidP="0040318B">
      <w:pPr>
        <w:pStyle w:val="TaskName"/>
        <w:numPr>
          <w:ilvl w:val="0"/>
          <w:numId w:val="0"/>
        </w:numPr>
        <w:ind w:left="1440"/>
        <w:rPr>
          <w:b w:val="0"/>
        </w:rPr>
      </w:pPr>
      <w:r>
        <w:rPr>
          <w:b w:val="0"/>
          <w:noProof/>
        </w:rPr>
        <w:drawing>
          <wp:inline distT="0" distB="0" distL="0" distR="0" wp14:anchorId="5506BC7C" wp14:editId="222E03AB">
            <wp:extent cx="37719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1-15 at 2.00.34 PM.png"/>
                    <pic:cNvPicPr/>
                  </pic:nvPicPr>
                  <pic:blipFill>
                    <a:blip r:embed="rId42">
                      <a:extLst>
                        <a:ext uri="{28A0092B-C50C-407E-A947-70E740481C1C}">
                          <a14:useLocalDpi xmlns:a14="http://schemas.microsoft.com/office/drawing/2010/main" val="0"/>
                        </a:ext>
                      </a:extLst>
                    </a:blip>
                    <a:stretch>
                      <a:fillRect/>
                    </a:stretch>
                  </pic:blipFill>
                  <pic:spPr>
                    <a:xfrm>
                      <a:off x="0" y="0"/>
                      <a:ext cx="3771900" cy="2667000"/>
                    </a:xfrm>
                    <a:prstGeom prst="rect">
                      <a:avLst/>
                    </a:prstGeom>
                  </pic:spPr>
                </pic:pic>
              </a:graphicData>
            </a:graphic>
          </wp:inline>
        </w:drawing>
      </w:r>
    </w:p>
    <w:p w14:paraId="5A48496F" w14:textId="4378EB37" w:rsidR="0040318B" w:rsidRDefault="6FC89235" w:rsidP="00F02846">
      <w:pPr>
        <w:pStyle w:val="TaskName"/>
        <w:numPr>
          <w:ilvl w:val="0"/>
          <w:numId w:val="14"/>
        </w:numPr>
        <w:rPr>
          <w:b w:val="0"/>
        </w:rPr>
      </w:pPr>
      <w:r>
        <w:rPr>
          <w:b w:val="0"/>
        </w:rPr>
        <w:lastRenderedPageBreak/>
        <w:t xml:space="preserve">On the </w:t>
      </w:r>
      <w:r>
        <w:t>Add artifact</w:t>
      </w:r>
      <w:r>
        <w:rPr>
          <w:b w:val="0"/>
        </w:rPr>
        <w:t xml:space="preserve"> popup, select </w:t>
      </w:r>
      <w:r>
        <w:t xml:space="preserve">Web Apps on </w:t>
      </w:r>
      <w:r w:rsidR="002A417C">
        <w:t>Linux</w:t>
      </w:r>
      <w:r>
        <w:t xml:space="preserve"> -CI</w:t>
      </w:r>
      <w:r>
        <w:rPr>
          <w:b w:val="0"/>
        </w:rPr>
        <w:t xml:space="preserve"> build definition.</w:t>
      </w:r>
      <w:r w:rsidR="00B94B3C">
        <w:rPr>
          <w:b w:val="0"/>
        </w:rPr>
        <w:t xml:space="preserve"> Finally select </w:t>
      </w:r>
      <w:r w:rsidR="00B94B3C" w:rsidRPr="00B94B3C">
        <w:t>Add</w:t>
      </w:r>
      <w:r w:rsidR="00B94B3C">
        <w:rPr>
          <w:b w:val="0"/>
        </w:rPr>
        <w:t>.</w:t>
      </w:r>
    </w:p>
    <w:p w14:paraId="22360E0E" w14:textId="34DC34DF" w:rsidR="0040318B" w:rsidRDefault="002A417C" w:rsidP="0040318B">
      <w:pPr>
        <w:pStyle w:val="TaskName"/>
        <w:numPr>
          <w:ilvl w:val="0"/>
          <w:numId w:val="0"/>
        </w:numPr>
        <w:ind w:left="1440"/>
        <w:rPr>
          <w:b w:val="0"/>
        </w:rPr>
      </w:pPr>
      <w:r>
        <w:rPr>
          <w:noProof/>
        </w:rPr>
        <w:drawing>
          <wp:inline distT="0" distB="0" distL="0" distR="0" wp14:anchorId="3960ABAC" wp14:editId="4BDCAA5B">
            <wp:extent cx="4088921" cy="3767836"/>
            <wp:effectExtent l="0" t="0" r="6985" b="4445"/>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089813" cy="3768658"/>
                    </a:xfrm>
                    <a:prstGeom prst="rect">
                      <a:avLst/>
                    </a:prstGeom>
                  </pic:spPr>
                </pic:pic>
              </a:graphicData>
            </a:graphic>
          </wp:inline>
        </w:drawing>
      </w:r>
    </w:p>
    <w:p w14:paraId="7EE513A4" w14:textId="77777777" w:rsidR="009C688D" w:rsidRDefault="009C688D" w:rsidP="0040318B">
      <w:pPr>
        <w:pStyle w:val="TaskName"/>
        <w:numPr>
          <w:ilvl w:val="0"/>
          <w:numId w:val="0"/>
        </w:numPr>
        <w:ind w:left="1440"/>
        <w:rPr>
          <w:b w:val="0"/>
        </w:rPr>
      </w:pPr>
    </w:p>
    <w:p w14:paraId="58ADE86C" w14:textId="78D3F89A" w:rsidR="009055F4" w:rsidRDefault="009055F4" w:rsidP="00F02846">
      <w:pPr>
        <w:pStyle w:val="TaskName"/>
        <w:numPr>
          <w:ilvl w:val="0"/>
          <w:numId w:val="14"/>
        </w:numPr>
        <w:rPr>
          <w:b w:val="0"/>
        </w:rPr>
      </w:pPr>
      <w:r>
        <w:rPr>
          <w:b w:val="0"/>
        </w:rPr>
        <w:t>Click “</w:t>
      </w:r>
      <w:r w:rsidRPr="009055F4">
        <w:t>1 phase, 0 task</w:t>
      </w:r>
      <w:r>
        <w:rPr>
          <w:b w:val="0"/>
        </w:rPr>
        <w:t xml:space="preserve">” link available inside the Environment 1. </w:t>
      </w:r>
    </w:p>
    <w:p w14:paraId="7BF8DF3B" w14:textId="239B35E1" w:rsidR="009055F4" w:rsidRDefault="009055F4" w:rsidP="009055F4">
      <w:pPr>
        <w:pStyle w:val="TaskName"/>
        <w:numPr>
          <w:ilvl w:val="0"/>
          <w:numId w:val="0"/>
        </w:numPr>
        <w:ind w:left="1440"/>
        <w:rPr>
          <w:b w:val="0"/>
        </w:rPr>
      </w:pPr>
      <w:r>
        <w:rPr>
          <w:b w:val="0"/>
          <w:noProof/>
        </w:rPr>
        <w:lastRenderedPageBreak/>
        <w:drawing>
          <wp:inline distT="0" distB="0" distL="0" distR="0" wp14:anchorId="146EB5E2" wp14:editId="3762BAF4">
            <wp:extent cx="2159000" cy="157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1-15 at 2.03.15 PM.png"/>
                    <pic:cNvPicPr/>
                  </pic:nvPicPr>
                  <pic:blipFill>
                    <a:blip r:embed="rId44">
                      <a:extLst>
                        <a:ext uri="{28A0092B-C50C-407E-A947-70E740481C1C}">
                          <a14:useLocalDpi xmlns:a14="http://schemas.microsoft.com/office/drawing/2010/main" val="0"/>
                        </a:ext>
                      </a:extLst>
                    </a:blip>
                    <a:stretch>
                      <a:fillRect/>
                    </a:stretch>
                  </pic:blipFill>
                  <pic:spPr>
                    <a:xfrm>
                      <a:off x="0" y="0"/>
                      <a:ext cx="2159000" cy="1574800"/>
                    </a:xfrm>
                    <a:prstGeom prst="rect">
                      <a:avLst/>
                    </a:prstGeom>
                  </pic:spPr>
                </pic:pic>
              </a:graphicData>
            </a:graphic>
          </wp:inline>
        </w:drawing>
      </w:r>
    </w:p>
    <w:p w14:paraId="383DED72" w14:textId="43B2EE0F" w:rsidR="009055F4" w:rsidRDefault="009055F4" w:rsidP="00F02846">
      <w:pPr>
        <w:pStyle w:val="TaskName"/>
        <w:numPr>
          <w:ilvl w:val="0"/>
          <w:numId w:val="14"/>
        </w:numPr>
        <w:rPr>
          <w:b w:val="0"/>
        </w:rPr>
      </w:pPr>
      <w:r>
        <w:rPr>
          <w:b w:val="0"/>
        </w:rPr>
        <w:t xml:space="preserve">Click on the </w:t>
      </w:r>
      <w:r w:rsidRPr="009055F4">
        <w:t>Agent phase</w:t>
      </w:r>
      <w:r>
        <w:rPr>
          <w:b w:val="0"/>
        </w:rPr>
        <w:t xml:space="preserve"> and then select </w:t>
      </w:r>
      <w:r w:rsidRPr="009C688D">
        <w:rPr>
          <w:highlight w:val="yellow"/>
        </w:rPr>
        <w:t>Hosted Linux Preview</w:t>
      </w:r>
      <w:r>
        <w:t xml:space="preserve"> </w:t>
      </w:r>
      <w:r w:rsidRPr="009055F4">
        <w:rPr>
          <w:b w:val="0"/>
        </w:rPr>
        <w:t xml:space="preserve">from </w:t>
      </w:r>
      <w:r>
        <w:rPr>
          <w:b w:val="0"/>
        </w:rPr>
        <w:t>the Agent queue dropdown.</w:t>
      </w:r>
      <w:r w:rsidR="00603FF8">
        <w:rPr>
          <w:b w:val="0"/>
        </w:rPr>
        <w:t xml:space="preserve"> </w:t>
      </w:r>
      <w:r>
        <w:rPr>
          <w:b w:val="0"/>
        </w:rPr>
        <w:t xml:space="preserve"> </w:t>
      </w:r>
    </w:p>
    <w:p w14:paraId="21C45E60" w14:textId="1BE52B09" w:rsidR="009055F4" w:rsidRDefault="009055F4" w:rsidP="009055F4">
      <w:pPr>
        <w:pStyle w:val="TaskName"/>
        <w:numPr>
          <w:ilvl w:val="0"/>
          <w:numId w:val="0"/>
        </w:numPr>
        <w:ind w:left="1440"/>
        <w:rPr>
          <w:b w:val="0"/>
        </w:rPr>
      </w:pPr>
      <w:r>
        <w:rPr>
          <w:b w:val="0"/>
          <w:noProof/>
        </w:rPr>
        <w:drawing>
          <wp:inline distT="0" distB="0" distL="0" distR="0" wp14:anchorId="41B0C585" wp14:editId="621DCA90">
            <wp:extent cx="4925683" cy="1421287"/>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1-15 at 2.07.51 PM.png"/>
                    <pic:cNvPicPr/>
                  </pic:nvPicPr>
                  <pic:blipFill>
                    <a:blip r:embed="rId45">
                      <a:extLst>
                        <a:ext uri="{28A0092B-C50C-407E-A947-70E740481C1C}">
                          <a14:useLocalDpi xmlns:a14="http://schemas.microsoft.com/office/drawing/2010/main" val="0"/>
                        </a:ext>
                      </a:extLst>
                    </a:blip>
                    <a:stretch>
                      <a:fillRect/>
                    </a:stretch>
                  </pic:blipFill>
                  <pic:spPr>
                    <a:xfrm>
                      <a:off x="0" y="0"/>
                      <a:ext cx="4951194" cy="1428648"/>
                    </a:xfrm>
                    <a:prstGeom prst="rect">
                      <a:avLst/>
                    </a:prstGeom>
                  </pic:spPr>
                </pic:pic>
              </a:graphicData>
            </a:graphic>
          </wp:inline>
        </w:drawing>
      </w:r>
    </w:p>
    <w:p w14:paraId="58BC9E0B" w14:textId="42639296" w:rsidR="00A035D5" w:rsidRDefault="00A035D5" w:rsidP="00A035D5">
      <w:pPr>
        <w:pStyle w:val="TaskName"/>
        <w:numPr>
          <w:ilvl w:val="0"/>
          <w:numId w:val="0"/>
        </w:numPr>
        <w:ind w:left="1440"/>
        <w:rPr>
          <w:b w:val="0"/>
        </w:rPr>
      </w:pPr>
    </w:p>
    <w:p w14:paraId="5707F44C" w14:textId="77777777" w:rsidR="0040318B" w:rsidRDefault="6FC89235" w:rsidP="00F02846">
      <w:pPr>
        <w:pStyle w:val="TaskName"/>
        <w:numPr>
          <w:ilvl w:val="0"/>
          <w:numId w:val="14"/>
        </w:numPr>
        <w:rPr>
          <w:b w:val="0"/>
        </w:rPr>
      </w:pPr>
      <w:r>
        <w:rPr>
          <w:b w:val="0"/>
        </w:rPr>
        <w:t xml:space="preserve">Now you are ready to add tasks to deploy your containers to Kubernetes cluster. Click plus button on </w:t>
      </w:r>
      <w:r>
        <w:t>Agent phase</w:t>
      </w:r>
      <w:r>
        <w:rPr>
          <w:b w:val="0"/>
        </w:rPr>
        <w:t xml:space="preserve">, and then find </w:t>
      </w:r>
      <w:r>
        <w:t>Deploy to Kubernetes</w:t>
      </w:r>
      <w:r>
        <w:rPr>
          <w:b w:val="0"/>
        </w:rPr>
        <w:t xml:space="preserve"> task. </w:t>
      </w:r>
    </w:p>
    <w:p w14:paraId="6733DB74" w14:textId="77777777" w:rsidR="0040318B" w:rsidRDefault="0040318B" w:rsidP="0040318B">
      <w:pPr>
        <w:pStyle w:val="TaskName"/>
        <w:numPr>
          <w:ilvl w:val="0"/>
          <w:numId w:val="0"/>
        </w:numPr>
        <w:ind w:left="1440"/>
        <w:rPr>
          <w:b w:val="0"/>
        </w:rPr>
      </w:pPr>
      <w:r>
        <w:rPr>
          <w:noProof/>
        </w:rPr>
        <w:lastRenderedPageBreak/>
        <w:drawing>
          <wp:inline distT="0" distB="0" distL="0" distR="0" wp14:anchorId="5B7D8DAE" wp14:editId="6CE8DACA">
            <wp:extent cx="4657035" cy="1941426"/>
            <wp:effectExtent l="0" t="0" r="0" b="1905"/>
            <wp:docPr id="12111338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657035" cy="1941426"/>
                    </a:xfrm>
                    <a:prstGeom prst="rect">
                      <a:avLst/>
                    </a:prstGeom>
                  </pic:spPr>
                </pic:pic>
              </a:graphicData>
            </a:graphic>
          </wp:inline>
        </w:drawing>
      </w:r>
    </w:p>
    <w:p w14:paraId="4B76D4CB" w14:textId="05847FC0" w:rsidR="00D91F53" w:rsidRPr="00D91F53" w:rsidRDefault="6FC89235" w:rsidP="006A34BF">
      <w:pPr>
        <w:pStyle w:val="TaskName"/>
        <w:numPr>
          <w:ilvl w:val="0"/>
          <w:numId w:val="0"/>
        </w:numPr>
        <w:ind w:left="1440"/>
        <w:rPr>
          <w:b w:val="0"/>
        </w:rPr>
      </w:pPr>
      <w:r>
        <w:rPr>
          <w:b w:val="0"/>
        </w:rPr>
        <w:t xml:space="preserve">Click </w:t>
      </w:r>
      <w:r>
        <w:t>Add</w:t>
      </w:r>
      <w:r>
        <w:rPr>
          <w:b w:val="0"/>
        </w:rPr>
        <w:t xml:space="preserve"> to add the task. Make sure to add two copies of this task, one for deploying </w:t>
      </w:r>
      <w:proofErr w:type="spellStart"/>
      <w:r>
        <w:rPr>
          <w:b w:val="0"/>
        </w:rPr>
        <w:t>webapi</w:t>
      </w:r>
      <w:proofErr w:type="spellEnd"/>
      <w:r>
        <w:rPr>
          <w:b w:val="0"/>
        </w:rPr>
        <w:t xml:space="preserve"> and another for </w:t>
      </w:r>
      <w:proofErr w:type="spellStart"/>
      <w:r>
        <w:rPr>
          <w:b w:val="0"/>
        </w:rPr>
        <w:t>webapp</w:t>
      </w:r>
      <w:proofErr w:type="spellEnd"/>
      <w:r>
        <w:rPr>
          <w:b w:val="0"/>
        </w:rPr>
        <w:t xml:space="preserve">. </w:t>
      </w:r>
    </w:p>
    <w:p w14:paraId="28CE5FEA" w14:textId="77777777" w:rsidR="0040318B" w:rsidRDefault="0040318B" w:rsidP="0040318B">
      <w:pPr>
        <w:pStyle w:val="TaskName"/>
        <w:numPr>
          <w:ilvl w:val="0"/>
          <w:numId w:val="0"/>
        </w:numPr>
        <w:ind w:left="1440"/>
        <w:rPr>
          <w:b w:val="0"/>
        </w:rPr>
      </w:pPr>
      <w:r>
        <w:rPr>
          <w:noProof/>
        </w:rPr>
        <w:drawing>
          <wp:inline distT="0" distB="0" distL="0" distR="0" wp14:anchorId="027E795A" wp14:editId="5DA7E98E">
            <wp:extent cx="4696692" cy="831455"/>
            <wp:effectExtent l="0" t="0" r="0" b="6985"/>
            <wp:docPr id="17013339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696692" cy="831455"/>
                    </a:xfrm>
                    <a:prstGeom prst="rect">
                      <a:avLst/>
                    </a:prstGeom>
                  </pic:spPr>
                </pic:pic>
              </a:graphicData>
            </a:graphic>
          </wp:inline>
        </w:drawing>
      </w:r>
    </w:p>
    <w:p w14:paraId="10426AA1" w14:textId="164A9E0B" w:rsidR="0040318B" w:rsidRDefault="6FC89235" w:rsidP="00F02846">
      <w:pPr>
        <w:pStyle w:val="TaskName"/>
        <w:numPr>
          <w:ilvl w:val="0"/>
          <w:numId w:val="14"/>
        </w:numPr>
        <w:rPr>
          <w:b w:val="0"/>
        </w:rPr>
      </w:pPr>
      <w:r>
        <w:rPr>
          <w:b w:val="0"/>
        </w:rPr>
        <w:t xml:space="preserve">Change the first task name to </w:t>
      </w:r>
      <w:proofErr w:type="spellStart"/>
      <w:r>
        <w:t>kubectl</w:t>
      </w:r>
      <w:proofErr w:type="spellEnd"/>
      <w:r>
        <w:t xml:space="preserve"> apply </w:t>
      </w:r>
      <w:proofErr w:type="spellStart"/>
      <w:r>
        <w:t>webapp</w:t>
      </w:r>
      <w:proofErr w:type="spellEnd"/>
      <w:r>
        <w:rPr>
          <w:b w:val="0"/>
        </w:rPr>
        <w:t>. Then</w:t>
      </w:r>
      <w:r w:rsidR="008450D6">
        <w:rPr>
          <w:b w:val="0"/>
        </w:rPr>
        <w:t xml:space="preserve"> to add a connection to your AKS</w:t>
      </w:r>
      <w:r>
        <w:rPr>
          <w:b w:val="0"/>
        </w:rPr>
        <w:t xml:space="preserve"> Kubernetes cluster</w:t>
      </w:r>
      <w:r w:rsidR="008177B0">
        <w:rPr>
          <w:b w:val="0"/>
        </w:rPr>
        <w:t xml:space="preserve"> by</w:t>
      </w:r>
      <w:r>
        <w:rPr>
          <w:b w:val="0"/>
        </w:rPr>
        <w:t xml:space="preserve"> click</w:t>
      </w:r>
      <w:r w:rsidR="008177B0">
        <w:rPr>
          <w:b w:val="0"/>
        </w:rPr>
        <w:t>ing the</w:t>
      </w:r>
      <w:r>
        <w:rPr>
          <w:b w:val="0"/>
        </w:rPr>
        <w:t xml:space="preserve"> </w:t>
      </w:r>
      <w:r w:rsidR="00862B6D">
        <w:rPr>
          <w:b w:val="0"/>
        </w:rPr>
        <w:t>‘+ New’</w:t>
      </w:r>
      <w:r>
        <w:rPr>
          <w:b w:val="0"/>
        </w:rPr>
        <w:t xml:space="preserve"> button. </w:t>
      </w:r>
    </w:p>
    <w:p w14:paraId="5F015510" w14:textId="1259409D" w:rsidR="0040318B" w:rsidRDefault="00603FF8" w:rsidP="0040318B">
      <w:pPr>
        <w:pStyle w:val="TaskName"/>
        <w:numPr>
          <w:ilvl w:val="0"/>
          <w:numId w:val="0"/>
        </w:numPr>
        <w:ind w:left="1440"/>
        <w:rPr>
          <w:b w:val="0"/>
        </w:rPr>
      </w:pPr>
      <w:r>
        <w:rPr>
          <w:b w:val="0"/>
          <w:noProof/>
        </w:rPr>
        <w:drawing>
          <wp:inline distT="0" distB="0" distL="0" distR="0" wp14:anchorId="0510768B" wp14:editId="1C608887">
            <wp:extent cx="3517900" cy="927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1-15 at 2.10.27 PM.png"/>
                    <pic:cNvPicPr/>
                  </pic:nvPicPr>
                  <pic:blipFill>
                    <a:blip r:embed="rId48">
                      <a:extLst>
                        <a:ext uri="{28A0092B-C50C-407E-A947-70E740481C1C}">
                          <a14:useLocalDpi xmlns:a14="http://schemas.microsoft.com/office/drawing/2010/main" val="0"/>
                        </a:ext>
                      </a:extLst>
                    </a:blip>
                    <a:stretch>
                      <a:fillRect/>
                    </a:stretch>
                  </pic:blipFill>
                  <pic:spPr>
                    <a:xfrm>
                      <a:off x="0" y="0"/>
                      <a:ext cx="3517900" cy="927100"/>
                    </a:xfrm>
                    <a:prstGeom prst="rect">
                      <a:avLst/>
                    </a:prstGeom>
                  </pic:spPr>
                </pic:pic>
              </a:graphicData>
            </a:graphic>
          </wp:inline>
        </w:drawing>
      </w:r>
    </w:p>
    <w:p w14:paraId="512937F4" w14:textId="77777777" w:rsidR="00D91F53" w:rsidRDefault="6FC89235" w:rsidP="00F02846">
      <w:pPr>
        <w:pStyle w:val="TaskName"/>
        <w:numPr>
          <w:ilvl w:val="0"/>
          <w:numId w:val="14"/>
        </w:numPr>
        <w:rPr>
          <w:b w:val="0"/>
        </w:rPr>
      </w:pPr>
      <w:r>
        <w:rPr>
          <w:b w:val="0"/>
        </w:rPr>
        <w:t xml:space="preserve">On the popup enter following parameters: </w:t>
      </w:r>
    </w:p>
    <w:p w14:paraId="3554701F" w14:textId="0C937BA9" w:rsidR="0040318B" w:rsidRDefault="6FC89235" w:rsidP="00F02846">
      <w:pPr>
        <w:pStyle w:val="TaskName"/>
        <w:numPr>
          <w:ilvl w:val="0"/>
          <w:numId w:val="11"/>
        </w:numPr>
        <w:rPr>
          <w:b w:val="0"/>
        </w:rPr>
      </w:pPr>
      <w:r w:rsidRPr="0044161C">
        <w:t>Connection name</w:t>
      </w:r>
      <w:r>
        <w:rPr>
          <w:b w:val="0"/>
        </w:rPr>
        <w:t xml:space="preserve">: </w:t>
      </w:r>
      <w:r w:rsidR="008450D6">
        <w:rPr>
          <w:b w:val="0"/>
        </w:rPr>
        <w:t>AKS-Connection</w:t>
      </w:r>
      <w:r>
        <w:rPr>
          <w:b w:val="0"/>
        </w:rPr>
        <w:t xml:space="preserve"> </w:t>
      </w:r>
    </w:p>
    <w:p w14:paraId="035E1EFF" w14:textId="151BE9E0" w:rsidR="00D91F53" w:rsidRPr="008450D6" w:rsidRDefault="6FC89235" w:rsidP="008450D6">
      <w:pPr>
        <w:pStyle w:val="TaskName"/>
        <w:numPr>
          <w:ilvl w:val="0"/>
          <w:numId w:val="11"/>
        </w:numPr>
        <w:rPr>
          <w:b w:val="0"/>
          <w:i/>
        </w:rPr>
      </w:pPr>
      <w:r w:rsidRPr="0044161C">
        <w:t>Server URL</w:t>
      </w:r>
      <w:r>
        <w:rPr>
          <w:b w:val="0"/>
        </w:rPr>
        <w:t xml:space="preserve">: </w:t>
      </w:r>
      <w:r w:rsidR="008450D6">
        <w:rPr>
          <w:b w:val="0"/>
        </w:rPr>
        <w:t>This is the FDQN you have captured in previous lab</w:t>
      </w:r>
      <w:r w:rsidR="00C726C6">
        <w:rPr>
          <w:b w:val="0"/>
        </w:rPr>
        <w:t xml:space="preserve">, make sure it has the </w:t>
      </w:r>
      <w:r w:rsidR="00C726C6" w:rsidRPr="00C726C6">
        <w:t>https://</w:t>
      </w:r>
      <w:r w:rsidR="00C726C6">
        <w:rPr>
          <w:b w:val="0"/>
        </w:rPr>
        <w:t xml:space="preserve"> at the beginning</w:t>
      </w:r>
      <w:r w:rsidR="008450D6">
        <w:rPr>
          <w:b w:val="0"/>
        </w:rPr>
        <w:t>. (E.g. https://</w:t>
      </w:r>
      <w:r w:rsidR="008450D6" w:rsidRPr="008450D6">
        <w:rPr>
          <w:b w:val="0"/>
        </w:rPr>
        <w:t>aks-k8s-cl-k8s-aks-cluster--ff25f2-fafa0815.hcp.eastus.azmk8s.io</w:t>
      </w:r>
      <w:r w:rsidR="008450D6">
        <w:rPr>
          <w:b w:val="0"/>
        </w:rPr>
        <w:t xml:space="preserve">). </w:t>
      </w:r>
      <w:r w:rsidR="008450D6">
        <w:rPr>
          <w:b w:val="0"/>
          <w:i/>
        </w:rPr>
        <w:t xml:space="preserve"> </w:t>
      </w:r>
    </w:p>
    <w:p w14:paraId="4CD7C5EC" w14:textId="28466DA0" w:rsidR="00D91F53" w:rsidRDefault="6FC89235" w:rsidP="00D91F53">
      <w:pPr>
        <w:pStyle w:val="TaskName"/>
        <w:numPr>
          <w:ilvl w:val="0"/>
          <w:numId w:val="0"/>
        </w:numPr>
        <w:ind w:left="2430"/>
        <w:rPr>
          <w:b w:val="0"/>
        </w:rPr>
      </w:pPr>
      <w:r>
        <w:rPr>
          <w:b w:val="0"/>
        </w:rPr>
        <w:lastRenderedPageBreak/>
        <w:t xml:space="preserve">If you are not sure of server URL, you can check </w:t>
      </w:r>
      <w:r w:rsidR="008450D6" w:rsidRPr="008450D6">
        <w:t>API server address</w:t>
      </w:r>
      <w:r>
        <w:rPr>
          <w:b w:val="0"/>
        </w:rPr>
        <w:t xml:space="preserve"> parameter of your </w:t>
      </w:r>
      <w:r w:rsidR="008450D6">
        <w:rPr>
          <w:b w:val="0"/>
        </w:rPr>
        <w:t xml:space="preserve">AKS </w:t>
      </w:r>
      <w:r>
        <w:rPr>
          <w:b w:val="0"/>
        </w:rPr>
        <w:t xml:space="preserve">Kubernetes cluster on Azure Portal. </w:t>
      </w:r>
    </w:p>
    <w:p w14:paraId="0CD0CBCC" w14:textId="7832C93E" w:rsidR="00D91F53" w:rsidRDefault="008450D6" w:rsidP="00225F24">
      <w:pPr>
        <w:pStyle w:val="TaskName"/>
        <w:numPr>
          <w:ilvl w:val="0"/>
          <w:numId w:val="0"/>
        </w:numPr>
        <w:ind w:left="1710" w:firstLine="720"/>
        <w:rPr>
          <w:b w:val="0"/>
        </w:rPr>
      </w:pPr>
      <w:r>
        <w:rPr>
          <w:b w:val="0"/>
          <w:noProof/>
        </w:rPr>
        <w:drawing>
          <wp:inline distT="0" distB="0" distL="0" distR="0" wp14:anchorId="6DA6AA20" wp14:editId="744CAFE7">
            <wp:extent cx="6165988" cy="1362974"/>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1-15 at 2.18.21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34729" cy="1378169"/>
                    </a:xfrm>
                    <a:prstGeom prst="rect">
                      <a:avLst/>
                    </a:prstGeom>
                  </pic:spPr>
                </pic:pic>
              </a:graphicData>
            </a:graphic>
          </wp:inline>
        </w:drawing>
      </w:r>
    </w:p>
    <w:p w14:paraId="028EE8C3" w14:textId="4530E1F6" w:rsidR="00527061" w:rsidRDefault="00865C84" w:rsidP="001A66BA">
      <w:pPr>
        <w:pStyle w:val="TaskName"/>
        <w:numPr>
          <w:ilvl w:val="0"/>
          <w:numId w:val="11"/>
        </w:numPr>
        <w:rPr>
          <w:b w:val="0"/>
        </w:rPr>
      </w:pPr>
      <w:proofErr w:type="spellStart"/>
      <w:r w:rsidRPr="0044161C">
        <w:t>Kubeconfig</w:t>
      </w:r>
      <w:proofErr w:type="spellEnd"/>
      <w:r>
        <w:rPr>
          <w:b w:val="0"/>
        </w:rPr>
        <w:t xml:space="preserve">: </w:t>
      </w:r>
      <w:r w:rsidR="00527061">
        <w:rPr>
          <w:b w:val="0"/>
        </w:rPr>
        <w:t>Go back to your PowerShell command</w:t>
      </w:r>
      <w:r w:rsidR="00DD0020">
        <w:rPr>
          <w:b w:val="0"/>
        </w:rPr>
        <w:t xml:space="preserve"> </w:t>
      </w:r>
      <w:r w:rsidR="00527061">
        <w:rPr>
          <w:b w:val="0"/>
        </w:rPr>
        <w:t xml:space="preserve">line. Run the following: </w:t>
      </w:r>
    </w:p>
    <w:p w14:paraId="7316EBA9" w14:textId="17335879" w:rsidR="00527061" w:rsidRPr="0019681D" w:rsidRDefault="00527061" w:rsidP="00527061">
      <w:pPr>
        <w:pStyle w:val="TaskName"/>
        <w:numPr>
          <w:ilvl w:val="0"/>
          <w:numId w:val="0"/>
        </w:numPr>
        <w:ind w:left="2430"/>
        <w:rPr>
          <w:rFonts w:ascii="Consolas" w:hAnsi="Consolas"/>
          <w:b w:val="0"/>
        </w:rPr>
      </w:pPr>
      <w:proofErr w:type="spellStart"/>
      <w:r w:rsidRPr="0019681D">
        <w:rPr>
          <w:rFonts w:ascii="Consolas" w:hAnsi="Consolas"/>
          <w:b w:val="0"/>
        </w:rPr>
        <w:t>az</w:t>
      </w:r>
      <w:proofErr w:type="spellEnd"/>
      <w:r w:rsidRPr="0019681D">
        <w:rPr>
          <w:rFonts w:ascii="Consolas" w:hAnsi="Consolas"/>
          <w:b w:val="0"/>
        </w:rPr>
        <w:t xml:space="preserve"> </w:t>
      </w:r>
      <w:proofErr w:type="spellStart"/>
      <w:r w:rsidRPr="0019681D">
        <w:rPr>
          <w:rFonts w:ascii="Consolas" w:hAnsi="Consolas"/>
          <w:b w:val="0"/>
        </w:rPr>
        <w:t>aks</w:t>
      </w:r>
      <w:proofErr w:type="spellEnd"/>
      <w:r w:rsidRPr="0019681D">
        <w:rPr>
          <w:rFonts w:ascii="Consolas" w:hAnsi="Consolas"/>
          <w:b w:val="0"/>
        </w:rPr>
        <w:t xml:space="preserve"> get-credentials --resou</w:t>
      </w:r>
      <w:r w:rsidR="00E33462">
        <w:rPr>
          <w:rFonts w:ascii="Consolas" w:hAnsi="Consolas"/>
          <w:b w:val="0"/>
        </w:rPr>
        <w:t>rce-group=k8s-aks-cluster-rg-</w:t>
      </w:r>
      <w:r w:rsidR="00E33462" w:rsidRPr="00E33462">
        <w:rPr>
          <w:rFonts w:ascii="Consolas" w:hAnsi="Consolas"/>
          <w:b w:val="0"/>
          <w:highlight w:val="yellow"/>
        </w:rPr>
        <w:t>INITIALS</w:t>
      </w:r>
      <w:r w:rsidRPr="0019681D">
        <w:rPr>
          <w:rFonts w:ascii="Consolas" w:hAnsi="Consolas"/>
          <w:b w:val="0"/>
        </w:rPr>
        <w:t xml:space="preserve"> --name=aks-k8s-cluster --file=</w:t>
      </w:r>
      <w:r w:rsidRPr="0019681D">
        <w:rPr>
          <w:rFonts w:ascii="Consolas" w:hAnsi="Consolas"/>
        </w:rPr>
        <w:t>aks-k8s-cluster</w:t>
      </w:r>
    </w:p>
    <w:p w14:paraId="7A793498" w14:textId="3C886E1D" w:rsidR="00527061" w:rsidRDefault="6FC89235" w:rsidP="001A66BA">
      <w:pPr>
        <w:pStyle w:val="TaskName"/>
        <w:numPr>
          <w:ilvl w:val="0"/>
          <w:numId w:val="11"/>
        </w:numPr>
        <w:rPr>
          <w:b w:val="0"/>
        </w:rPr>
      </w:pPr>
      <w:r>
        <w:rPr>
          <w:b w:val="0"/>
        </w:rPr>
        <w:t>Copy the content of</w:t>
      </w:r>
      <w:r w:rsidR="0044161C">
        <w:rPr>
          <w:b w:val="0"/>
        </w:rPr>
        <w:t xml:space="preserve"> Kubernetes config file </w:t>
      </w:r>
      <w:r w:rsidR="00527061">
        <w:rPr>
          <w:b w:val="0"/>
        </w:rPr>
        <w:t xml:space="preserve">called </w:t>
      </w:r>
      <w:r w:rsidR="00527061" w:rsidRPr="00527061">
        <w:t>aks-k8s-cluster</w:t>
      </w:r>
      <w:r w:rsidR="00527061">
        <w:rPr>
          <w:b w:val="0"/>
        </w:rPr>
        <w:t xml:space="preserve"> that you just created (it will be created wherever your command line path is currently</w:t>
      </w:r>
      <w:r w:rsidR="00F30287">
        <w:rPr>
          <w:b w:val="0"/>
        </w:rPr>
        <w:t>) and</w:t>
      </w:r>
      <w:r w:rsidR="00527061">
        <w:rPr>
          <w:b w:val="0"/>
        </w:rPr>
        <w:t xml:space="preserve"> </w:t>
      </w:r>
      <w:r w:rsidR="0044161C">
        <w:rPr>
          <w:b w:val="0"/>
        </w:rPr>
        <w:t xml:space="preserve">paste it in the textbox. </w:t>
      </w:r>
    </w:p>
    <w:p w14:paraId="03EAF957" w14:textId="77777777" w:rsidR="0044161C" w:rsidRDefault="0044161C" w:rsidP="0044161C">
      <w:pPr>
        <w:pStyle w:val="TaskName"/>
        <w:numPr>
          <w:ilvl w:val="0"/>
          <w:numId w:val="0"/>
        </w:numPr>
        <w:ind w:left="1800" w:hanging="360"/>
        <w:rPr>
          <w:b w:val="0"/>
        </w:rPr>
      </w:pPr>
    </w:p>
    <w:p w14:paraId="1862D178" w14:textId="77777777" w:rsidR="0044161C" w:rsidRDefault="0044161C" w:rsidP="0044161C">
      <w:pPr>
        <w:pStyle w:val="TaskName"/>
        <w:numPr>
          <w:ilvl w:val="0"/>
          <w:numId w:val="0"/>
        </w:numPr>
        <w:ind w:left="1800" w:hanging="360"/>
        <w:rPr>
          <w:b w:val="0"/>
        </w:rPr>
      </w:pPr>
      <w:r w:rsidRPr="0044161C">
        <w:rPr>
          <w:b w:val="0"/>
        </w:rPr>
        <w:t>Finally</w:t>
      </w:r>
      <w:r>
        <w:rPr>
          <w:b w:val="0"/>
        </w:rPr>
        <w:t>, select OK to save the changes.</w:t>
      </w:r>
      <w:r w:rsidRPr="0044161C">
        <w:rPr>
          <w:b w:val="0"/>
        </w:rPr>
        <w:t xml:space="preserve"> </w:t>
      </w:r>
    </w:p>
    <w:p w14:paraId="41271B83" w14:textId="686C28B7" w:rsidR="00D91F53" w:rsidRPr="0044161C" w:rsidRDefault="00F71A91" w:rsidP="0044161C">
      <w:pPr>
        <w:pStyle w:val="TaskName"/>
        <w:numPr>
          <w:ilvl w:val="0"/>
          <w:numId w:val="0"/>
        </w:numPr>
        <w:ind w:left="1800" w:hanging="360"/>
        <w:rPr>
          <w:b w:val="0"/>
          <w:noProof/>
        </w:rPr>
      </w:pPr>
      <w:hyperlink w:anchor="KubernetesConfigFile" w:history="1"/>
    </w:p>
    <w:p w14:paraId="14575898" w14:textId="0093CA79" w:rsidR="0040318B" w:rsidRDefault="0044161C" w:rsidP="0044161C">
      <w:pPr>
        <w:pStyle w:val="TaskName"/>
        <w:numPr>
          <w:ilvl w:val="0"/>
          <w:numId w:val="0"/>
        </w:numPr>
        <w:ind w:left="2160"/>
        <w:rPr>
          <w:b w:val="0"/>
        </w:rPr>
      </w:pPr>
      <w:r>
        <w:rPr>
          <w:b w:val="0"/>
          <w:noProof/>
        </w:rPr>
        <w:lastRenderedPageBreak/>
        <w:drawing>
          <wp:inline distT="0" distB="0" distL="0" distR="0" wp14:anchorId="40CB2A78" wp14:editId="2433D503">
            <wp:extent cx="3594100" cy="2413000"/>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1-15 at 2.28.23 PM.png"/>
                    <pic:cNvPicPr/>
                  </pic:nvPicPr>
                  <pic:blipFill>
                    <a:blip r:embed="rId50">
                      <a:extLst>
                        <a:ext uri="{28A0092B-C50C-407E-A947-70E740481C1C}">
                          <a14:useLocalDpi xmlns:a14="http://schemas.microsoft.com/office/drawing/2010/main" val="0"/>
                        </a:ext>
                      </a:extLst>
                    </a:blip>
                    <a:stretch>
                      <a:fillRect/>
                    </a:stretch>
                  </pic:blipFill>
                  <pic:spPr>
                    <a:xfrm>
                      <a:off x="0" y="0"/>
                      <a:ext cx="3594100" cy="2413000"/>
                    </a:xfrm>
                    <a:prstGeom prst="rect">
                      <a:avLst/>
                    </a:prstGeom>
                  </pic:spPr>
                </pic:pic>
              </a:graphicData>
            </a:graphic>
          </wp:inline>
        </w:drawing>
      </w:r>
    </w:p>
    <w:p w14:paraId="75EE7730" w14:textId="77777777" w:rsidR="0040318B" w:rsidRDefault="6FC89235" w:rsidP="00F02846">
      <w:pPr>
        <w:pStyle w:val="TaskName"/>
        <w:numPr>
          <w:ilvl w:val="0"/>
          <w:numId w:val="14"/>
        </w:numPr>
        <w:rPr>
          <w:b w:val="0"/>
        </w:rPr>
      </w:pPr>
      <w:r>
        <w:rPr>
          <w:b w:val="0"/>
        </w:rPr>
        <w:t xml:space="preserve">Now fill other parameters of the task: </w:t>
      </w:r>
    </w:p>
    <w:p w14:paraId="133202E8" w14:textId="77777777" w:rsidR="00D56D10" w:rsidRDefault="00D56D10" w:rsidP="00D56D10">
      <w:pPr>
        <w:pStyle w:val="TaskName"/>
        <w:numPr>
          <w:ilvl w:val="0"/>
          <w:numId w:val="11"/>
        </w:numPr>
        <w:rPr>
          <w:b w:val="0"/>
        </w:rPr>
      </w:pPr>
      <w:r w:rsidRPr="00B95E18">
        <w:t>Container Registry type</w:t>
      </w:r>
      <w:r>
        <w:rPr>
          <w:b w:val="0"/>
        </w:rPr>
        <w:t>: Azure Container Registry</w:t>
      </w:r>
    </w:p>
    <w:p w14:paraId="00A62792" w14:textId="77777777" w:rsidR="00D56D10" w:rsidRDefault="00D56D10" w:rsidP="00D56D10">
      <w:pPr>
        <w:pStyle w:val="TaskName"/>
        <w:numPr>
          <w:ilvl w:val="0"/>
          <w:numId w:val="11"/>
        </w:numPr>
        <w:rPr>
          <w:b w:val="0"/>
        </w:rPr>
      </w:pPr>
      <w:r w:rsidRPr="00B95E18">
        <w:t>Azure Container Registry</w:t>
      </w:r>
      <w:r>
        <w:rPr>
          <w:b w:val="0"/>
        </w:rPr>
        <w:t xml:space="preserve">: </w:t>
      </w:r>
      <w:proofErr w:type="spellStart"/>
      <w:r>
        <w:rPr>
          <w:b w:val="0"/>
        </w:rPr>
        <w:t>devopsLabACR</w:t>
      </w:r>
      <w:proofErr w:type="spellEnd"/>
      <w:r>
        <w:rPr>
          <w:b w:val="0"/>
        </w:rPr>
        <w:t xml:space="preserve"> (this registry should be the same as the one you have used in your build definition, since container images will be pulled from this registry) </w:t>
      </w:r>
    </w:p>
    <w:p w14:paraId="213B01B9" w14:textId="77777777" w:rsidR="005C1376" w:rsidRPr="005C1376" w:rsidRDefault="005C1376" w:rsidP="005C1376">
      <w:pPr>
        <w:numPr>
          <w:ilvl w:val="0"/>
          <w:numId w:val="11"/>
        </w:numPr>
        <w:spacing w:after="120"/>
        <w:ind w:right="144"/>
        <w:rPr>
          <w:color w:val="000000"/>
        </w:rPr>
      </w:pPr>
      <w:r w:rsidRPr="005C1376">
        <w:rPr>
          <w:color w:val="000000"/>
        </w:rPr>
        <w:t xml:space="preserve">Check the box for </w:t>
      </w:r>
      <w:r w:rsidRPr="005C1376">
        <w:rPr>
          <w:b/>
          <w:color w:val="000000"/>
        </w:rPr>
        <w:t>Use Configuration files</w:t>
      </w:r>
      <w:r w:rsidRPr="005C1376">
        <w:rPr>
          <w:color w:val="000000"/>
        </w:rPr>
        <w:t xml:space="preserve">, and then the below input box will open: </w:t>
      </w:r>
    </w:p>
    <w:p w14:paraId="4B90D322" w14:textId="77777777" w:rsidR="00BF4702" w:rsidRDefault="005C1376" w:rsidP="005960D7">
      <w:pPr>
        <w:numPr>
          <w:ilvl w:val="3"/>
          <w:numId w:val="11"/>
        </w:numPr>
        <w:spacing w:after="120"/>
        <w:ind w:right="144"/>
        <w:rPr>
          <w:color w:val="000000"/>
        </w:rPr>
      </w:pPr>
      <w:r w:rsidRPr="005C1376">
        <w:rPr>
          <w:b/>
          <w:color w:val="000000"/>
        </w:rPr>
        <w:t>Configuration File</w:t>
      </w:r>
      <w:r w:rsidRPr="005C1376">
        <w:rPr>
          <w:color w:val="000000"/>
        </w:rPr>
        <w:t xml:space="preserve">: </w:t>
      </w:r>
    </w:p>
    <w:p w14:paraId="6AE8BAAD" w14:textId="58CBFF19" w:rsidR="00BF4702" w:rsidRDefault="00BF4702" w:rsidP="00BF4702">
      <w:pPr>
        <w:spacing w:after="120"/>
        <w:ind w:left="2880" w:right="144"/>
        <w:rPr>
          <w:b/>
          <w:color w:val="000000"/>
        </w:rPr>
      </w:pPr>
      <w:r>
        <w:rPr>
          <w:noProof/>
        </w:rPr>
        <w:drawing>
          <wp:inline distT="0" distB="0" distL="0" distR="0" wp14:anchorId="250655C6" wp14:editId="360F7C39">
            <wp:extent cx="3930555" cy="1091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0378" cy="1094550"/>
                    </a:xfrm>
                    <a:prstGeom prst="rect">
                      <a:avLst/>
                    </a:prstGeom>
                  </pic:spPr>
                </pic:pic>
              </a:graphicData>
            </a:graphic>
          </wp:inline>
        </w:drawing>
      </w:r>
    </w:p>
    <w:p w14:paraId="6FBDE195" w14:textId="351B145B" w:rsidR="005C1376" w:rsidRPr="005C1376" w:rsidRDefault="005960D7" w:rsidP="00BF4702">
      <w:pPr>
        <w:spacing w:after="120"/>
        <w:ind w:left="2880" w:right="144"/>
        <w:rPr>
          <w:color w:val="000000"/>
        </w:rPr>
      </w:pPr>
      <w:r w:rsidRPr="005960D7">
        <w:rPr>
          <w:color w:val="000000"/>
        </w:rPr>
        <w:t>Click on the 3 dots to the right of the input box to explore files, select the main folder, select frontend-</w:t>
      </w:r>
      <w:proofErr w:type="spellStart"/>
      <w:r w:rsidRPr="005960D7">
        <w:rPr>
          <w:color w:val="000000"/>
        </w:rPr>
        <w:t>webapp</w:t>
      </w:r>
      <w:proofErr w:type="spellEnd"/>
      <w:r w:rsidRPr="005960D7">
        <w:rPr>
          <w:color w:val="000000"/>
        </w:rPr>
        <w:t xml:space="preserve"> folder, select </w:t>
      </w:r>
      <w:r w:rsidRPr="00392813">
        <w:rPr>
          <w:b/>
          <w:color w:val="000000"/>
        </w:rPr>
        <w:t>frontend-</w:t>
      </w:r>
      <w:proofErr w:type="spellStart"/>
      <w:proofErr w:type="gramStart"/>
      <w:r w:rsidRPr="00392813">
        <w:rPr>
          <w:b/>
          <w:color w:val="000000"/>
        </w:rPr>
        <w:t>webapp.yaml</w:t>
      </w:r>
      <w:proofErr w:type="spellEnd"/>
      <w:proofErr w:type="gramEnd"/>
      <w:r w:rsidRPr="005960D7">
        <w:rPr>
          <w:color w:val="000000"/>
        </w:rPr>
        <w:t>, then hit OK.</w:t>
      </w:r>
    </w:p>
    <w:p w14:paraId="0148C2BE" w14:textId="001E7E52" w:rsidR="00D56D10" w:rsidRDefault="00D56D10" w:rsidP="00D56D10">
      <w:pPr>
        <w:pStyle w:val="TaskName"/>
        <w:numPr>
          <w:ilvl w:val="0"/>
          <w:numId w:val="11"/>
        </w:numPr>
        <w:rPr>
          <w:b w:val="0"/>
        </w:rPr>
      </w:pPr>
      <w:r w:rsidRPr="00B95E18">
        <w:lastRenderedPageBreak/>
        <w:t>Secret name</w:t>
      </w:r>
      <w:r>
        <w:rPr>
          <w:b w:val="0"/>
        </w:rPr>
        <w:t xml:space="preserve">: </w:t>
      </w:r>
      <w:proofErr w:type="spellStart"/>
      <w:r>
        <w:rPr>
          <w:b w:val="0"/>
        </w:rPr>
        <w:t>acr</w:t>
      </w:r>
      <w:proofErr w:type="spellEnd"/>
      <w:r>
        <w:rPr>
          <w:b w:val="0"/>
        </w:rPr>
        <w:t xml:space="preserve"> (this is the secret which will be created using your ACR credentials, and which will be stored in Kubernetes cluster. You will notice that this is same as </w:t>
      </w:r>
      <w:proofErr w:type="spellStart"/>
      <w:r w:rsidRPr="000E6C7A">
        <w:rPr>
          <w:b w:val="0"/>
          <w:i/>
        </w:rPr>
        <w:t>imagePullSecrets</w:t>
      </w:r>
      <w:proofErr w:type="spellEnd"/>
      <w:r>
        <w:rPr>
          <w:b w:val="0"/>
          <w:i/>
        </w:rPr>
        <w:t xml:space="preserve"> </w:t>
      </w:r>
      <w:r>
        <w:rPr>
          <w:b w:val="0"/>
        </w:rPr>
        <w:t xml:space="preserve">parameter in </w:t>
      </w:r>
      <w:proofErr w:type="spellStart"/>
      <w:r>
        <w:rPr>
          <w:b w:val="0"/>
        </w:rPr>
        <w:t>yaml</w:t>
      </w:r>
      <w:proofErr w:type="spellEnd"/>
      <w:r>
        <w:rPr>
          <w:b w:val="0"/>
        </w:rPr>
        <w:t xml:space="preserve"> deployment files, frontend-</w:t>
      </w:r>
      <w:proofErr w:type="spellStart"/>
      <w:proofErr w:type="gramStart"/>
      <w:r>
        <w:rPr>
          <w:b w:val="0"/>
        </w:rPr>
        <w:t>webapp.yaml</w:t>
      </w:r>
      <w:proofErr w:type="spellEnd"/>
      <w:proofErr w:type="gramEnd"/>
      <w:r>
        <w:rPr>
          <w:b w:val="0"/>
        </w:rPr>
        <w:t xml:space="preserve"> and backend-</w:t>
      </w:r>
      <w:proofErr w:type="spellStart"/>
      <w:r>
        <w:rPr>
          <w:b w:val="0"/>
        </w:rPr>
        <w:t>webapi.yaml</w:t>
      </w:r>
      <w:proofErr w:type="spellEnd"/>
      <w:r>
        <w:rPr>
          <w:b w:val="0"/>
        </w:rPr>
        <w:t>)</w:t>
      </w:r>
    </w:p>
    <w:p w14:paraId="5F639710" w14:textId="77777777" w:rsidR="00D56D10" w:rsidRDefault="00D56D10" w:rsidP="00D56D10">
      <w:pPr>
        <w:pStyle w:val="TaskName"/>
        <w:numPr>
          <w:ilvl w:val="0"/>
          <w:numId w:val="11"/>
        </w:numPr>
        <w:rPr>
          <w:b w:val="0"/>
        </w:rPr>
      </w:pPr>
      <w:r w:rsidRPr="00B95E18">
        <w:t>Force update secret</w:t>
      </w:r>
      <w:r>
        <w:rPr>
          <w:b w:val="0"/>
        </w:rPr>
        <w:t xml:space="preserve">: Selected (This parameter will delete the secret and recreate it, and prevent getting errors caused by existing secret with same name) </w:t>
      </w:r>
    </w:p>
    <w:p w14:paraId="4CE32A96" w14:textId="39F11DD9" w:rsidR="00B95E18" w:rsidRDefault="00B95E18" w:rsidP="00D56D10">
      <w:pPr>
        <w:pStyle w:val="TaskName"/>
        <w:numPr>
          <w:ilvl w:val="0"/>
          <w:numId w:val="0"/>
        </w:numPr>
        <w:ind w:left="2880"/>
        <w:rPr>
          <w:b w:val="0"/>
        </w:rPr>
      </w:pPr>
    </w:p>
    <w:p w14:paraId="41E593A2" w14:textId="5C1EBE02" w:rsidR="0040318B" w:rsidRDefault="0044161C" w:rsidP="0040318B">
      <w:pPr>
        <w:pStyle w:val="TaskName"/>
        <w:numPr>
          <w:ilvl w:val="0"/>
          <w:numId w:val="0"/>
        </w:numPr>
        <w:ind w:left="1440"/>
        <w:rPr>
          <w:b w:val="0"/>
        </w:rPr>
      </w:pPr>
      <w:r w:rsidRPr="0044161C">
        <w:rPr>
          <w:b w:val="0"/>
          <w:noProof/>
        </w:rPr>
        <w:lastRenderedPageBreak/>
        <w:drawing>
          <wp:inline distT="0" distB="0" distL="0" distR="0" wp14:anchorId="226C3FF9" wp14:editId="4A9C4FEB">
            <wp:extent cx="3689940" cy="6068980"/>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5132" cy="6077519"/>
                    </a:xfrm>
                    <a:prstGeom prst="rect">
                      <a:avLst/>
                    </a:prstGeom>
                  </pic:spPr>
                </pic:pic>
              </a:graphicData>
            </a:graphic>
          </wp:inline>
        </w:drawing>
      </w:r>
    </w:p>
    <w:p w14:paraId="1F5D9135" w14:textId="77777777" w:rsidR="0040318B" w:rsidRDefault="6FC89235" w:rsidP="00F02846">
      <w:pPr>
        <w:pStyle w:val="TaskName"/>
        <w:numPr>
          <w:ilvl w:val="0"/>
          <w:numId w:val="14"/>
        </w:numPr>
        <w:rPr>
          <w:b w:val="0"/>
        </w:rPr>
      </w:pPr>
      <w:r>
        <w:rPr>
          <w:b w:val="0"/>
        </w:rPr>
        <w:lastRenderedPageBreak/>
        <w:t>Now configure second Kubernetes task:</w:t>
      </w:r>
    </w:p>
    <w:p w14:paraId="7AF1EB5F" w14:textId="77777777" w:rsidR="00D56D10" w:rsidRDefault="00D56D10" w:rsidP="00D56D10">
      <w:pPr>
        <w:pStyle w:val="TaskName"/>
        <w:numPr>
          <w:ilvl w:val="0"/>
          <w:numId w:val="11"/>
        </w:numPr>
        <w:rPr>
          <w:b w:val="0"/>
        </w:rPr>
      </w:pPr>
      <w:r w:rsidRPr="00B95E18">
        <w:t>Display Name</w:t>
      </w:r>
      <w:r>
        <w:rPr>
          <w:b w:val="0"/>
        </w:rPr>
        <w:t xml:space="preserve">: </w:t>
      </w:r>
      <w:proofErr w:type="spellStart"/>
      <w:r>
        <w:rPr>
          <w:b w:val="0"/>
        </w:rPr>
        <w:t>kubectl</w:t>
      </w:r>
      <w:proofErr w:type="spellEnd"/>
      <w:r>
        <w:rPr>
          <w:b w:val="0"/>
        </w:rPr>
        <w:t xml:space="preserve"> apply </w:t>
      </w:r>
      <w:proofErr w:type="spellStart"/>
      <w:r>
        <w:rPr>
          <w:b w:val="0"/>
        </w:rPr>
        <w:t>webapi</w:t>
      </w:r>
      <w:proofErr w:type="spellEnd"/>
    </w:p>
    <w:p w14:paraId="2DDF8503" w14:textId="161A2E31" w:rsidR="00D56D10" w:rsidRDefault="00D56D10" w:rsidP="00D56D10">
      <w:pPr>
        <w:pStyle w:val="TaskName"/>
        <w:numPr>
          <w:ilvl w:val="0"/>
          <w:numId w:val="11"/>
        </w:numPr>
        <w:rPr>
          <w:b w:val="0"/>
        </w:rPr>
      </w:pPr>
      <w:r>
        <w:t xml:space="preserve">Kubernetes Service Connection: </w:t>
      </w:r>
      <w:r w:rsidR="00BA11E0">
        <w:rPr>
          <w:b w:val="0"/>
        </w:rPr>
        <w:t>AKS-Connection</w:t>
      </w:r>
    </w:p>
    <w:p w14:paraId="72FE9456" w14:textId="77777777" w:rsidR="00D56D10" w:rsidRDefault="00D56D10" w:rsidP="00D56D10">
      <w:pPr>
        <w:pStyle w:val="TaskName"/>
        <w:numPr>
          <w:ilvl w:val="0"/>
          <w:numId w:val="11"/>
        </w:numPr>
        <w:rPr>
          <w:b w:val="0"/>
        </w:rPr>
      </w:pPr>
      <w:r w:rsidRPr="00B95E18">
        <w:t>Container Registry type</w:t>
      </w:r>
      <w:r>
        <w:rPr>
          <w:b w:val="0"/>
        </w:rPr>
        <w:t>: Azure Container Registry</w:t>
      </w:r>
    </w:p>
    <w:p w14:paraId="2B8D95B0" w14:textId="77777777" w:rsidR="00D56D10" w:rsidRDefault="00D56D10" w:rsidP="00D56D10">
      <w:pPr>
        <w:pStyle w:val="TaskName"/>
        <w:numPr>
          <w:ilvl w:val="0"/>
          <w:numId w:val="11"/>
        </w:numPr>
        <w:rPr>
          <w:b w:val="0"/>
        </w:rPr>
      </w:pPr>
      <w:r w:rsidRPr="00B95E18">
        <w:t>Azure Container Registry</w:t>
      </w:r>
      <w:r>
        <w:rPr>
          <w:b w:val="0"/>
        </w:rPr>
        <w:t xml:space="preserve">: </w:t>
      </w:r>
      <w:proofErr w:type="spellStart"/>
      <w:r>
        <w:rPr>
          <w:b w:val="0"/>
        </w:rPr>
        <w:t>devopsLabACR</w:t>
      </w:r>
      <w:proofErr w:type="spellEnd"/>
      <w:r>
        <w:rPr>
          <w:b w:val="0"/>
        </w:rPr>
        <w:t xml:space="preserve"> (this registry should be the same as the one you have used in your build definition, since container images will be pulled from this registry) </w:t>
      </w:r>
    </w:p>
    <w:p w14:paraId="771B7801" w14:textId="77777777" w:rsidR="005C1376" w:rsidRPr="005C1376" w:rsidRDefault="005C1376" w:rsidP="005C1376">
      <w:pPr>
        <w:numPr>
          <w:ilvl w:val="0"/>
          <w:numId w:val="11"/>
        </w:numPr>
        <w:spacing w:after="120"/>
        <w:ind w:right="144"/>
        <w:rPr>
          <w:color w:val="000000"/>
        </w:rPr>
      </w:pPr>
      <w:r w:rsidRPr="005C1376">
        <w:rPr>
          <w:color w:val="000000"/>
        </w:rPr>
        <w:t xml:space="preserve">Check the box for </w:t>
      </w:r>
      <w:r w:rsidRPr="005C1376">
        <w:rPr>
          <w:b/>
          <w:color w:val="000000"/>
        </w:rPr>
        <w:t>Use Configuration files</w:t>
      </w:r>
      <w:r w:rsidRPr="005C1376">
        <w:rPr>
          <w:color w:val="000000"/>
        </w:rPr>
        <w:t xml:space="preserve">, and then the below input box will open: </w:t>
      </w:r>
    </w:p>
    <w:p w14:paraId="456C008A" w14:textId="77777777" w:rsidR="00BF4702" w:rsidRPr="00BF4702" w:rsidRDefault="005C1376" w:rsidP="00C64FF6">
      <w:pPr>
        <w:numPr>
          <w:ilvl w:val="3"/>
          <w:numId w:val="11"/>
        </w:numPr>
        <w:spacing w:after="120"/>
        <w:ind w:right="144"/>
        <w:rPr>
          <w:color w:val="000000"/>
        </w:rPr>
      </w:pPr>
      <w:r w:rsidRPr="005C1376">
        <w:rPr>
          <w:b/>
          <w:color w:val="000000"/>
        </w:rPr>
        <w:t>Configuration File</w:t>
      </w:r>
      <w:r w:rsidR="005960D7">
        <w:rPr>
          <w:b/>
          <w:color w:val="000000"/>
        </w:rPr>
        <w:t>:</w:t>
      </w:r>
      <w:r w:rsidR="00C64FF6">
        <w:rPr>
          <w:b/>
          <w:color w:val="000000"/>
        </w:rPr>
        <w:t xml:space="preserve"> </w:t>
      </w:r>
    </w:p>
    <w:p w14:paraId="1587E183" w14:textId="584C99B4" w:rsidR="00BF4702" w:rsidRDefault="00BF4702" w:rsidP="00BF4702">
      <w:pPr>
        <w:spacing w:after="120"/>
        <w:ind w:left="2880" w:right="144"/>
        <w:rPr>
          <w:b/>
          <w:color w:val="000000"/>
        </w:rPr>
      </w:pPr>
      <w:r>
        <w:rPr>
          <w:noProof/>
        </w:rPr>
        <w:drawing>
          <wp:inline distT="0" distB="0" distL="0" distR="0" wp14:anchorId="0DB18322" wp14:editId="6E0062AD">
            <wp:extent cx="3930555" cy="1091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0378" cy="1094550"/>
                    </a:xfrm>
                    <a:prstGeom prst="rect">
                      <a:avLst/>
                    </a:prstGeom>
                  </pic:spPr>
                </pic:pic>
              </a:graphicData>
            </a:graphic>
          </wp:inline>
        </w:drawing>
      </w:r>
    </w:p>
    <w:p w14:paraId="73D7B01A" w14:textId="226EF3B3" w:rsidR="005C1376" w:rsidRPr="005C1376" w:rsidRDefault="005960D7" w:rsidP="00BF4702">
      <w:pPr>
        <w:spacing w:after="120"/>
        <w:ind w:left="2880" w:right="144"/>
        <w:rPr>
          <w:color w:val="000000"/>
        </w:rPr>
      </w:pPr>
      <w:r>
        <w:rPr>
          <w:color w:val="000000"/>
        </w:rPr>
        <w:t>Click on the 3 dots to the right of the input box to explore files, select the main folder, select backend-</w:t>
      </w:r>
      <w:proofErr w:type="spellStart"/>
      <w:r>
        <w:rPr>
          <w:color w:val="000000"/>
        </w:rPr>
        <w:t>webapi</w:t>
      </w:r>
      <w:proofErr w:type="spellEnd"/>
      <w:r>
        <w:rPr>
          <w:color w:val="000000"/>
        </w:rPr>
        <w:t xml:space="preserve"> folder, select backend-</w:t>
      </w:r>
      <w:proofErr w:type="spellStart"/>
      <w:proofErr w:type="gramStart"/>
      <w:r>
        <w:rPr>
          <w:color w:val="000000"/>
        </w:rPr>
        <w:t>webapi.yaml</w:t>
      </w:r>
      <w:proofErr w:type="spellEnd"/>
      <w:proofErr w:type="gramEnd"/>
      <w:r>
        <w:rPr>
          <w:color w:val="000000"/>
        </w:rPr>
        <w:t>, then hit OK.</w:t>
      </w:r>
    </w:p>
    <w:p w14:paraId="71B450E2" w14:textId="4ECBC847" w:rsidR="00D56D10" w:rsidRDefault="00D56D10" w:rsidP="00D56D10">
      <w:pPr>
        <w:pStyle w:val="TaskName"/>
        <w:numPr>
          <w:ilvl w:val="0"/>
          <w:numId w:val="11"/>
        </w:numPr>
        <w:rPr>
          <w:b w:val="0"/>
        </w:rPr>
      </w:pPr>
      <w:r w:rsidRPr="00B95E18">
        <w:t>Secret name</w:t>
      </w:r>
      <w:r>
        <w:rPr>
          <w:b w:val="0"/>
        </w:rPr>
        <w:t xml:space="preserve">: </w:t>
      </w:r>
      <w:proofErr w:type="spellStart"/>
      <w:r>
        <w:rPr>
          <w:b w:val="0"/>
        </w:rPr>
        <w:t>acr</w:t>
      </w:r>
      <w:proofErr w:type="spellEnd"/>
      <w:r>
        <w:rPr>
          <w:b w:val="0"/>
        </w:rPr>
        <w:t xml:space="preserve"> (this is the secret which will be created using your ACR credentials, and which will be stored in Kubernetes cluster. You will notice that this is same as </w:t>
      </w:r>
      <w:proofErr w:type="spellStart"/>
      <w:r w:rsidRPr="000E6C7A">
        <w:rPr>
          <w:b w:val="0"/>
          <w:i/>
        </w:rPr>
        <w:t>imagePullSecrets</w:t>
      </w:r>
      <w:proofErr w:type="spellEnd"/>
      <w:r>
        <w:rPr>
          <w:b w:val="0"/>
          <w:i/>
        </w:rPr>
        <w:t xml:space="preserve"> </w:t>
      </w:r>
      <w:r>
        <w:rPr>
          <w:b w:val="0"/>
        </w:rPr>
        <w:t xml:space="preserve">parameter in </w:t>
      </w:r>
      <w:proofErr w:type="spellStart"/>
      <w:r>
        <w:rPr>
          <w:b w:val="0"/>
        </w:rPr>
        <w:t>yaml</w:t>
      </w:r>
      <w:proofErr w:type="spellEnd"/>
      <w:r>
        <w:rPr>
          <w:b w:val="0"/>
        </w:rPr>
        <w:t xml:space="preserve"> deployment files, frontend-</w:t>
      </w:r>
      <w:proofErr w:type="spellStart"/>
      <w:proofErr w:type="gramStart"/>
      <w:r>
        <w:rPr>
          <w:b w:val="0"/>
        </w:rPr>
        <w:t>webapp.yaml</w:t>
      </w:r>
      <w:proofErr w:type="spellEnd"/>
      <w:proofErr w:type="gramEnd"/>
      <w:r>
        <w:rPr>
          <w:b w:val="0"/>
        </w:rPr>
        <w:t xml:space="preserve"> and backend-</w:t>
      </w:r>
      <w:proofErr w:type="spellStart"/>
      <w:r>
        <w:rPr>
          <w:b w:val="0"/>
        </w:rPr>
        <w:t>webapi.yaml</w:t>
      </w:r>
      <w:proofErr w:type="spellEnd"/>
      <w:r>
        <w:rPr>
          <w:b w:val="0"/>
        </w:rPr>
        <w:t>)</w:t>
      </w:r>
    </w:p>
    <w:p w14:paraId="2D8FE70A" w14:textId="77777777" w:rsidR="00D56D10" w:rsidRDefault="00D56D10" w:rsidP="00D56D10">
      <w:pPr>
        <w:pStyle w:val="TaskName"/>
        <w:numPr>
          <w:ilvl w:val="0"/>
          <w:numId w:val="11"/>
        </w:numPr>
        <w:rPr>
          <w:b w:val="0"/>
        </w:rPr>
      </w:pPr>
      <w:r w:rsidRPr="00B95E18">
        <w:t>Force update secret</w:t>
      </w:r>
      <w:r>
        <w:rPr>
          <w:b w:val="0"/>
        </w:rPr>
        <w:t xml:space="preserve">: Selected (This parameter will delete the secret and recreate it, and prevent getting errors caused by existing secret with same name) </w:t>
      </w:r>
    </w:p>
    <w:p w14:paraId="53C01E7A" w14:textId="6F6DE575" w:rsidR="0040318B" w:rsidRDefault="0040318B" w:rsidP="00BA11E0">
      <w:pPr>
        <w:pStyle w:val="TaskName"/>
        <w:numPr>
          <w:ilvl w:val="0"/>
          <w:numId w:val="0"/>
        </w:numPr>
        <w:rPr>
          <w:b w:val="0"/>
        </w:rPr>
      </w:pPr>
    </w:p>
    <w:p w14:paraId="0C5E1D38" w14:textId="7BA68F14" w:rsidR="0040318B" w:rsidRDefault="000F3CDD" w:rsidP="00F02846">
      <w:pPr>
        <w:pStyle w:val="TaskName"/>
        <w:numPr>
          <w:ilvl w:val="0"/>
          <w:numId w:val="14"/>
        </w:numPr>
        <w:rPr>
          <w:b w:val="0"/>
        </w:rPr>
      </w:pPr>
      <w:r>
        <w:rPr>
          <w:b w:val="0"/>
        </w:rPr>
        <w:t xml:space="preserve">Look at the top right of your page and you will see the buttons as in the screenshot below.  </w:t>
      </w:r>
      <w:r w:rsidR="00D27D77">
        <w:rPr>
          <w:b w:val="0"/>
        </w:rPr>
        <w:t>First, S</w:t>
      </w:r>
      <w:r w:rsidR="6FC89235">
        <w:rPr>
          <w:b w:val="0"/>
        </w:rPr>
        <w:t>ave the release definition</w:t>
      </w:r>
      <w:r w:rsidR="00D27D77">
        <w:rPr>
          <w:b w:val="0"/>
        </w:rPr>
        <w:t>.  Then click on the Release button and choose “+ Create Release”</w:t>
      </w:r>
      <w:r w:rsidR="6FC89235">
        <w:rPr>
          <w:b w:val="0"/>
        </w:rPr>
        <w:t xml:space="preserve"> </w:t>
      </w:r>
      <w:r w:rsidR="00D27D77">
        <w:rPr>
          <w:b w:val="0"/>
        </w:rPr>
        <w:t xml:space="preserve">to </w:t>
      </w:r>
      <w:r w:rsidR="6FC89235">
        <w:rPr>
          <w:b w:val="0"/>
        </w:rPr>
        <w:t>trigger a release.</w:t>
      </w:r>
    </w:p>
    <w:p w14:paraId="11939A3B" w14:textId="1D662DDC" w:rsidR="0040318B" w:rsidRDefault="0040318B" w:rsidP="0040318B">
      <w:pPr>
        <w:pStyle w:val="TaskName"/>
        <w:numPr>
          <w:ilvl w:val="0"/>
          <w:numId w:val="0"/>
        </w:numPr>
        <w:ind w:left="1440"/>
        <w:rPr>
          <w:b w:val="0"/>
        </w:rPr>
      </w:pPr>
      <w:r>
        <w:rPr>
          <w:noProof/>
        </w:rPr>
        <w:lastRenderedPageBreak/>
        <w:drawing>
          <wp:inline distT="0" distB="0" distL="0" distR="0" wp14:anchorId="247E9996" wp14:editId="128E5E1F">
            <wp:extent cx="4582392" cy="1369911"/>
            <wp:effectExtent l="0" t="0" r="8890" b="1905"/>
            <wp:docPr id="1150261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82392" cy="1369911"/>
                    </a:xfrm>
                    <a:prstGeom prst="rect">
                      <a:avLst/>
                    </a:prstGeom>
                  </pic:spPr>
                </pic:pic>
              </a:graphicData>
            </a:graphic>
          </wp:inline>
        </w:drawing>
      </w:r>
    </w:p>
    <w:p w14:paraId="73FA1794" w14:textId="732EBEB3" w:rsidR="00BA11E0" w:rsidRDefault="00BA11E0" w:rsidP="0040318B">
      <w:pPr>
        <w:pStyle w:val="TaskName"/>
        <w:numPr>
          <w:ilvl w:val="0"/>
          <w:numId w:val="0"/>
        </w:numPr>
        <w:ind w:left="1440"/>
        <w:rPr>
          <w:b w:val="0"/>
        </w:rPr>
      </w:pPr>
      <w:r>
        <w:rPr>
          <w:b w:val="0"/>
        </w:rPr>
        <w:t xml:space="preserve">On </w:t>
      </w:r>
      <w:r w:rsidRPr="00BA11E0">
        <w:t>Create a new release</w:t>
      </w:r>
      <w:r>
        <w:rPr>
          <w:b w:val="0"/>
        </w:rPr>
        <w:t xml:space="preserve"> window select the Environment</w:t>
      </w:r>
      <w:r w:rsidR="009760B2">
        <w:rPr>
          <w:b w:val="0"/>
        </w:rPr>
        <w:t xml:space="preserve"> 1 from the dropdown. Keep all defaults and press </w:t>
      </w:r>
      <w:r w:rsidR="009760B2" w:rsidRPr="009760B2">
        <w:t>Create</w:t>
      </w:r>
      <w:r w:rsidR="009760B2">
        <w:t>.</w:t>
      </w:r>
    </w:p>
    <w:p w14:paraId="0A6F3456" w14:textId="0E914E85" w:rsidR="003227C1" w:rsidRDefault="00F352D9" w:rsidP="003227C1">
      <w:pPr>
        <w:pStyle w:val="TaskName"/>
        <w:numPr>
          <w:ilvl w:val="0"/>
          <w:numId w:val="0"/>
        </w:numPr>
        <w:ind w:left="1440"/>
        <w:rPr>
          <w:b w:val="0"/>
        </w:rPr>
      </w:pPr>
      <w:r>
        <w:rPr>
          <w:noProof/>
        </w:rPr>
        <w:drawing>
          <wp:inline distT="0" distB="0" distL="0" distR="0" wp14:anchorId="777E008E" wp14:editId="5FA64837">
            <wp:extent cx="2172677" cy="2636634"/>
            <wp:effectExtent l="0" t="0" r="0" b="0"/>
            <wp:docPr id="1701333971" name="Picture 170133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5374" cy="2639907"/>
                    </a:xfrm>
                    <a:prstGeom prst="rect">
                      <a:avLst/>
                    </a:prstGeom>
                  </pic:spPr>
                </pic:pic>
              </a:graphicData>
            </a:graphic>
          </wp:inline>
        </w:drawing>
      </w:r>
    </w:p>
    <w:p w14:paraId="59B5F09F" w14:textId="593A64B1" w:rsidR="003227C1" w:rsidRDefault="003227C1" w:rsidP="000C6387">
      <w:pPr>
        <w:pStyle w:val="TaskName"/>
        <w:numPr>
          <w:ilvl w:val="0"/>
          <w:numId w:val="0"/>
        </w:numPr>
        <w:ind w:left="1440"/>
        <w:rPr>
          <w:b w:val="0"/>
        </w:rPr>
      </w:pPr>
    </w:p>
    <w:p w14:paraId="4EF27561" w14:textId="2985A9D3" w:rsidR="009455A3" w:rsidRDefault="6FC89235" w:rsidP="0040318B">
      <w:pPr>
        <w:pStyle w:val="TaskName"/>
        <w:numPr>
          <w:ilvl w:val="0"/>
          <w:numId w:val="0"/>
        </w:numPr>
        <w:ind w:left="1440"/>
        <w:rPr>
          <w:b w:val="0"/>
        </w:rPr>
      </w:pPr>
      <w:r>
        <w:rPr>
          <w:b w:val="0"/>
        </w:rPr>
        <w:t xml:space="preserve">When it succeeds you will see </w:t>
      </w:r>
      <w:r w:rsidR="00F9300C">
        <w:rPr>
          <w:b w:val="0"/>
        </w:rPr>
        <w:t>a similar log</w:t>
      </w:r>
      <w:r>
        <w:rPr>
          <w:b w:val="0"/>
        </w:rPr>
        <w:t xml:space="preserve"> as below:</w:t>
      </w:r>
    </w:p>
    <w:p w14:paraId="468DDDDC" w14:textId="45F8C20B" w:rsidR="0040318B" w:rsidRDefault="00F352D9" w:rsidP="0040318B">
      <w:pPr>
        <w:pStyle w:val="TaskName"/>
        <w:numPr>
          <w:ilvl w:val="0"/>
          <w:numId w:val="0"/>
        </w:numPr>
        <w:ind w:left="1440"/>
        <w:rPr>
          <w:b w:val="0"/>
        </w:rPr>
      </w:pPr>
      <w:r>
        <w:rPr>
          <w:noProof/>
        </w:rPr>
        <w:lastRenderedPageBreak/>
        <w:drawing>
          <wp:inline distT="0" distB="0" distL="0" distR="0" wp14:anchorId="7338EF0B" wp14:editId="61035E02">
            <wp:extent cx="4634523" cy="2346677"/>
            <wp:effectExtent l="0" t="0" r="0" b="0"/>
            <wp:docPr id="1701333970" name="Picture 170133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2477" cy="2350705"/>
                    </a:xfrm>
                    <a:prstGeom prst="rect">
                      <a:avLst/>
                    </a:prstGeom>
                  </pic:spPr>
                </pic:pic>
              </a:graphicData>
            </a:graphic>
          </wp:inline>
        </w:drawing>
      </w:r>
    </w:p>
    <w:p w14:paraId="4B850FAC" w14:textId="7A005F3A" w:rsidR="0040318B" w:rsidRDefault="6FC89235" w:rsidP="00F02846">
      <w:pPr>
        <w:pStyle w:val="TaskName"/>
        <w:numPr>
          <w:ilvl w:val="0"/>
          <w:numId w:val="14"/>
        </w:numPr>
        <w:rPr>
          <w:b w:val="0"/>
        </w:rPr>
      </w:pPr>
      <w:r>
        <w:rPr>
          <w:b w:val="0"/>
        </w:rPr>
        <w:t xml:space="preserve">Now your deployment in VSTS is completed, but the deployment in Kubernetes cluster is just beginning. Go to Kubernetes cluster dashboard and check deployment status. After waiting for a while, you will see that the deployment is completed. </w:t>
      </w:r>
    </w:p>
    <w:p w14:paraId="7B521C4B" w14:textId="26894993" w:rsidR="00B54687" w:rsidRPr="0045110A" w:rsidRDefault="00B54687" w:rsidP="00B54687">
      <w:pPr>
        <w:pStyle w:val="TaskName"/>
        <w:numPr>
          <w:ilvl w:val="0"/>
          <w:numId w:val="0"/>
        </w:numPr>
        <w:ind w:left="1440"/>
        <w:rPr>
          <w:b w:val="0"/>
          <w:i/>
        </w:rPr>
      </w:pPr>
      <w:r w:rsidRPr="0045110A">
        <w:rPr>
          <w:b w:val="0"/>
          <w:i/>
        </w:rPr>
        <w:t xml:space="preserve">NOTE: If you haven’t already </w:t>
      </w:r>
      <w:proofErr w:type="gramStart"/>
      <w:r w:rsidRPr="0045110A">
        <w:rPr>
          <w:b w:val="0"/>
          <w:i/>
        </w:rPr>
        <w:t>open</w:t>
      </w:r>
      <w:proofErr w:type="gramEnd"/>
      <w:r w:rsidRPr="0045110A">
        <w:rPr>
          <w:b w:val="0"/>
          <w:i/>
        </w:rPr>
        <w:t xml:space="preserve"> the Kubernetes dashboard </w:t>
      </w:r>
      <w:r w:rsidR="0045110A">
        <w:rPr>
          <w:b w:val="0"/>
          <w:i/>
        </w:rPr>
        <w:t xml:space="preserve">for AKS cluster </w:t>
      </w:r>
      <w:r w:rsidRPr="0045110A">
        <w:rPr>
          <w:b w:val="0"/>
          <w:i/>
        </w:rPr>
        <w:t>use the following command to open it.</w:t>
      </w:r>
    </w:p>
    <w:p w14:paraId="1D5195EF" w14:textId="01F62385" w:rsidR="00C65A6B" w:rsidRPr="008F4F9C" w:rsidRDefault="00C65A6B" w:rsidP="00B54687">
      <w:pPr>
        <w:pStyle w:val="TaskName"/>
        <w:numPr>
          <w:ilvl w:val="0"/>
          <w:numId w:val="0"/>
        </w:numPr>
        <w:ind w:left="1440"/>
        <w:rPr>
          <w:rFonts w:ascii="Consolas" w:hAnsi="Consolas"/>
          <w:b w:val="0"/>
          <w:i/>
        </w:rPr>
      </w:pPr>
      <w:proofErr w:type="spellStart"/>
      <w:r w:rsidRPr="00C65A6B">
        <w:rPr>
          <w:rFonts w:ascii="Consolas" w:hAnsi="Consolas"/>
          <w:b w:val="0"/>
          <w:i/>
        </w:rPr>
        <w:t>az</w:t>
      </w:r>
      <w:proofErr w:type="spellEnd"/>
      <w:r w:rsidRPr="00C65A6B">
        <w:rPr>
          <w:rFonts w:ascii="Consolas" w:hAnsi="Consolas"/>
          <w:b w:val="0"/>
          <w:i/>
        </w:rPr>
        <w:t xml:space="preserve"> </w:t>
      </w:r>
      <w:proofErr w:type="spellStart"/>
      <w:r w:rsidRPr="00C65A6B">
        <w:rPr>
          <w:rFonts w:ascii="Consolas" w:hAnsi="Consolas"/>
          <w:b w:val="0"/>
          <w:i/>
        </w:rPr>
        <w:t>aks</w:t>
      </w:r>
      <w:proofErr w:type="spellEnd"/>
      <w:r w:rsidRPr="00C65A6B">
        <w:rPr>
          <w:rFonts w:ascii="Consolas" w:hAnsi="Consolas"/>
          <w:b w:val="0"/>
          <w:i/>
        </w:rPr>
        <w:t xml:space="preserve"> browse --resource-group k8s-aks-cluster-rg-</w:t>
      </w:r>
      <w:r w:rsidRPr="00C65A6B">
        <w:rPr>
          <w:rFonts w:ascii="Consolas" w:hAnsi="Consolas"/>
          <w:b w:val="0"/>
          <w:i/>
          <w:highlight w:val="yellow"/>
        </w:rPr>
        <w:t>INITIALS</w:t>
      </w:r>
      <w:r w:rsidRPr="00C65A6B">
        <w:rPr>
          <w:rFonts w:ascii="Consolas" w:hAnsi="Consolas"/>
          <w:b w:val="0"/>
          <w:i/>
        </w:rPr>
        <w:t xml:space="preserve"> --name aks-k8s-cluster</w:t>
      </w:r>
    </w:p>
    <w:p w14:paraId="4AB70FA7" w14:textId="77777777" w:rsidR="008B78DB" w:rsidRDefault="008B78DB" w:rsidP="008B78DB">
      <w:pPr>
        <w:pStyle w:val="TaskName"/>
        <w:numPr>
          <w:ilvl w:val="0"/>
          <w:numId w:val="0"/>
        </w:numPr>
        <w:ind w:left="1440"/>
        <w:rPr>
          <w:b w:val="0"/>
        </w:rPr>
      </w:pPr>
      <w:r>
        <w:rPr>
          <w:noProof/>
        </w:rPr>
        <w:lastRenderedPageBreak/>
        <w:drawing>
          <wp:inline distT="0" distB="0" distL="0" distR="0" wp14:anchorId="449E400E" wp14:editId="70DE5A52">
            <wp:extent cx="5177918" cy="3091815"/>
            <wp:effectExtent l="0" t="0" r="3810" b="0"/>
            <wp:docPr id="6680943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177918" cy="3091815"/>
                    </a:xfrm>
                    <a:prstGeom prst="rect">
                      <a:avLst/>
                    </a:prstGeom>
                  </pic:spPr>
                </pic:pic>
              </a:graphicData>
            </a:graphic>
          </wp:inline>
        </w:drawing>
      </w:r>
    </w:p>
    <w:p w14:paraId="6BE04F29" w14:textId="4F8B213A" w:rsidR="0040318B" w:rsidRDefault="6FC89235" w:rsidP="00F02846">
      <w:pPr>
        <w:pStyle w:val="TaskName"/>
        <w:numPr>
          <w:ilvl w:val="0"/>
          <w:numId w:val="14"/>
        </w:numPr>
        <w:rPr>
          <w:b w:val="0"/>
        </w:rPr>
      </w:pPr>
      <w:r>
        <w:rPr>
          <w:b w:val="0"/>
        </w:rPr>
        <w:t xml:space="preserve">Go to </w:t>
      </w:r>
      <w:r>
        <w:t>Service</w:t>
      </w:r>
      <w:r>
        <w:rPr>
          <w:b w:val="0"/>
        </w:rPr>
        <w:t xml:space="preserve"> page and check the status of your applications. Notice that frontend web application has </w:t>
      </w:r>
      <w:r w:rsidR="00204AE7">
        <w:rPr>
          <w:b w:val="0"/>
        </w:rPr>
        <w:t xml:space="preserve">an </w:t>
      </w:r>
      <w:r>
        <w:rPr>
          <w:b w:val="0"/>
        </w:rPr>
        <w:t xml:space="preserve">external </w:t>
      </w:r>
      <w:r w:rsidR="00670800">
        <w:rPr>
          <w:b w:val="0"/>
        </w:rPr>
        <w:t>endpoint,</w:t>
      </w:r>
      <w:r>
        <w:rPr>
          <w:b w:val="0"/>
        </w:rPr>
        <w:t xml:space="preserve"> so you can reach it by clicking on IP address. </w:t>
      </w:r>
    </w:p>
    <w:p w14:paraId="1749BB67" w14:textId="77777777" w:rsidR="00F05598" w:rsidRDefault="00F05598" w:rsidP="00F05598">
      <w:pPr>
        <w:pStyle w:val="TaskName"/>
        <w:numPr>
          <w:ilvl w:val="0"/>
          <w:numId w:val="0"/>
        </w:numPr>
        <w:ind w:left="1440"/>
        <w:rPr>
          <w:b w:val="0"/>
        </w:rPr>
      </w:pPr>
      <w:r>
        <w:rPr>
          <w:noProof/>
        </w:rPr>
        <w:lastRenderedPageBreak/>
        <w:drawing>
          <wp:inline distT="0" distB="0" distL="0" distR="0" wp14:anchorId="42D45E34" wp14:editId="3BC39269">
            <wp:extent cx="3978031" cy="2319244"/>
            <wp:effectExtent l="0" t="0" r="3810" b="5080"/>
            <wp:docPr id="10653963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81843" cy="2321467"/>
                    </a:xfrm>
                    <a:prstGeom prst="rect">
                      <a:avLst/>
                    </a:prstGeom>
                  </pic:spPr>
                </pic:pic>
              </a:graphicData>
            </a:graphic>
          </wp:inline>
        </w:drawing>
      </w:r>
    </w:p>
    <w:p w14:paraId="5FA84161" w14:textId="7962061D" w:rsidR="00F05598" w:rsidRPr="007D34C7" w:rsidRDefault="6FC89235" w:rsidP="007D34C7">
      <w:pPr>
        <w:pStyle w:val="TaskName"/>
        <w:numPr>
          <w:ilvl w:val="0"/>
          <w:numId w:val="14"/>
        </w:numPr>
        <w:rPr>
          <w:b w:val="0"/>
        </w:rPr>
      </w:pPr>
      <w:r>
        <w:rPr>
          <w:b w:val="0"/>
        </w:rPr>
        <w:t xml:space="preserve">When the web site is loaded, </w:t>
      </w:r>
      <w:r w:rsidR="00F76668">
        <w:rPr>
          <w:b w:val="0"/>
        </w:rPr>
        <w:t xml:space="preserve">notice the “v2” from the previous lab is gone. Then, </w:t>
      </w:r>
      <w:r>
        <w:rPr>
          <w:b w:val="0"/>
        </w:rPr>
        <w:t xml:space="preserve">click on </w:t>
      </w:r>
      <w:r>
        <w:t>Quotes</w:t>
      </w:r>
      <w:r>
        <w:rPr>
          <w:b w:val="0"/>
        </w:rPr>
        <w:t xml:space="preserve"> link. </w:t>
      </w:r>
    </w:p>
    <w:p w14:paraId="54E0FE6E" w14:textId="17CFA858" w:rsidR="00F05598" w:rsidRDefault="6FC89235" w:rsidP="00F02846">
      <w:pPr>
        <w:pStyle w:val="TaskName"/>
        <w:numPr>
          <w:ilvl w:val="0"/>
          <w:numId w:val="14"/>
        </w:numPr>
        <w:rPr>
          <w:b w:val="0"/>
        </w:rPr>
      </w:pPr>
      <w:r>
        <w:rPr>
          <w:b w:val="0"/>
        </w:rPr>
        <w:t xml:space="preserve">Notice that frontend web application is successfully fetching quotes by connecting to backend web API. </w:t>
      </w:r>
    </w:p>
    <w:p w14:paraId="147A079F" w14:textId="35E0BA35" w:rsidR="00324347" w:rsidRDefault="00324347" w:rsidP="00F02846">
      <w:pPr>
        <w:pStyle w:val="TaskName"/>
        <w:numPr>
          <w:ilvl w:val="0"/>
          <w:numId w:val="14"/>
        </w:numPr>
        <w:rPr>
          <w:b w:val="0"/>
        </w:rPr>
      </w:pPr>
      <w:r>
        <w:rPr>
          <w:b w:val="0"/>
        </w:rPr>
        <w:t xml:space="preserve">If you are using an Azure Pass, please delete the deployment for the web app and web </w:t>
      </w:r>
      <w:proofErr w:type="spellStart"/>
      <w:r>
        <w:rPr>
          <w:b w:val="0"/>
        </w:rPr>
        <w:t>api</w:t>
      </w:r>
      <w:proofErr w:type="spellEnd"/>
      <w:r>
        <w:rPr>
          <w:b w:val="0"/>
        </w:rPr>
        <w:t xml:space="preserve"> project, along with the Services for each so you will have enough cores for the next </w:t>
      </w:r>
      <w:r w:rsidR="00D0791C">
        <w:rPr>
          <w:b w:val="0"/>
        </w:rPr>
        <w:t xml:space="preserve">exercise. </w:t>
      </w:r>
    </w:p>
    <w:p w14:paraId="568DAAC9" w14:textId="77777777" w:rsidR="0040318B" w:rsidRDefault="6FC89235" w:rsidP="00F05598">
      <w:pPr>
        <w:pStyle w:val="Idea"/>
      </w:pPr>
      <w:r>
        <w:t xml:space="preserve">You can check </w:t>
      </w:r>
      <w:proofErr w:type="spellStart"/>
      <w:r>
        <w:t>HomeController.cs</w:t>
      </w:r>
      <w:proofErr w:type="spellEnd"/>
      <w:r>
        <w:t xml:space="preserve"> in </w:t>
      </w:r>
      <w:proofErr w:type="spellStart"/>
      <w:r>
        <w:t>webapp</w:t>
      </w:r>
      <w:proofErr w:type="spellEnd"/>
      <w:r>
        <w:t xml:space="preserve"> project that it is connecting to the web API via </w:t>
      </w:r>
      <w:hyperlink r:id="rId58">
        <w:r w:rsidRPr="6FC89235">
          <w:rPr>
            <w:rStyle w:val="Hyperlink"/>
          </w:rPr>
          <w:t>http://demowebapi:9000/api/quotes</w:t>
        </w:r>
      </w:hyperlink>
      <w:r>
        <w:t xml:space="preserve"> which is configured in backend-</w:t>
      </w:r>
      <w:proofErr w:type="spellStart"/>
      <w:r>
        <w:t>webapi.yaml</w:t>
      </w:r>
      <w:proofErr w:type="spellEnd"/>
      <w:r>
        <w:t xml:space="preserve"> file.</w:t>
      </w:r>
    </w:p>
    <w:p w14:paraId="423F1728" w14:textId="58D4A1A1" w:rsidR="00537918" w:rsidRPr="007D34C7" w:rsidRDefault="00F05598" w:rsidP="007D34C7">
      <w:pPr>
        <w:pStyle w:val="TaskName"/>
        <w:numPr>
          <w:ilvl w:val="0"/>
          <w:numId w:val="0"/>
        </w:numPr>
        <w:ind w:left="1440"/>
        <w:rPr>
          <w:b w:val="0"/>
        </w:rPr>
      </w:pPr>
      <w:r>
        <w:rPr>
          <w:noProof/>
        </w:rPr>
        <w:drawing>
          <wp:inline distT="0" distB="0" distL="0" distR="0" wp14:anchorId="4F55BBE2" wp14:editId="6532F8BD">
            <wp:extent cx="5230089" cy="1739452"/>
            <wp:effectExtent l="0" t="0" r="8890" b="0"/>
            <wp:docPr id="19730046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30089" cy="1739452"/>
                    </a:xfrm>
                    <a:prstGeom prst="rect">
                      <a:avLst/>
                    </a:prstGeom>
                  </pic:spPr>
                </pic:pic>
              </a:graphicData>
            </a:graphic>
          </wp:inline>
        </w:drawing>
      </w:r>
    </w:p>
    <w:sectPr w:rsidR="00537918" w:rsidRPr="007D34C7" w:rsidSect="006630D6">
      <w:headerReference w:type="even" r:id="rId60"/>
      <w:headerReference w:type="default" r:id="rId61"/>
      <w:footerReference w:type="even" r:id="rId62"/>
      <w:footerReference w:type="default" r:id="rId63"/>
      <w:headerReference w:type="first" r:id="rId64"/>
      <w:footerReference w:type="first" r:id="rId6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0799C" w14:textId="77777777" w:rsidR="006111F7" w:rsidRDefault="006111F7" w:rsidP="006F21E1">
      <w:pPr>
        <w:spacing w:after="0" w:line="240" w:lineRule="auto"/>
      </w:pPr>
      <w:r>
        <w:separator/>
      </w:r>
    </w:p>
  </w:endnote>
  <w:endnote w:type="continuationSeparator" w:id="0">
    <w:p w14:paraId="25712D1E" w14:textId="77777777" w:rsidR="006111F7" w:rsidRDefault="006111F7" w:rsidP="006F21E1">
      <w:pPr>
        <w:spacing w:after="0" w:line="240" w:lineRule="auto"/>
      </w:pPr>
      <w:r>
        <w:continuationSeparator/>
      </w:r>
    </w:p>
  </w:endnote>
  <w:endnote w:type="continuationNotice" w:id="1">
    <w:p w14:paraId="08C6E66A" w14:textId="77777777" w:rsidR="006111F7" w:rsidRDefault="00611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BAECA" w14:textId="77777777" w:rsidR="006111F7" w:rsidRDefault="00F71A91" w:rsidP="006F21E1">
    <w:pPr>
      <w:pStyle w:val="Footer"/>
      <w:jc w:val="right"/>
    </w:pPr>
    <w:sdt>
      <w:sdtPr>
        <w:id w:val="-703024514"/>
      </w:sdtPr>
      <w:sdtEndPr/>
      <w:sdtContent>
        <w:sdt>
          <w:sdtPr>
            <w:id w:val="-521776150"/>
          </w:sdtPr>
          <w:sdtEndPr/>
          <w:sdtContent>
            <w:r w:rsidR="006111F7">
              <w:rPr>
                <w:rFonts w:ascii="Segoe UI" w:hAnsi="Segoe UI" w:cs="Segoe UI"/>
                <w:sz w:val="18"/>
                <w:szCs w:val="18"/>
              </w:rPr>
              <w:t xml:space="preserve">Page Footer Ignored </w:t>
            </w:r>
          </w:sdtContent>
        </w:sdt>
      </w:sdtContent>
    </w:sdt>
    <w:sdt>
      <w:sdtPr>
        <w:id w:val="-1990776059"/>
        <w:docPartObj>
          <w:docPartGallery w:val="Page Numbers (Bottom of Page)"/>
          <w:docPartUnique/>
        </w:docPartObj>
      </w:sdtPr>
      <w:sdtEndPr/>
      <w:sdtContent>
        <w:r w:rsidR="006111F7">
          <w:rPr>
            <w:noProof/>
          </w:rPr>
          <mc:AlternateContent>
            <mc:Choice Requires="wpg">
              <w:drawing>
                <wp:anchor distT="0" distB="0" distL="114300" distR="114300" simplePos="0" relativeHeight="251658241" behindDoc="0" locked="0" layoutInCell="1" allowOverlap="1" wp14:anchorId="02B27B99" wp14:editId="02B27B9A">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9384C" w14:textId="1AA286C1" w:rsidR="006111F7" w:rsidRDefault="006111F7">
                                <w:pPr>
                                  <w:jc w:val="center"/>
                                </w:pPr>
                                <w:r>
                                  <w:fldChar w:fldCharType="begin"/>
                                </w:r>
                                <w:r>
                                  <w:instrText xml:space="preserve"> PAGE    \* MERGEFORMAT </w:instrText>
                                </w:r>
                                <w:r>
                                  <w:fldChar w:fldCharType="separate"/>
                                </w:r>
                                <w:r w:rsidRPr="00065E3F">
                                  <w:rPr>
                                    <w:noProof/>
                                    <w:color w:val="8C8C8C" w:themeColor="background1" w:themeShade="8C"/>
                                  </w:rPr>
                                  <w:t>20</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9"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3B9384C" w14:textId="1AA286C1" w:rsidR="006111F7" w:rsidRDefault="006111F7">
                          <w:pPr>
                            <w:jc w:val="center"/>
                          </w:pPr>
                          <w:r>
                            <w:fldChar w:fldCharType="begin"/>
                          </w:r>
                          <w:r>
                            <w:instrText xml:space="preserve"> PAGE    \* MERGEFORMAT </w:instrText>
                          </w:r>
                          <w:r>
                            <w:fldChar w:fldCharType="separate"/>
                          </w:r>
                          <w:r w:rsidRPr="00065E3F">
                            <w:rPr>
                              <w:noProof/>
                              <w:color w:val="8C8C8C" w:themeColor="background1" w:themeShade="8C"/>
                            </w:rPr>
                            <w:t>20</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636113"/>
      <w:docPartObj>
        <w:docPartGallery w:val="Page Numbers (Bottom of Page)"/>
        <w:docPartUnique/>
      </w:docPartObj>
    </w:sdtPr>
    <w:sdtEndPr/>
    <w:sdtContent>
      <w:p w14:paraId="7B0A9920" w14:textId="77777777" w:rsidR="006111F7" w:rsidRDefault="00F71A91">
        <w:pPr>
          <w:pStyle w:val="Footer"/>
        </w:pPr>
        <w:sdt>
          <w:sdtPr>
            <w:id w:val="1142923910"/>
          </w:sdtPr>
          <w:sdtEndPr/>
          <w:sdtContent>
            <w:r w:rsidR="006111F7">
              <w:rPr>
                <w:rFonts w:ascii="Segoe UI" w:hAnsi="Segoe UI" w:cs="Segoe UI"/>
                <w:sz w:val="18"/>
                <w:szCs w:val="18"/>
              </w:rPr>
              <w:t xml:space="preserve">Page Footer Ignored </w:t>
            </w:r>
          </w:sdtContent>
        </w:sdt>
        <w:r w:rsidR="006111F7" w:rsidDel="00942DB2">
          <w:t xml:space="preserve"> </w:t>
        </w:r>
        <w:r w:rsidR="006111F7">
          <w:rPr>
            <w:noProof/>
          </w:rPr>
          <mc:AlternateContent>
            <mc:Choice Requires="wpg">
              <w:drawing>
                <wp:anchor distT="0" distB="0" distL="114300" distR="114300" simplePos="0" relativeHeight="251658240" behindDoc="0" locked="0" layoutInCell="1" allowOverlap="1" wp14:anchorId="02B27B9B" wp14:editId="02B27B9C">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DD6B0" w14:textId="6376157F" w:rsidR="006111F7" w:rsidRDefault="006111F7">
                                <w:pPr>
                                  <w:jc w:val="center"/>
                                </w:pPr>
                                <w:r>
                                  <w:fldChar w:fldCharType="begin"/>
                                </w:r>
                                <w:r>
                                  <w:instrText xml:space="preserve"> PAGE    \* MERGEFORMAT </w:instrText>
                                </w:r>
                                <w:r>
                                  <w:fldChar w:fldCharType="separate"/>
                                </w:r>
                                <w:r w:rsidRPr="00065E3F">
                                  <w:rPr>
                                    <w:noProof/>
                                    <w:color w:val="8C8C8C" w:themeColor="background1" w:themeShade="8C"/>
                                  </w:rPr>
                                  <w:t>19</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B"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gfENAQAAAIOAAAOAAAAZHJzL2Uyb0RvYy54bWzsV9uOpDYQfY+Uf7B47+FOAxpmNdOXSaRJ&#10;stJO8u4Gc0nAJjYz9CTKv6d8gb7tJqvd2SQP6ZaQwXZRderUKXP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2BFDD6B0" w14:textId="6376157F" w:rsidR="006111F7" w:rsidRDefault="006111F7">
                          <w:pPr>
                            <w:jc w:val="center"/>
                          </w:pPr>
                          <w:r>
                            <w:fldChar w:fldCharType="begin"/>
                          </w:r>
                          <w:r>
                            <w:instrText xml:space="preserve"> PAGE    \* MERGEFORMAT </w:instrText>
                          </w:r>
                          <w:r>
                            <w:fldChar w:fldCharType="separate"/>
                          </w:r>
                          <w:r w:rsidRPr="00065E3F">
                            <w:rPr>
                              <w:noProof/>
                              <w:color w:val="8C8C8C" w:themeColor="background1" w:themeShade="8C"/>
                            </w:rPr>
                            <w:t>19</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25D24" w14:textId="77777777" w:rsidR="006111F7" w:rsidRDefault="00611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48CD2" w14:textId="77777777" w:rsidR="006111F7" w:rsidRDefault="006111F7" w:rsidP="006F21E1">
      <w:pPr>
        <w:spacing w:after="0" w:line="240" w:lineRule="auto"/>
      </w:pPr>
      <w:r>
        <w:separator/>
      </w:r>
    </w:p>
  </w:footnote>
  <w:footnote w:type="continuationSeparator" w:id="0">
    <w:p w14:paraId="2C75CA88" w14:textId="77777777" w:rsidR="006111F7" w:rsidRDefault="006111F7" w:rsidP="006F21E1">
      <w:pPr>
        <w:spacing w:after="0" w:line="240" w:lineRule="auto"/>
      </w:pPr>
      <w:r>
        <w:continuationSeparator/>
      </w:r>
    </w:p>
  </w:footnote>
  <w:footnote w:type="continuationNotice" w:id="1">
    <w:p w14:paraId="763291F7" w14:textId="77777777" w:rsidR="006111F7" w:rsidRDefault="00611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B521E" w14:textId="77777777" w:rsidR="006111F7" w:rsidRDefault="006111F7"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47607"/>
    </w:sdtPr>
    <w:sdtEndPr/>
    <w:sdtContent>
      <w:p w14:paraId="73002C7B" w14:textId="77777777" w:rsidR="006111F7" w:rsidRDefault="006111F7">
        <w:pPr>
          <w:pStyle w:val="Header"/>
        </w:pPr>
        <w:r>
          <w:t>Page Heading Ignored</w:t>
        </w:r>
      </w:p>
      <w:p w14:paraId="68B7712D" w14:textId="77777777" w:rsidR="006111F7" w:rsidRDefault="00F71A91">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2740F" w14:textId="77777777" w:rsidR="006111F7" w:rsidRDefault="00611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0A02"/>
    <w:multiLevelType w:val="hybridMultilevel"/>
    <w:tmpl w:val="95461364"/>
    <w:lvl w:ilvl="0" w:tplc="335CBD48">
      <w:start w:val="1"/>
      <w:numFmt w:val="decimal"/>
      <w:pStyle w:val="TaskName"/>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D4344"/>
    <w:multiLevelType w:val="hybridMultilevel"/>
    <w:tmpl w:val="B6D0F4EA"/>
    <w:lvl w:ilvl="0" w:tplc="EB3040B4">
      <w:numFmt w:val="bullet"/>
      <w:lvlText w:val="-"/>
      <w:lvlJc w:val="left"/>
      <w:pPr>
        <w:ind w:left="243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DA11D71"/>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0C33653"/>
    <w:multiLevelType w:val="hybridMultilevel"/>
    <w:tmpl w:val="4236A2A0"/>
    <w:lvl w:ilvl="0" w:tplc="A9C4371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15:restartNumberingAfterBreak="0">
    <w:nsid w:val="13B82CF5"/>
    <w:multiLevelType w:val="hybridMultilevel"/>
    <w:tmpl w:val="862E1054"/>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 w15:restartNumberingAfterBreak="0">
    <w:nsid w:val="15353D6F"/>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9F7DDD"/>
    <w:multiLevelType w:val="hybridMultilevel"/>
    <w:tmpl w:val="AB3EF654"/>
    <w:lvl w:ilvl="0" w:tplc="EB3040B4">
      <w:numFmt w:val="bullet"/>
      <w:lvlText w:val="-"/>
      <w:lvlJc w:val="left"/>
      <w:pPr>
        <w:ind w:left="3150" w:hanging="360"/>
      </w:pPr>
      <w:rPr>
        <w:rFonts w:ascii="Cambria" w:eastAsiaTheme="minorHAnsi" w:hAnsi="Cambria" w:cstheme="minorBidi"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0"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245F1B65"/>
    <w:multiLevelType w:val="hybridMultilevel"/>
    <w:tmpl w:val="C832B1CA"/>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2" w15:restartNumberingAfterBreak="0">
    <w:nsid w:val="28626828"/>
    <w:multiLevelType w:val="hybridMultilevel"/>
    <w:tmpl w:val="31E451AC"/>
    <w:lvl w:ilvl="0" w:tplc="A9C4371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15:restartNumberingAfterBreak="0">
    <w:nsid w:val="29002A51"/>
    <w:multiLevelType w:val="hybridMultilevel"/>
    <w:tmpl w:val="D8607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F07CA5"/>
    <w:multiLevelType w:val="hybridMultilevel"/>
    <w:tmpl w:val="6FE65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B3801D7"/>
    <w:multiLevelType w:val="hybridMultilevel"/>
    <w:tmpl w:val="77080EC8"/>
    <w:lvl w:ilvl="0" w:tplc="EB3040B4">
      <w:numFmt w:val="bullet"/>
      <w:lvlText w:val="-"/>
      <w:lvlJc w:val="left"/>
      <w:pPr>
        <w:ind w:left="243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64AE2"/>
    <w:multiLevelType w:val="hybridMultilevel"/>
    <w:tmpl w:val="5A5CF544"/>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7" w15:restartNumberingAfterBreak="0">
    <w:nsid w:val="4A4E611B"/>
    <w:multiLevelType w:val="hybridMultilevel"/>
    <w:tmpl w:val="22661882"/>
    <w:lvl w:ilvl="0" w:tplc="71C4C86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8" w15:restartNumberingAfterBreak="0">
    <w:nsid w:val="4B4D0B71"/>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266553B"/>
    <w:multiLevelType w:val="hybridMultilevel"/>
    <w:tmpl w:val="D8607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BD1245"/>
    <w:multiLevelType w:val="hybridMultilevel"/>
    <w:tmpl w:val="4236A2A0"/>
    <w:lvl w:ilvl="0" w:tplc="A9C4371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67B423C4"/>
    <w:multiLevelType w:val="hybridMultilevel"/>
    <w:tmpl w:val="4236A2A0"/>
    <w:lvl w:ilvl="0" w:tplc="A9C4371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15:restartNumberingAfterBreak="0">
    <w:nsid w:val="699C50C1"/>
    <w:multiLevelType w:val="hybridMultilevel"/>
    <w:tmpl w:val="5F689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DEE02FC"/>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F04C0F"/>
    <w:multiLevelType w:val="hybridMultilevel"/>
    <w:tmpl w:val="C832B1CA"/>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70605350"/>
    <w:multiLevelType w:val="hybridMultilevel"/>
    <w:tmpl w:val="D8607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281F49"/>
    <w:multiLevelType w:val="hybridMultilevel"/>
    <w:tmpl w:val="F52EAD0A"/>
    <w:lvl w:ilvl="0" w:tplc="71C4C86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7EE851EE"/>
    <w:multiLevelType w:val="hybridMultilevel"/>
    <w:tmpl w:val="305EDAE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abstractNumId w:val="5"/>
  </w:num>
  <w:num w:numId="2">
    <w:abstractNumId w:val="10"/>
  </w:num>
  <w:num w:numId="3">
    <w:abstractNumId w:val="3"/>
  </w:num>
  <w:num w:numId="4">
    <w:abstractNumId w:val="2"/>
  </w:num>
  <w:num w:numId="5">
    <w:abstractNumId w:val="8"/>
  </w:num>
  <w:num w:numId="6">
    <w:abstractNumId w:val="0"/>
    <w:lvlOverride w:ilvl="0">
      <w:startOverride w:val="1"/>
    </w:lvlOverride>
  </w:num>
  <w:num w:numId="7">
    <w:abstractNumId w:val="7"/>
  </w:num>
  <w:num w:numId="8">
    <w:abstractNumId w:val="18"/>
  </w:num>
  <w:num w:numId="9">
    <w:abstractNumId w:val="24"/>
  </w:num>
  <w:num w:numId="10">
    <w:abstractNumId w:val="9"/>
  </w:num>
  <w:num w:numId="11">
    <w:abstractNumId w:val="1"/>
  </w:num>
  <w:num w:numId="12">
    <w:abstractNumId w:val="15"/>
  </w:num>
  <w:num w:numId="13">
    <w:abstractNumId w:val="27"/>
  </w:num>
  <w:num w:numId="14">
    <w:abstractNumId w:val="25"/>
  </w:num>
  <w:num w:numId="15">
    <w:abstractNumId w:val="0"/>
    <w:lvlOverride w:ilvl="0">
      <w:startOverride w:val="1"/>
    </w:lvlOverride>
  </w:num>
  <w:num w:numId="16">
    <w:abstractNumId w:val="0"/>
  </w:num>
  <w:num w:numId="17">
    <w:abstractNumId w:val="12"/>
  </w:num>
  <w:num w:numId="18">
    <w:abstractNumId w:val="0"/>
    <w:lvlOverride w:ilvl="0">
      <w:startOverride w:val="1"/>
    </w:lvlOverride>
  </w:num>
  <w:num w:numId="19">
    <w:abstractNumId w:val="6"/>
  </w:num>
  <w:num w:numId="20">
    <w:abstractNumId w:val="0"/>
    <w:lvlOverride w:ilvl="0">
      <w:startOverride w:val="1"/>
    </w:lvlOverride>
  </w:num>
  <w:num w:numId="21">
    <w:abstractNumId w:val="20"/>
  </w:num>
  <w:num w:numId="22">
    <w:abstractNumId w:val="0"/>
    <w:lvlOverride w:ilvl="0">
      <w:startOverride w:val="1"/>
    </w:lvlOverride>
  </w:num>
  <w:num w:numId="23">
    <w:abstractNumId w:val="21"/>
  </w:num>
  <w:num w:numId="24">
    <w:abstractNumId w:val="13"/>
  </w:num>
  <w:num w:numId="25">
    <w:abstractNumId w:val="0"/>
    <w:lvlOverride w:ilvl="0">
      <w:startOverride w:val="1"/>
    </w:lvlOverride>
  </w:num>
  <w:num w:numId="26">
    <w:abstractNumId w:val="0"/>
    <w:lvlOverride w:ilvl="0">
      <w:startOverride w:val="1"/>
    </w:lvlOverride>
  </w:num>
  <w:num w:numId="27">
    <w:abstractNumId w:val="0"/>
  </w:num>
  <w:num w:numId="28">
    <w:abstractNumId w:val="0"/>
    <w:lvlOverride w:ilvl="0">
      <w:startOverride w:val="1"/>
    </w:lvlOverride>
  </w:num>
  <w:num w:numId="29">
    <w:abstractNumId w:val="23"/>
  </w:num>
  <w:num w:numId="30">
    <w:abstractNumId w:val="16"/>
  </w:num>
  <w:num w:numId="31">
    <w:abstractNumId w:val="0"/>
    <w:lvlOverride w:ilvl="0">
      <w:startOverride w:val="1"/>
    </w:lvlOverride>
  </w:num>
  <w:num w:numId="32">
    <w:abstractNumId w:val="0"/>
    <w:lvlOverride w:ilvl="0">
      <w:startOverride w:val="1"/>
    </w:lvlOverride>
  </w:num>
  <w:num w:numId="33">
    <w:abstractNumId w:val="11"/>
  </w:num>
  <w:num w:numId="34">
    <w:abstractNumId w:val="19"/>
  </w:num>
  <w:num w:numId="35">
    <w:abstractNumId w:val="22"/>
  </w:num>
  <w:num w:numId="36">
    <w:abstractNumId w:val="14"/>
  </w:num>
  <w:num w:numId="37">
    <w:abstractNumId w:val="26"/>
  </w:num>
  <w:num w:numId="38">
    <w:abstractNumId w:val="17"/>
  </w:num>
  <w:num w:numId="39">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attachedTemplate r:id="rId1"/>
  <w:defaultTabStop w:val="720"/>
  <w:hyphenationZone w:val="425"/>
  <w:evenAndOddHeaders/>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0975"/>
    <w:rsid w:val="00000F45"/>
    <w:rsid w:val="00002C9D"/>
    <w:rsid w:val="00003C1D"/>
    <w:rsid w:val="00011D18"/>
    <w:rsid w:val="0002080C"/>
    <w:rsid w:val="0002632F"/>
    <w:rsid w:val="00027444"/>
    <w:rsid w:val="0004051C"/>
    <w:rsid w:val="00041018"/>
    <w:rsid w:val="00046FC5"/>
    <w:rsid w:val="0005076A"/>
    <w:rsid w:val="00051BFF"/>
    <w:rsid w:val="00062940"/>
    <w:rsid w:val="000657A2"/>
    <w:rsid w:val="00065E3F"/>
    <w:rsid w:val="000679F5"/>
    <w:rsid w:val="00067F20"/>
    <w:rsid w:val="00067F3D"/>
    <w:rsid w:val="000718C3"/>
    <w:rsid w:val="00074257"/>
    <w:rsid w:val="0007529B"/>
    <w:rsid w:val="000804B4"/>
    <w:rsid w:val="00090825"/>
    <w:rsid w:val="000911B9"/>
    <w:rsid w:val="00095933"/>
    <w:rsid w:val="000959A9"/>
    <w:rsid w:val="000A2FD8"/>
    <w:rsid w:val="000A366C"/>
    <w:rsid w:val="000A61C4"/>
    <w:rsid w:val="000A6341"/>
    <w:rsid w:val="000A6AEC"/>
    <w:rsid w:val="000A7323"/>
    <w:rsid w:val="000B27F3"/>
    <w:rsid w:val="000B7EE1"/>
    <w:rsid w:val="000C4B08"/>
    <w:rsid w:val="000C6387"/>
    <w:rsid w:val="000C77B7"/>
    <w:rsid w:val="000D1237"/>
    <w:rsid w:val="000E272C"/>
    <w:rsid w:val="000E29F2"/>
    <w:rsid w:val="000E6C7A"/>
    <w:rsid w:val="000E79C5"/>
    <w:rsid w:val="000F1346"/>
    <w:rsid w:val="000F3CDD"/>
    <w:rsid w:val="000F4C08"/>
    <w:rsid w:val="000F51B8"/>
    <w:rsid w:val="000F5E31"/>
    <w:rsid w:val="000F6B05"/>
    <w:rsid w:val="001238FD"/>
    <w:rsid w:val="001255BA"/>
    <w:rsid w:val="00126BDD"/>
    <w:rsid w:val="00130FA8"/>
    <w:rsid w:val="00132CD8"/>
    <w:rsid w:val="0014158B"/>
    <w:rsid w:val="00142287"/>
    <w:rsid w:val="00143516"/>
    <w:rsid w:val="00147A31"/>
    <w:rsid w:val="001517EB"/>
    <w:rsid w:val="00153305"/>
    <w:rsid w:val="00157D2F"/>
    <w:rsid w:val="00157E76"/>
    <w:rsid w:val="00160688"/>
    <w:rsid w:val="00175C85"/>
    <w:rsid w:val="00176AC4"/>
    <w:rsid w:val="001773FB"/>
    <w:rsid w:val="00177DE9"/>
    <w:rsid w:val="001833D4"/>
    <w:rsid w:val="00184BBE"/>
    <w:rsid w:val="00184CDA"/>
    <w:rsid w:val="00185DAC"/>
    <w:rsid w:val="001865AF"/>
    <w:rsid w:val="00192F58"/>
    <w:rsid w:val="00194563"/>
    <w:rsid w:val="0019681D"/>
    <w:rsid w:val="001A1B37"/>
    <w:rsid w:val="001A4673"/>
    <w:rsid w:val="001A66A5"/>
    <w:rsid w:val="001A66BA"/>
    <w:rsid w:val="001B0F78"/>
    <w:rsid w:val="001B2574"/>
    <w:rsid w:val="001B7BDF"/>
    <w:rsid w:val="001C41E1"/>
    <w:rsid w:val="001C76B1"/>
    <w:rsid w:val="001D05B9"/>
    <w:rsid w:val="001D0F8F"/>
    <w:rsid w:val="001D2AF8"/>
    <w:rsid w:val="001D2C06"/>
    <w:rsid w:val="001D2D45"/>
    <w:rsid w:val="001D3BE1"/>
    <w:rsid w:val="001E6AD6"/>
    <w:rsid w:val="001E6B82"/>
    <w:rsid w:val="001E6CEF"/>
    <w:rsid w:val="001E78A2"/>
    <w:rsid w:val="001F4C8F"/>
    <w:rsid w:val="001F5348"/>
    <w:rsid w:val="00201B28"/>
    <w:rsid w:val="00203630"/>
    <w:rsid w:val="00203653"/>
    <w:rsid w:val="00203780"/>
    <w:rsid w:val="00204AE7"/>
    <w:rsid w:val="00205D32"/>
    <w:rsid w:val="002070A8"/>
    <w:rsid w:val="0021087F"/>
    <w:rsid w:val="00212500"/>
    <w:rsid w:val="002134EE"/>
    <w:rsid w:val="00216524"/>
    <w:rsid w:val="002214CA"/>
    <w:rsid w:val="00223EBD"/>
    <w:rsid w:val="00225F24"/>
    <w:rsid w:val="00227029"/>
    <w:rsid w:val="002275E7"/>
    <w:rsid w:val="00231474"/>
    <w:rsid w:val="002355D6"/>
    <w:rsid w:val="0023623B"/>
    <w:rsid w:val="002401DE"/>
    <w:rsid w:val="00240431"/>
    <w:rsid w:val="002408FE"/>
    <w:rsid w:val="00251E4E"/>
    <w:rsid w:val="00253153"/>
    <w:rsid w:val="0025512F"/>
    <w:rsid w:val="0025614A"/>
    <w:rsid w:val="00257EE8"/>
    <w:rsid w:val="00261397"/>
    <w:rsid w:val="00264F7E"/>
    <w:rsid w:val="00267995"/>
    <w:rsid w:val="00272ACF"/>
    <w:rsid w:val="00280DFA"/>
    <w:rsid w:val="002813DC"/>
    <w:rsid w:val="002836DC"/>
    <w:rsid w:val="0028377C"/>
    <w:rsid w:val="002863F1"/>
    <w:rsid w:val="002922DC"/>
    <w:rsid w:val="00292A2A"/>
    <w:rsid w:val="002957CF"/>
    <w:rsid w:val="002960DA"/>
    <w:rsid w:val="002973DB"/>
    <w:rsid w:val="002A3977"/>
    <w:rsid w:val="002A417C"/>
    <w:rsid w:val="002A65E4"/>
    <w:rsid w:val="002A6B59"/>
    <w:rsid w:val="002B7245"/>
    <w:rsid w:val="002C29DD"/>
    <w:rsid w:val="002C4F48"/>
    <w:rsid w:val="002E20B9"/>
    <w:rsid w:val="002E40A9"/>
    <w:rsid w:val="002E558A"/>
    <w:rsid w:val="002F02AB"/>
    <w:rsid w:val="002F542E"/>
    <w:rsid w:val="00300256"/>
    <w:rsid w:val="003044E0"/>
    <w:rsid w:val="00306AE6"/>
    <w:rsid w:val="00312A53"/>
    <w:rsid w:val="00317C57"/>
    <w:rsid w:val="003227C1"/>
    <w:rsid w:val="00323095"/>
    <w:rsid w:val="00324347"/>
    <w:rsid w:val="003262C9"/>
    <w:rsid w:val="00327F14"/>
    <w:rsid w:val="003312EB"/>
    <w:rsid w:val="00331EF8"/>
    <w:rsid w:val="00333EB2"/>
    <w:rsid w:val="00335B70"/>
    <w:rsid w:val="00337BDE"/>
    <w:rsid w:val="00337D39"/>
    <w:rsid w:val="00343261"/>
    <w:rsid w:val="00343CE0"/>
    <w:rsid w:val="00347F6E"/>
    <w:rsid w:val="00350856"/>
    <w:rsid w:val="00350D18"/>
    <w:rsid w:val="00361B37"/>
    <w:rsid w:val="00362F0E"/>
    <w:rsid w:val="00365BC6"/>
    <w:rsid w:val="00365CC2"/>
    <w:rsid w:val="00370EAC"/>
    <w:rsid w:val="00372FB2"/>
    <w:rsid w:val="003731C2"/>
    <w:rsid w:val="00376366"/>
    <w:rsid w:val="00376A1E"/>
    <w:rsid w:val="00386519"/>
    <w:rsid w:val="003900EA"/>
    <w:rsid w:val="0039154B"/>
    <w:rsid w:val="00392813"/>
    <w:rsid w:val="003949EE"/>
    <w:rsid w:val="00397B9E"/>
    <w:rsid w:val="003A6B62"/>
    <w:rsid w:val="003B1BEB"/>
    <w:rsid w:val="003B1C4D"/>
    <w:rsid w:val="003B28DE"/>
    <w:rsid w:val="003B3D38"/>
    <w:rsid w:val="003B4466"/>
    <w:rsid w:val="003B6672"/>
    <w:rsid w:val="003B6DA2"/>
    <w:rsid w:val="003C4B1A"/>
    <w:rsid w:val="003C5BC5"/>
    <w:rsid w:val="003C743C"/>
    <w:rsid w:val="003D09B3"/>
    <w:rsid w:val="003D2DCA"/>
    <w:rsid w:val="003D63C4"/>
    <w:rsid w:val="003D7FDE"/>
    <w:rsid w:val="003E017B"/>
    <w:rsid w:val="003E1318"/>
    <w:rsid w:val="003E62D3"/>
    <w:rsid w:val="003E78C7"/>
    <w:rsid w:val="003F10AE"/>
    <w:rsid w:val="003F413F"/>
    <w:rsid w:val="0040318B"/>
    <w:rsid w:val="0040335A"/>
    <w:rsid w:val="00404840"/>
    <w:rsid w:val="00415308"/>
    <w:rsid w:val="00422CEB"/>
    <w:rsid w:val="00423719"/>
    <w:rsid w:val="004243DD"/>
    <w:rsid w:val="004257FB"/>
    <w:rsid w:val="00425955"/>
    <w:rsid w:val="004263A9"/>
    <w:rsid w:val="00431892"/>
    <w:rsid w:val="0044069C"/>
    <w:rsid w:val="004407AC"/>
    <w:rsid w:val="004410E8"/>
    <w:rsid w:val="0044161C"/>
    <w:rsid w:val="0045110A"/>
    <w:rsid w:val="00456A53"/>
    <w:rsid w:val="00457B0C"/>
    <w:rsid w:val="00460B3C"/>
    <w:rsid w:val="00461D85"/>
    <w:rsid w:val="00466DAD"/>
    <w:rsid w:val="0047187B"/>
    <w:rsid w:val="004778CC"/>
    <w:rsid w:val="004807EC"/>
    <w:rsid w:val="0048237E"/>
    <w:rsid w:val="00482A0A"/>
    <w:rsid w:val="00483973"/>
    <w:rsid w:val="004879CF"/>
    <w:rsid w:val="00491E3C"/>
    <w:rsid w:val="004940C6"/>
    <w:rsid w:val="004A372A"/>
    <w:rsid w:val="004A48F4"/>
    <w:rsid w:val="004A5A8B"/>
    <w:rsid w:val="004B1262"/>
    <w:rsid w:val="004B1FB6"/>
    <w:rsid w:val="004B6A84"/>
    <w:rsid w:val="004C334C"/>
    <w:rsid w:val="004C5F8A"/>
    <w:rsid w:val="004D18BF"/>
    <w:rsid w:val="004E6D24"/>
    <w:rsid w:val="004F0E74"/>
    <w:rsid w:val="004F4781"/>
    <w:rsid w:val="004F530E"/>
    <w:rsid w:val="0050124F"/>
    <w:rsid w:val="00506A65"/>
    <w:rsid w:val="00506ECE"/>
    <w:rsid w:val="005072D9"/>
    <w:rsid w:val="00513CEC"/>
    <w:rsid w:val="0051540E"/>
    <w:rsid w:val="00516BCF"/>
    <w:rsid w:val="00517F53"/>
    <w:rsid w:val="00525840"/>
    <w:rsid w:val="00527061"/>
    <w:rsid w:val="005303A9"/>
    <w:rsid w:val="00530E7C"/>
    <w:rsid w:val="00535AC8"/>
    <w:rsid w:val="00537918"/>
    <w:rsid w:val="005537D6"/>
    <w:rsid w:val="005545D9"/>
    <w:rsid w:val="00554F21"/>
    <w:rsid w:val="00557749"/>
    <w:rsid w:val="005602AD"/>
    <w:rsid w:val="00563775"/>
    <w:rsid w:val="005646F6"/>
    <w:rsid w:val="0057044D"/>
    <w:rsid w:val="005707F1"/>
    <w:rsid w:val="00574F19"/>
    <w:rsid w:val="005758D0"/>
    <w:rsid w:val="005774A3"/>
    <w:rsid w:val="00582F07"/>
    <w:rsid w:val="00584436"/>
    <w:rsid w:val="005866BA"/>
    <w:rsid w:val="00586ED9"/>
    <w:rsid w:val="005878E0"/>
    <w:rsid w:val="00587B78"/>
    <w:rsid w:val="005952F4"/>
    <w:rsid w:val="00595BB5"/>
    <w:rsid w:val="00596080"/>
    <w:rsid w:val="005960D7"/>
    <w:rsid w:val="005972C6"/>
    <w:rsid w:val="005A0E1F"/>
    <w:rsid w:val="005A6033"/>
    <w:rsid w:val="005B1F43"/>
    <w:rsid w:val="005B3C2E"/>
    <w:rsid w:val="005C00DB"/>
    <w:rsid w:val="005C1376"/>
    <w:rsid w:val="005C2E05"/>
    <w:rsid w:val="005C4124"/>
    <w:rsid w:val="005D2027"/>
    <w:rsid w:val="005E6FBD"/>
    <w:rsid w:val="005F3611"/>
    <w:rsid w:val="005F66C1"/>
    <w:rsid w:val="00601AE7"/>
    <w:rsid w:val="00601DC2"/>
    <w:rsid w:val="00603FF8"/>
    <w:rsid w:val="00605C5E"/>
    <w:rsid w:val="006111F7"/>
    <w:rsid w:val="0061145F"/>
    <w:rsid w:val="00622D44"/>
    <w:rsid w:val="00626AFC"/>
    <w:rsid w:val="00636B50"/>
    <w:rsid w:val="00640A8D"/>
    <w:rsid w:val="00642976"/>
    <w:rsid w:val="00643DBD"/>
    <w:rsid w:val="0065035A"/>
    <w:rsid w:val="00651D1E"/>
    <w:rsid w:val="00651E47"/>
    <w:rsid w:val="00653BE1"/>
    <w:rsid w:val="006549D3"/>
    <w:rsid w:val="00656BFB"/>
    <w:rsid w:val="006576A5"/>
    <w:rsid w:val="006630D6"/>
    <w:rsid w:val="00670800"/>
    <w:rsid w:val="00672C44"/>
    <w:rsid w:val="00684B77"/>
    <w:rsid w:val="006859F3"/>
    <w:rsid w:val="00692B79"/>
    <w:rsid w:val="00694953"/>
    <w:rsid w:val="006A188F"/>
    <w:rsid w:val="006A2D5F"/>
    <w:rsid w:val="006A34BF"/>
    <w:rsid w:val="006A4A16"/>
    <w:rsid w:val="006A61F2"/>
    <w:rsid w:val="006A6373"/>
    <w:rsid w:val="006B0188"/>
    <w:rsid w:val="006B01C7"/>
    <w:rsid w:val="006B30F9"/>
    <w:rsid w:val="006B55E8"/>
    <w:rsid w:val="006C1575"/>
    <w:rsid w:val="006C3705"/>
    <w:rsid w:val="006C68E6"/>
    <w:rsid w:val="006D122F"/>
    <w:rsid w:val="006D2A8B"/>
    <w:rsid w:val="006D2B62"/>
    <w:rsid w:val="006D3042"/>
    <w:rsid w:val="006D347C"/>
    <w:rsid w:val="006E7739"/>
    <w:rsid w:val="006F21E1"/>
    <w:rsid w:val="006F2E78"/>
    <w:rsid w:val="00702F3B"/>
    <w:rsid w:val="00702F5D"/>
    <w:rsid w:val="0070507B"/>
    <w:rsid w:val="00706302"/>
    <w:rsid w:val="0071025E"/>
    <w:rsid w:val="0071176C"/>
    <w:rsid w:val="007157AA"/>
    <w:rsid w:val="00717CB7"/>
    <w:rsid w:val="007215D3"/>
    <w:rsid w:val="00722E50"/>
    <w:rsid w:val="00723D31"/>
    <w:rsid w:val="00726F14"/>
    <w:rsid w:val="00727325"/>
    <w:rsid w:val="00735F96"/>
    <w:rsid w:val="0073606C"/>
    <w:rsid w:val="007376FF"/>
    <w:rsid w:val="00737CC0"/>
    <w:rsid w:val="00745914"/>
    <w:rsid w:val="00745CBD"/>
    <w:rsid w:val="007472D2"/>
    <w:rsid w:val="007506AD"/>
    <w:rsid w:val="00763BCB"/>
    <w:rsid w:val="00763F5C"/>
    <w:rsid w:val="007716EC"/>
    <w:rsid w:val="0077455A"/>
    <w:rsid w:val="00775C16"/>
    <w:rsid w:val="007813E3"/>
    <w:rsid w:val="00781CD9"/>
    <w:rsid w:val="007821F4"/>
    <w:rsid w:val="00782452"/>
    <w:rsid w:val="00782657"/>
    <w:rsid w:val="0078304E"/>
    <w:rsid w:val="007833EE"/>
    <w:rsid w:val="00785383"/>
    <w:rsid w:val="00791C66"/>
    <w:rsid w:val="007A077C"/>
    <w:rsid w:val="007A590B"/>
    <w:rsid w:val="007A60E0"/>
    <w:rsid w:val="007A66A2"/>
    <w:rsid w:val="007A7FFC"/>
    <w:rsid w:val="007B1620"/>
    <w:rsid w:val="007B1C08"/>
    <w:rsid w:val="007B21C5"/>
    <w:rsid w:val="007C084A"/>
    <w:rsid w:val="007C250E"/>
    <w:rsid w:val="007C31F4"/>
    <w:rsid w:val="007C3F49"/>
    <w:rsid w:val="007C5E78"/>
    <w:rsid w:val="007C7020"/>
    <w:rsid w:val="007D0CE0"/>
    <w:rsid w:val="007D34C7"/>
    <w:rsid w:val="007E49C0"/>
    <w:rsid w:val="007E744B"/>
    <w:rsid w:val="007F05CB"/>
    <w:rsid w:val="007F2943"/>
    <w:rsid w:val="007F2979"/>
    <w:rsid w:val="007F5AD9"/>
    <w:rsid w:val="007F61A6"/>
    <w:rsid w:val="007F7044"/>
    <w:rsid w:val="0080336C"/>
    <w:rsid w:val="00803ABB"/>
    <w:rsid w:val="00810582"/>
    <w:rsid w:val="00810876"/>
    <w:rsid w:val="0081484B"/>
    <w:rsid w:val="008177B0"/>
    <w:rsid w:val="00817E9E"/>
    <w:rsid w:val="00820251"/>
    <w:rsid w:val="008208A5"/>
    <w:rsid w:val="0082299E"/>
    <w:rsid w:val="00824252"/>
    <w:rsid w:val="00835002"/>
    <w:rsid w:val="00842785"/>
    <w:rsid w:val="00843BBF"/>
    <w:rsid w:val="008450D6"/>
    <w:rsid w:val="00851D92"/>
    <w:rsid w:val="00852B34"/>
    <w:rsid w:val="00853EA2"/>
    <w:rsid w:val="00854114"/>
    <w:rsid w:val="00856809"/>
    <w:rsid w:val="00862B6D"/>
    <w:rsid w:val="0086335A"/>
    <w:rsid w:val="008636DD"/>
    <w:rsid w:val="008645F2"/>
    <w:rsid w:val="0086571B"/>
    <w:rsid w:val="00865C84"/>
    <w:rsid w:val="00882F72"/>
    <w:rsid w:val="00883327"/>
    <w:rsid w:val="008845BD"/>
    <w:rsid w:val="008853E7"/>
    <w:rsid w:val="00885EC6"/>
    <w:rsid w:val="00886853"/>
    <w:rsid w:val="008922BE"/>
    <w:rsid w:val="00893A09"/>
    <w:rsid w:val="008A04FA"/>
    <w:rsid w:val="008A0D23"/>
    <w:rsid w:val="008A159C"/>
    <w:rsid w:val="008A6969"/>
    <w:rsid w:val="008A6ACE"/>
    <w:rsid w:val="008B1C62"/>
    <w:rsid w:val="008B1DAD"/>
    <w:rsid w:val="008B30CE"/>
    <w:rsid w:val="008B78DB"/>
    <w:rsid w:val="008C720F"/>
    <w:rsid w:val="008C7357"/>
    <w:rsid w:val="008D139F"/>
    <w:rsid w:val="008D2991"/>
    <w:rsid w:val="008E2BD9"/>
    <w:rsid w:val="008E312A"/>
    <w:rsid w:val="008E370F"/>
    <w:rsid w:val="008F2103"/>
    <w:rsid w:val="008F4EBB"/>
    <w:rsid w:val="008F4F9C"/>
    <w:rsid w:val="008F6F94"/>
    <w:rsid w:val="009001C7"/>
    <w:rsid w:val="00901DB1"/>
    <w:rsid w:val="009035F2"/>
    <w:rsid w:val="009055F4"/>
    <w:rsid w:val="0090564E"/>
    <w:rsid w:val="009056A3"/>
    <w:rsid w:val="0090645D"/>
    <w:rsid w:val="00907EAC"/>
    <w:rsid w:val="00910E1D"/>
    <w:rsid w:val="0091223F"/>
    <w:rsid w:val="009148E0"/>
    <w:rsid w:val="00917A0B"/>
    <w:rsid w:val="00920BA7"/>
    <w:rsid w:val="00920DB4"/>
    <w:rsid w:val="009269CD"/>
    <w:rsid w:val="00926CA7"/>
    <w:rsid w:val="00942DB2"/>
    <w:rsid w:val="00943A0C"/>
    <w:rsid w:val="009455A3"/>
    <w:rsid w:val="00945AC7"/>
    <w:rsid w:val="009519F2"/>
    <w:rsid w:val="009529D0"/>
    <w:rsid w:val="009642AD"/>
    <w:rsid w:val="00966BEC"/>
    <w:rsid w:val="009677BC"/>
    <w:rsid w:val="00970707"/>
    <w:rsid w:val="00970A7E"/>
    <w:rsid w:val="00971B4E"/>
    <w:rsid w:val="00973336"/>
    <w:rsid w:val="009760B2"/>
    <w:rsid w:val="00977C32"/>
    <w:rsid w:val="00983E67"/>
    <w:rsid w:val="00986A68"/>
    <w:rsid w:val="00991005"/>
    <w:rsid w:val="00994932"/>
    <w:rsid w:val="00995A08"/>
    <w:rsid w:val="00997D24"/>
    <w:rsid w:val="009A4502"/>
    <w:rsid w:val="009A4ECA"/>
    <w:rsid w:val="009A5DCA"/>
    <w:rsid w:val="009A63D6"/>
    <w:rsid w:val="009A795F"/>
    <w:rsid w:val="009A7C95"/>
    <w:rsid w:val="009B0649"/>
    <w:rsid w:val="009B1C8F"/>
    <w:rsid w:val="009B43F6"/>
    <w:rsid w:val="009B5332"/>
    <w:rsid w:val="009C2BCC"/>
    <w:rsid w:val="009C3333"/>
    <w:rsid w:val="009C4199"/>
    <w:rsid w:val="009C688D"/>
    <w:rsid w:val="009D4483"/>
    <w:rsid w:val="009D4BD3"/>
    <w:rsid w:val="009D5A72"/>
    <w:rsid w:val="009D5D0F"/>
    <w:rsid w:val="009D7ADC"/>
    <w:rsid w:val="009E0EBD"/>
    <w:rsid w:val="009F3876"/>
    <w:rsid w:val="009F717C"/>
    <w:rsid w:val="00A034DA"/>
    <w:rsid w:val="00A035D5"/>
    <w:rsid w:val="00A139E0"/>
    <w:rsid w:val="00A17504"/>
    <w:rsid w:val="00A20042"/>
    <w:rsid w:val="00A20122"/>
    <w:rsid w:val="00A23ACD"/>
    <w:rsid w:val="00A25274"/>
    <w:rsid w:val="00A26378"/>
    <w:rsid w:val="00A26BBB"/>
    <w:rsid w:val="00A327BE"/>
    <w:rsid w:val="00A361D4"/>
    <w:rsid w:val="00A417E0"/>
    <w:rsid w:val="00A41E85"/>
    <w:rsid w:val="00A43550"/>
    <w:rsid w:val="00A50089"/>
    <w:rsid w:val="00A5465D"/>
    <w:rsid w:val="00A60C5C"/>
    <w:rsid w:val="00A64331"/>
    <w:rsid w:val="00A6737C"/>
    <w:rsid w:val="00A67EEF"/>
    <w:rsid w:val="00A75A25"/>
    <w:rsid w:val="00A80192"/>
    <w:rsid w:val="00A80D05"/>
    <w:rsid w:val="00A81967"/>
    <w:rsid w:val="00A87201"/>
    <w:rsid w:val="00A91766"/>
    <w:rsid w:val="00A96512"/>
    <w:rsid w:val="00AA0012"/>
    <w:rsid w:val="00AA32B5"/>
    <w:rsid w:val="00AB1AC4"/>
    <w:rsid w:val="00AB4597"/>
    <w:rsid w:val="00AB5116"/>
    <w:rsid w:val="00AB6E72"/>
    <w:rsid w:val="00AB7ED6"/>
    <w:rsid w:val="00AC1238"/>
    <w:rsid w:val="00AC15BB"/>
    <w:rsid w:val="00AC1869"/>
    <w:rsid w:val="00AD1520"/>
    <w:rsid w:val="00AD2C73"/>
    <w:rsid w:val="00AD36E0"/>
    <w:rsid w:val="00AD5345"/>
    <w:rsid w:val="00AD543B"/>
    <w:rsid w:val="00AD6F3B"/>
    <w:rsid w:val="00AE0E80"/>
    <w:rsid w:val="00AE2839"/>
    <w:rsid w:val="00AE2ED4"/>
    <w:rsid w:val="00AE6095"/>
    <w:rsid w:val="00AE654E"/>
    <w:rsid w:val="00AE7F1F"/>
    <w:rsid w:val="00AF2F78"/>
    <w:rsid w:val="00AF3E9A"/>
    <w:rsid w:val="00B00779"/>
    <w:rsid w:val="00B01355"/>
    <w:rsid w:val="00B030AD"/>
    <w:rsid w:val="00B06D55"/>
    <w:rsid w:val="00B22A4F"/>
    <w:rsid w:val="00B24810"/>
    <w:rsid w:val="00B30082"/>
    <w:rsid w:val="00B30550"/>
    <w:rsid w:val="00B350C9"/>
    <w:rsid w:val="00B37817"/>
    <w:rsid w:val="00B403D2"/>
    <w:rsid w:val="00B41730"/>
    <w:rsid w:val="00B42C27"/>
    <w:rsid w:val="00B42FEC"/>
    <w:rsid w:val="00B441AC"/>
    <w:rsid w:val="00B4445C"/>
    <w:rsid w:val="00B44FA9"/>
    <w:rsid w:val="00B45B56"/>
    <w:rsid w:val="00B5156A"/>
    <w:rsid w:val="00B52A79"/>
    <w:rsid w:val="00B52EF9"/>
    <w:rsid w:val="00B53D0D"/>
    <w:rsid w:val="00B54687"/>
    <w:rsid w:val="00B54902"/>
    <w:rsid w:val="00B55E26"/>
    <w:rsid w:val="00B600BE"/>
    <w:rsid w:val="00B61F97"/>
    <w:rsid w:val="00B6262C"/>
    <w:rsid w:val="00B62B6F"/>
    <w:rsid w:val="00B636F3"/>
    <w:rsid w:val="00B6443B"/>
    <w:rsid w:val="00B72C8A"/>
    <w:rsid w:val="00B76F9A"/>
    <w:rsid w:val="00B83DE7"/>
    <w:rsid w:val="00B85166"/>
    <w:rsid w:val="00B9038D"/>
    <w:rsid w:val="00B9104A"/>
    <w:rsid w:val="00B931A2"/>
    <w:rsid w:val="00B94B3C"/>
    <w:rsid w:val="00B95E18"/>
    <w:rsid w:val="00B9677F"/>
    <w:rsid w:val="00BA11E0"/>
    <w:rsid w:val="00BA19AB"/>
    <w:rsid w:val="00BA205C"/>
    <w:rsid w:val="00BA410D"/>
    <w:rsid w:val="00BA4ED9"/>
    <w:rsid w:val="00BA739C"/>
    <w:rsid w:val="00BB4546"/>
    <w:rsid w:val="00BC09CF"/>
    <w:rsid w:val="00BC0A9E"/>
    <w:rsid w:val="00BC1162"/>
    <w:rsid w:val="00BC22EC"/>
    <w:rsid w:val="00BC3C01"/>
    <w:rsid w:val="00BC5588"/>
    <w:rsid w:val="00BC627B"/>
    <w:rsid w:val="00BC628A"/>
    <w:rsid w:val="00BC77AE"/>
    <w:rsid w:val="00BD47C1"/>
    <w:rsid w:val="00BD4982"/>
    <w:rsid w:val="00BD5870"/>
    <w:rsid w:val="00BD66F6"/>
    <w:rsid w:val="00BE16F6"/>
    <w:rsid w:val="00BE20ED"/>
    <w:rsid w:val="00BE621C"/>
    <w:rsid w:val="00BE6E78"/>
    <w:rsid w:val="00BF1F8C"/>
    <w:rsid w:val="00BF3156"/>
    <w:rsid w:val="00BF4702"/>
    <w:rsid w:val="00C00F00"/>
    <w:rsid w:val="00C01DDB"/>
    <w:rsid w:val="00C03FDA"/>
    <w:rsid w:val="00C07595"/>
    <w:rsid w:val="00C11792"/>
    <w:rsid w:val="00C149C8"/>
    <w:rsid w:val="00C16D85"/>
    <w:rsid w:val="00C17360"/>
    <w:rsid w:val="00C22C3B"/>
    <w:rsid w:val="00C34364"/>
    <w:rsid w:val="00C3535F"/>
    <w:rsid w:val="00C35F3F"/>
    <w:rsid w:val="00C416F3"/>
    <w:rsid w:val="00C4528C"/>
    <w:rsid w:val="00C47B73"/>
    <w:rsid w:val="00C62F19"/>
    <w:rsid w:val="00C630AB"/>
    <w:rsid w:val="00C64FF6"/>
    <w:rsid w:val="00C65820"/>
    <w:rsid w:val="00C65A6B"/>
    <w:rsid w:val="00C675D7"/>
    <w:rsid w:val="00C67E07"/>
    <w:rsid w:val="00C726C6"/>
    <w:rsid w:val="00C730C5"/>
    <w:rsid w:val="00C751FD"/>
    <w:rsid w:val="00C840DE"/>
    <w:rsid w:val="00C86A6D"/>
    <w:rsid w:val="00C90A51"/>
    <w:rsid w:val="00C90AE1"/>
    <w:rsid w:val="00C935F5"/>
    <w:rsid w:val="00C94432"/>
    <w:rsid w:val="00C94AEB"/>
    <w:rsid w:val="00CA1386"/>
    <w:rsid w:val="00CA3627"/>
    <w:rsid w:val="00CA6A71"/>
    <w:rsid w:val="00CB24D3"/>
    <w:rsid w:val="00CB2C92"/>
    <w:rsid w:val="00CB4CFC"/>
    <w:rsid w:val="00CB558D"/>
    <w:rsid w:val="00CC1B62"/>
    <w:rsid w:val="00CC383B"/>
    <w:rsid w:val="00CD20E9"/>
    <w:rsid w:val="00CD245C"/>
    <w:rsid w:val="00CD554E"/>
    <w:rsid w:val="00CD5B9C"/>
    <w:rsid w:val="00CE3B65"/>
    <w:rsid w:val="00CE4EB6"/>
    <w:rsid w:val="00CF0FB2"/>
    <w:rsid w:val="00CF6326"/>
    <w:rsid w:val="00D02D49"/>
    <w:rsid w:val="00D03410"/>
    <w:rsid w:val="00D07733"/>
    <w:rsid w:val="00D0791C"/>
    <w:rsid w:val="00D1160F"/>
    <w:rsid w:val="00D12A0A"/>
    <w:rsid w:val="00D207FD"/>
    <w:rsid w:val="00D27060"/>
    <w:rsid w:val="00D27D77"/>
    <w:rsid w:val="00D27ED8"/>
    <w:rsid w:val="00D314B5"/>
    <w:rsid w:val="00D3153C"/>
    <w:rsid w:val="00D33A49"/>
    <w:rsid w:val="00D35B36"/>
    <w:rsid w:val="00D43F96"/>
    <w:rsid w:val="00D46DF7"/>
    <w:rsid w:val="00D500A5"/>
    <w:rsid w:val="00D5038D"/>
    <w:rsid w:val="00D5083D"/>
    <w:rsid w:val="00D50B82"/>
    <w:rsid w:val="00D50D59"/>
    <w:rsid w:val="00D528E9"/>
    <w:rsid w:val="00D533E8"/>
    <w:rsid w:val="00D55565"/>
    <w:rsid w:val="00D56D10"/>
    <w:rsid w:val="00D67F6D"/>
    <w:rsid w:val="00D7058A"/>
    <w:rsid w:val="00D705B1"/>
    <w:rsid w:val="00D74AA9"/>
    <w:rsid w:val="00D90700"/>
    <w:rsid w:val="00D91F53"/>
    <w:rsid w:val="00D96771"/>
    <w:rsid w:val="00DA37E6"/>
    <w:rsid w:val="00DA3831"/>
    <w:rsid w:val="00DA3F6E"/>
    <w:rsid w:val="00DA6620"/>
    <w:rsid w:val="00DB38A6"/>
    <w:rsid w:val="00DB5E37"/>
    <w:rsid w:val="00DC2FE7"/>
    <w:rsid w:val="00DC5991"/>
    <w:rsid w:val="00DD0020"/>
    <w:rsid w:val="00DD1D18"/>
    <w:rsid w:val="00DF1F35"/>
    <w:rsid w:val="00DF5B17"/>
    <w:rsid w:val="00E00BF5"/>
    <w:rsid w:val="00E01BB2"/>
    <w:rsid w:val="00E033AC"/>
    <w:rsid w:val="00E06315"/>
    <w:rsid w:val="00E063FE"/>
    <w:rsid w:val="00E0660B"/>
    <w:rsid w:val="00E11BAA"/>
    <w:rsid w:val="00E1516D"/>
    <w:rsid w:val="00E215B9"/>
    <w:rsid w:val="00E3052C"/>
    <w:rsid w:val="00E30B7D"/>
    <w:rsid w:val="00E33462"/>
    <w:rsid w:val="00E33BC5"/>
    <w:rsid w:val="00E33E83"/>
    <w:rsid w:val="00E34BA5"/>
    <w:rsid w:val="00E35289"/>
    <w:rsid w:val="00E373C0"/>
    <w:rsid w:val="00E37BF9"/>
    <w:rsid w:val="00E43805"/>
    <w:rsid w:val="00E43BA5"/>
    <w:rsid w:val="00E43E78"/>
    <w:rsid w:val="00E44993"/>
    <w:rsid w:val="00E45314"/>
    <w:rsid w:val="00E479FB"/>
    <w:rsid w:val="00E50568"/>
    <w:rsid w:val="00E51F4C"/>
    <w:rsid w:val="00E54D13"/>
    <w:rsid w:val="00E55B18"/>
    <w:rsid w:val="00E56646"/>
    <w:rsid w:val="00E6065F"/>
    <w:rsid w:val="00E6139A"/>
    <w:rsid w:val="00E661F3"/>
    <w:rsid w:val="00E703BC"/>
    <w:rsid w:val="00E74FCF"/>
    <w:rsid w:val="00E76582"/>
    <w:rsid w:val="00E76BEA"/>
    <w:rsid w:val="00E85F8D"/>
    <w:rsid w:val="00E871B6"/>
    <w:rsid w:val="00E94CE5"/>
    <w:rsid w:val="00E95F28"/>
    <w:rsid w:val="00EA77AB"/>
    <w:rsid w:val="00EA7B05"/>
    <w:rsid w:val="00EB313B"/>
    <w:rsid w:val="00EB5B26"/>
    <w:rsid w:val="00EE26BF"/>
    <w:rsid w:val="00EF1C2B"/>
    <w:rsid w:val="00EF566E"/>
    <w:rsid w:val="00EF7B51"/>
    <w:rsid w:val="00F026DA"/>
    <w:rsid w:val="00F02846"/>
    <w:rsid w:val="00F05591"/>
    <w:rsid w:val="00F05598"/>
    <w:rsid w:val="00F10FBA"/>
    <w:rsid w:val="00F156F8"/>
    <w:rsid w:val="00F160BC"/>
    <w:rsid w:val="00F2405D"/>
    <w:rsid w:val="00F30287"/>
    <w:rsid w:val="00F33151"/>
    <w:rsid w:val="00F352D9"/>
    <w:rsid w:val="00F413DC"/>
    <w:rsid w:val="00F413EC"/>
    <w:rsid w:val="00F42925"/>
    <w:rsid w:val="00F451AE"/>
    <w:rsid w:val="00F5451A"/>
    <w:rsid w:val="00F552E8"/>
    <w:rsid w:val="00F61854"/>
    <w:rsid w:val="00F70903"/>
    <w:rsid w:val="00F71A91"/>
    <w:rsid w:val="00F71DE3"/>
    <w:rsid w:val="00F74FE9"/>
    <w:rsid w:val="00F76668"/>
    <w:rsid w:val="00F77751"/>
    <w:rsid w:val="00F80DE2"/>
    <w:rsid w:val="00F81B98"/>
    <w:rsid w:val="00F9300C"/>
    <w:rsid w:val="00F93A4A"/>
    <w:rsid w:val="00F95E08"/>
    <w:rsid w:val="00F960AA"/>
    <w:rsid w:val="00FA533D"/>
    <w:rsid w:val="00FA6E47"/>
    <w:rsid w:val="00FA7C37"/>
    <w:rsid w:val="00FB0BA5"/>
    <w:rsid w:val="00FB1011"/>
    <w:rsid w:val="00FB40C4"/>
    <w:rsid w:val="00FB4576"/>
    <w:rsid w:val="00FB47C8"/>
    <w:rsid w:val="00FB58C1"/>
    <w:rsid w:val="00FC00FA"/>
    <w:rsid w:val="00FC2332"/>
    <w:rsid w:val="00FC4310"/>
    <w:rsid w:val="00FD071C"/>
    <w:rsid w:val="00FD1BB6"/>
    <w:rsid w:val="00FD242C"/>
    <w:rsid w:val="00FD2964"/>
    <w:rsid w:val="00FD3820"/>
    <w:rsid w:val="00FD3DE6"/>
    <w:rsid w:val="00FD4A17"/>
    <w:rsid w:val="00FD58F8"/>
    <w:rsid w:val="00FD6320"/>
    <w:rsid w:val="00FD7068"/>
    <w:rsid w:val="00FE1088"/>
    <w:rsid w:val="00FE392E"/>
    <w:rsid w:val="00FE4964"/>
    <w:rsid w:val="00FE4B90"/>
    <w:rsid w:val="00FF4527"/>
    <w:rsid w:val="32740229"/>
    <w:rsid w:val="40BC5454"/>
    <w:rsid w:val="43AD2EA3"/>
    <w:rsid w:val="4FDF06A4"/>
    <w:rsid w:val="52E49296"/>
    <w:rsid w:val="6199AEA6"/>
    <w:rsid w:val="6FC892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shapelayout v:ext="edit">
      <o:idmap v:ext="edit" data="1"/>
    </o:shapelayout>
  </w:shapeDefaults>
  <w:decimalSymbol w:val="."/>
  <w:listSeparator w:val=","/>
  <w14:docId w14:val="400D45CB"/>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15308"/>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qFormat/>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2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character" w:customStyle="1" w:styleId="UnresolvedMention1">
    <w:name w:val="Unresolved Mention1"/>
    <w:basedOn w:val="DefaultParagraphFont"/>
    <w:uiPriority w:val="99"/>
    <w:semiHidden/>
    <w:unhideWhenUsed/>
    <w:rsid w:val="00B30082"/>
    <w:rPr>
      <w:color w:val="808080"/>
      <w:shd w:val="clear" w:color="auto" w:fill="E6E6E6"/>
    </w:rPr>
  </w:style>
  <w:style w:type="paragraph" w:styleId="DocumentMap">
    <w:name w:val="Document Map"/>
    <w:basedOn w:val="Normal"/>
    <w:link w:val="DocumentMapChar"/>
    <w:uiPriority w:val="99"/>
    <w:semiHidden/>
    <w:unhideWhenUsed/>
    <w:rsid w:val="009A7C95"/>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A7C95"/>
    <w:rPr>
      <w:rFonts w:ascii="Times New Roman" w:hAnsi="Times New Roman" w:cs="Times New Roman"/>
      <w:sz w:val="24"/>
      <w:szCs w:val="24"/>
    </w:rPr>
  </w:style>
  <w:style w:type="character" w:styleId="UnresolvedMention">
    <w:name w:val="Unresolved Mention"/>
    <w:basedOn w:val="DefaultParagraphFont"/>
    <w:uiPriority w:val="99"/>
    <w:rsid w:val="006D2B62"/>
    <w:rPr>
      <w:color w:val="808080"/>
      <w:shd w:val="clear" w:color="auto" w:fill="E6E6E6"/>
    </w:rPr>
  </w:style>
  <w:style w:type="character" w:customStyle="1" w:styleId="TemplateVersionChar">
    <w:name w:val="Template Version Char"/>
    <w:basedOn w:val="DefaultParagraphFont"/>
    <w:link w:val="TemplateVersion"/>
    <w:locked/>
    <w:rsid w:val="006B01C7"/>
    <w:rPr>
      <w:rFonts w:asciiTheme="majorHAnsi" w:hAnsiTheme="majorHAnsi"/>
      <w:color w:val="BFBFBF" w:themeColor="background1" w:themeShade="BF"/>
    </w:rPr>
  </w:style>
  <w:style w:type="paragraph" w:customStyle="1" w:styleId="TemplateVersion">
    <w:name w:val="Template Version"/>
    <w:basedOn w:val="Normal"/>
    <w:link w:val="TemplateVersionChar"/>
    <w:qFormat/>
    <w:rsid w:val="006B01C7"/>
    <w:rPr>
      <w:color w:val="BFBFBF" w:themeColor="background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226">
      <w:bodyDiv w:val="1"/>
      <w:marLeft w:val="0"/>
      <w:marRight w:val="0"/>
      <w:marTop w:val="0"/>
      <w:marBottom w:val="0"/>
      <w:divBdr>
        <w:top w:val="none" w:sz="0" w:space="0" w:color="auto"/>
        <w:left w:val="none" w:sz="0" w:space="0" w:color="auto"/>
        <w:bottom w:val="none" w:sz="0" w:space="0" w:color="auto"/>
        <w:right w:val="none" w:sz="0" w:space="0" w:color="auto"/>
      </w:divBdr>
    </w:div>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389694282">
      <w:bodyDiv w:val="1"/>
      <w:marLeft w:val="0"/>
      <w:marRight w:val="0"/>
      <w:marTop w:val="0"/>
      <w:marBottom w:val="0"/>
      <w:divBdr>
        <w:top w:val="none" w:sz="0" w:space="0" w:color="auto"/>
        <w:left w:val="none" w:sz="0" w:space="0" w:color="auto"/>
        <w:bottom w:val="none" w:sz="0" w:space="0" w:color="auto"/>
        <w:right w:val="none" w:sz="0" w:space="0" w:color="auto"/>
      </w:divBdr>
    </w:div>
    <w:div w:id="401413134">
      <w:bodyDiv w:val="1"/>
      <w:marLeft w:val="0"/>
      <w:marRight w:val="0"/>
      <w:marTop w:val="0"/>
      <w:marBottom w:val="0"/>
      <w:divBdr>
        <w:top w:val="none" w:sz="0" w:space="0" w:color="auto"/>
        <w:left w:val="none" w:sz="0" w:space="0" w:color="auto"/>
        <w:bottom w:val="none" w:sz="0" w:space="0" w:color="auto"/>
        <w:right w:val="none" w:sz="0" w:space="0" w:color="auto"/>
      </w:divBdr>
      <w:divsChild>
        <w:div w:id="1952273344">
          <w:marLeft w:val="0"/>
          <w:marRight w:val="0"/>
          <w:marTop w:val="0"/>
          <w:marBottom w:val="0"/>
          <w:divBdr>
            <w:top w:val="none" w:sz="0" w:space="0" w:color="auto"/>
            <w:left w:val="none" w:sz="0" w:space="0" w:color="auto"/>
            <w:bottom w:val="none" w:sz="0" w:space="0" w:color="auto"/>
            <w:right w:val="none" w:sz="0" w:space="0" w:color="auto"/>
          </w:divBdr>
          <w:divsChild>
            <w:div w:id="134765397">
              <w:marLeft w:val="0"/>
              <w:marRight w:val="0"/>
              <w:marTop w:val="0"/>
              <w:marBottom w:val="0"/>
              <w:divBdr>
                <w:top w:val="none" w:sz="0" w:space="0" w:color="auto"/>
                <w:left w:val="none" w:sz="0" w:space="0" w:color="auto"/>
                <w:bottom w:val="none" w:sz="0" w:space="0" w:color="auto"/>
                <w:right w:val="none" w:sz="0" w:space="0" w:color="auto"/>
              </w:divBdr>
            </w:div>
            <w:div w:id="1439057812">
              <w:marLeft w:val="0"/>
              <w:marRight w:val="0"/>
              <w:marTop w:val="0"/>
              <w:marBottom w:val="0"/>
              <w:divBdr>
                <w:top w:val="none" w:sz="0" w:space="0" w:color="auto"/>
                <w:left w:val="none" w:sz="0" w:space="0" w:color="auto"/>
                <w:bottom w:val="none" w:sz="0" w:space="0" w:color="auto"/>
                <w:right w:val="none" w:sz="0" w:space="0" w:color="auto"/>
              </w:divBdr>
            </w:div>
            <w:div w:id="1609653028">
              <w:marLeft w:val="0"/>
              <w:marRight w:val="0"/>
              <w:marTop w:val="0"/>
              <w:marBottom w:val="0"/>
              <w:divBdr>
                <w:top w:val="none" w:sz="0" w:space="0" w:color="auto"/>
                <w:left w:val="none" w:sz="0" w:space="0" w:color="auto"/>
                <w:bottom w:val="none" w:sz="0" w:space="0" w:color="auto"/>
                <w:right w:val="none" w:sz="0" w:space="0" w:color="auto"/>
              </w:divBdr>
              <w:divsChild>
                <w:div w:id="75829595">
                  <w:marLeft w:val="0"/>
                  <w:marRight w:val="0"/>
                  <w:marTop w:val="0"/>
                  <w:marBottom w:val="0"/>
                  <w:divBdr>
                    <w:top w:val="none" w:sz="0" w:space="0" w:color="auto"/>
                    <w:left w:val="none" w:sz="0" w:space="0" w:color="auto"/>
                    <w:bottom w:val="none" w:sz="0" w:space="0" w:color="auto"/>
                    <w:right w:val="none" w:sz="0" w:space="0" w:color="auto"/>
                  </w:divBdr>
                </w:div>
              </w:divsChild>
            </w:div>
            <w:div w:id="617100357">
              <w:marLeft w:val="0"/>
              <w:marRight w:val="0"/>
              <w:marTop w:val="0"/>
              <w:marBottom w:val="0"/>
              <w:divBdr>
                <w:top w:val="none" w:sz="0" w:space="0" w:color="auto"/>
                <w:left w:val="none" w:sz="0" w:space="0" w:color="auto"/>
                <w:bottom w:val="none" w:sz="0" w:space="0" w:color="auto"/>
                <w:right w:val="none" w:sz="0" w:space="0" w:color="auto"/>
              </w:divBdr>
            </w:div>
            <w:div w:id="1803498614">
              <w:marLeft w:val="0"/>
              <w:marRight w:val="0"/>
              <w:marTop w:val="0"/>
              <w:marBottom w:val="0"/>
              <w:divBdr>
                <w:top w:val="none" w:sz="0" w:space="0" w:color="auto"/>
                <w:left w:val="none" w:sz="0" w:space="0" w:color="auto"/>
                <w:bottom w:val="none" w:sz="0" w:space="0" w:color="auto"/>
                <w:right w:val="none" w:sz="0" w:space="0" w:color="auto"/>
              </w:divBdr>
            </w:div>
            <w:div w:id="1760632878">
              <w:marLeft w:val="0"/>
              <w:marRight w:val="0"/>
              <w:marTop w:val="0"/>
              <w:marBottom w:val="0"/>
              <w:divBdr>
                <w:top w:val="none" w:sz="0" w:space="0" w:color="auto"/>
                <w:left w:val="none" w:sz="0" w:space="0" w:color="auto"/>
                <w:bottom w:val="none" w:sz="0" w:space="0" w:color="auto"/>
                <w:right w:val="none" w:sz="0" w:space="0" w:color="auto"/>
              </w:divBdr>
              <w:divsChild>
                <w:div w:id="1943368158">
                  <w:marLeft w:val="0"/>
                  <w:marRight w:val="0"/>
                  <w:marTop w:val="0"/>
                  <w:marBottom w:val="0"/>
                  <w:divBdr>
                    <w:top w:val="none" w:sz="0" w:space="0" w:color="auto"/>
                    <w:left w:val="none" w:sz="0" w:space="0" w:color="auto"/>
                    <w:bottom w:val="none" w:sz="0" w:space="0" w:color="auto"/>
                    <w:right w:val="none" w:sz="0" w:space="0" w:color="auto"/>
                  </w:divBdr>
                  <w:divsChild>
                    <w:div w:id="555899831">
                      <w:marLeft w:val="0"/>
                      <w:marRight w:val="0"/>
                      <w:marTop w:val="0"/>
                      <w:marBottom w:val="0"/>
                      <w:divBdr>
                        <w:top w:val="none" w:sz="0" w:space="0" w:color="auto"/>
                        <w:left w:val="none" w:sz="0" w:space="0" w:color="auto"/>
                        <w:bottom w:val="none" w:sz="0" w:space="0" w:color="auto"/>
                        <w:right w:val="none" w:sz="0" w:space="0" w:color="auto"/>
                      </w:divBdr>
                      <w:divsChild>
                        <w:div w:id="14921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989837">
          <w:marLeft w:val="0"/>
          <w:marRight w:val="0"/>
          <w:marTop w:val="0"/>
          <w:marBottom w:val="0"/>
          <w:divBdr>
            <w:top w:val="none" w:sz="0" w:space="0" w:color="auto"/>
            <w:left w:val="none" w:sz="0" w:space="0" w:color="auto"/>
            <w:bottom w:val="none" w:sz="0" w:space="0" w:color="auto"/>
            <w:right w:val="none" w:sz="0" w:space="0" w:color="auto"/>
          </w:divBdr>
          <w:divsChild>
            <w:div w:id="246623840">
              <w:marLeft w:val="0"/>
              <w:marRight w:val="0"/>
              <w:marTop w:val="0"/>
              <w:marBottom w:val="0"/>
              <w:divBdr>
                <w:top w:val="none" w:sz="0" w:space="0" w:color="auto"/>
                <w:left w:val="none" w:sz="0" w:space="0" w:color="auto"/>
                <w:bottom w:val="none" w:sz="0" w:space="0" w:color="auto"/>
                <w:right w:val="none" w:sz="0" w:space="0" w:color="auto"/>
              </w:divBdr>
              <w:divsChild>
                <w:div w:id="885680926">
                  <w:marLeft w:val="0"/>
                  <w:marRight w:val="0"/>
                  <w:marTop w:val="0"/>
                  <w:marBottom w:val="0"/>
                  <w:divBdr>
                    <w:top w:val="none" w:sz="0" w:space="0" w:color="auto"/>
                    <w:left w:val="none" w:sz="0" w:space="0" w:color="auto"/>
                    <w:bottom w:val="none" w:sz="0" w:space="0" w:color="auto"/>
                    <w:right w:val="none" w:sz="0" w:space="0" w:color="auto"/>
                  </w:divBdr>
                  <w:divsChild>
                    <w:div w:id="905528376">
                      <w:marLeft w:val="0"/>
                      <w:marRight w:val="0"/>
                      <w:marTop w:val="0"/>
                      <w:marBottom w:val="0"/>
                      <w:divBdr>
                        <w:top w:val="none" w:sz="0" w:space="0" w:color="auto"/>
                        <w:left w:val="none" w:sz="0" w:space="0" w:color="auto"/>
                        <w:bottom w:val="none" w:sz="0" w:space="0" w:color="auto"/>
                        <w:right w:val="none" w:sz="0" w:space="0" w:color="auto"/>
                      </w:divBdr>
                      <w:divsChild>
                        <w:div w:id="290552638">
                          <w:marLeft w:val="0"/>
                          <w:marRight w:val="0"/>
                          <w:marTop w:val="0"/>
                          <w:marBottom w:val="0"/>
                          <w:divBdr>
                            <w:top w:val="none" w:sz="0" w:space="0" w:color="auto"/>
                            <w:left w:val="none" w:sz="0" w:space="0" w:color="auto"/>
                            <w:bottom w:val="none" w:sz="0" w:space="0" w:color="auto"/>
                            <w:right w:val="none" w:sz="0" w:space="0" w:color="auto"/>
                          </w:divBdr>
                          <w:divsChild>
                            <w:div w:id="1832523518">
                              <w:marLeft w:val="0"/>
                              <w:marRight w:val="0"/>
                              <w:marTop w:val="0"/>
                              <w:marBottom w:val="0"/>
                              <w:divBdr>
                                <w:top w:val="none" w:sz="0" w:space="0" w:color="auto"/>
                                <w:left w:val="none" w:sz="0" w:space="0" w:color="auto"/>
                                <w:bottom w:val="none" w:sz="0" w:space="0" w:color="auto"/>
                                <w:right w:val="none" w:sz="0" w:space="0" w:color="auto"/>
                              </w:divBdr>
                              <w:divsChild>
                                <w:div w:id="907572542">
                                  <w:marLeft w:val="0"/>
                                  <w:marRight w:val="0"/>
                                  <w:marTop w:val="0"/>
                                  <w:marBottom w:val="0"/>
                                  <w:divBdr>
                                    <w:top w:val="single" w:sz="6" w:space="0" w:color="C8C8C8"/>
                                    <w:left w:val="none" w:sz="0" w:space="0" w:color="auto"/>
                                    <w:bottom w:val="none" w:sz="0" w:space="0" w:color="auto"/>
                                    <w:right w:val="none" w:sz="0" w:space="0" w:color="auto"/>
                                  </w:divBdr>
                                  <w:divsChild>
                                    <w:div w:id="877932712">
                                      <w:marLeft w:val="0"/>
                                      <w:marRight w:val="0"/>
                                      <w:marTop w:val="0"/>
                                      <w:marBottom w:val="0"/>
                                      <w:divBdr>
                                        <w:top w:val="none" w:sz="0" w:space="0" w:color="auto"/>
                                        <w:left w:val="none" w:sz="0" w:space="0" w:color="auto"/>
                                        <w:bottom w:val="none" w:sz="0" w:space="0" w:color="auto"/>
                                        <w:right w:val="none" w:sz="0" w:space="0" w:color="auto"/>
                                      </w:divBdr>
                                      <w:divsChild>
                                        <w:div w:id="1058747016">
                                          <w:marLeft w:val="0"/>
                                          <w:marRight w:val="0"/>
                                          <w:marTop w:val="0"/>
                                          <w:marBottom w:val="0"/>
                                          <w:divBdr>
                                            <w:top w:val="none" w:sz="0" w:space="0" w:color="auto"/>
                                            <w:left w:val="none" w:sz="0" w:space="0" w:color="auto"/>
                                            <w:bottom w:val="none" w:sz="0" w:space="0" w:color="auto"/>
                                            <w:right w:val="none" w:sz="0" w:space="0" w:color="auto"/>
                                          </w:divBdr>
                                          <w:divsChild>
                                            <w:div w:id="415909427">
                                              <w:marLeft w:val="0"/>
                                              <w:marRight w:val="0"/>
                                              <w:marTop w:val="750"/>
                                              <w:marBottom w:val="0"/>
                                              <w:divBdr>
                                                <w:top w:val="none" w:sz="0" w:space="0" w:color="auto"/>
                                                <w:left w:val="none" w:sz="0" w:space="0" w:color="auto"/>
                                                <w:bottom w:val="none" w:sz="0" w:space="0" w:color="auto"/>
                                                <w:right w:val="none" w:sz="0" w:space="0" w:color="auto"/>
                                              </w:divBdr>
                                            </w:div>
                                            <w:div w:id="707531549">
                                              <w:marLeft w:val="0"/>
                                              <w:marRight w:val="0"/>
                                              <w:marTop w:val="450"/>
                                              <w:marBottom w:val="0"/>
                                              <w:divBdr>
                                                <w:top w:val="none" w:sz="0" w:space="0" w:color="auto"/>
                                                <w:left w:val="none" w:sz="0" w:space="0" w:color="auto"/>
                                                <w:bottom w:val="none" w:sz="0" w:space="0" w:color="auto"/>
                                                <w:right w:val="none" w:sz="0" w:space="0" w:color="auto"/>
                                              </w:divBdr>
                                              <w:divsChild>
                                                <w:div w:id="571737926">
                                                  <w:marLeft w:val="0"/>
                                                  <w:marRight w:val="0"/>
                                                  <w:marTop w:val="0"/>
                                                  <w:marBottom w:val="0"/>
                                                  <w:divBdr>
                                                    <w:top w:val="none" w:sz="0" w:space="0" w:color="auto"/>
                                                    <w:left w:val="none" w:sz="0" w:space="0" w:color="auto"/>
                                                    <w:bottom w:val="none" w:sz="0" w:space="0" w:color="auto"/>
                                                    <w:right w:val="none" w:sz="0" w:space="0" w:color="auto"/>
                                                  </w:divBdr>
                                                </w:div>
                                                <w:div w:id="1706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3198">
                                          <w:marLeft w:val="0"/>
                                          <w:marRight w:val="0"/>
                                          <w:marTop w:val="0"/>
                                          <w:marBottom w:val="0"/>
                                          <w:divBdr>
                                            <w:top w:val="none" w:sz="0" w:space="0" w:color="auto"/>
                                            <w:left w:val="none" w:sz="0" w:space="0" w:color="auto"/>
                                            <w:bottom w:val="none" w:sz="0" w:space="0" w:color="auto"/>
                                            <w:right w:val="none" w:sz="0" w:space="0" w:color="auto"/>
                                          </w:divBdr>
                                          <w:divsChild>
                                            <w:div w:id="374736473">
                                              <w:marLeft w:val="0"/>
                                              <w:marRight w:val="0"/>
                                              <w:marTop w:val="0"/>
                                              <w:marBottom w:val="0"/>
                                              <w:divBdr>
                                                <w:top w:val="none" w:sz="0" w:space="0" w:color="auto"/>
                                                <w:left w:val="none" w:sz="0" w:space="0" w:color="auto"/>
                                                <w:bottom w:val="none" w:sz="0" w:space="0" w:color="auto"/>
                                                <w:right w:val="none" w:sz="0" w:space="0" w:color="auto"/>
                                              </w:divBdr>
                                              <w:divsChild>
                                                <w:div w:id="1672178025">
                                                  <w:marLeft w:val="0"/>
                                                  <w:marRight w:val="0"/>
                                                  <w:marTop w:val="300"/>
                                                  <w:marBottom w:val="0"/>
                                                  <w:divBdr>
                                                    <w:top w:val="none" w:sz="0" w:space="0" w:color="auto"/>
                                                    <w:left w:val="none" w:sz="0" w:space="0" w:color="auto"/>
                                                    <w:bottom w:val="none" w:sz="0" w:space="0" w:color="auto"/>
                                                    <w:right w:val="none" w:sz="0" w:space="0" w:color="auto"/>
                                                  </w:divBdr>
                                                  <w:divsChild>
                                                    <w:div w:id="665789450">
                                                      <w:marLeft w:val="0"/>
                                                      <w:marRight w:val="0"/>
                                                      <w:marTop w:val="75"/>
                                                      <w:marBottom w:val="0"/>
                                                      <w:divBdr>
                                                        <w:top w:val="none" w:sz="0" w:space="0" w:color="auto"/>
                                                        <w:left w:val="none" w:sz="0" w:space="0" w:color="auto"/>
                                                        <w:bottom w:val="none" w:sz="0" w:space="0" w:color="auto"/>
                                                        <w:right w:val="none" w:sz="0" w:space="0" w:color="auto"/>
                                                      </w:divBdr>
                                                      <w:divsChild>
                                                        <w:div w:id="426459890">
                                                          <w:marLeft w:val="0"/>
                                                          <w:marRight w:val="0"/>
                                                          <w:marTop w:val="0"/>
                                                          <w:marBottom w:val="0"/>
                                                          <w:divBdr>
                                                            <w:top w:val="none" w:sz="0" w:space="0" w:color="auto"/>
                                                            <w:left w:val="none" w:sz="0" w:space="0" w:color="auto"/>
                                                            <w:bottom w:val="none" w:sz="0" w:space="0" w:color="auto"/>
                                                            <w:right w:val="none" w:sz="0" w:space="0" w:color="auto"/>
                                                          </w:divBdr>
                                                        </w:div>
                                                        <w:div w:id="926381355">
                                                          <w:marLeft w:val="0"/>
                                                          <w:marRight w:val="0"/>
                                                          <w:marTop w:val="0"/>
                                                          <w:marBottom w:val="0"/>
                                                          <w:divBdr>
                                                            <w:top w:val="none" w:sz="0" w:space="0" w:color="auto"/>
                                                            <w:left w:val="none" w:sz="0" w:space="0" w:color="auto"/>
                                                            <w:bottom w:val="none" w:sz="0" w:space="0" w:color="auto"/>
                                                            <w:right w:val="none" w:sz="0" w:space="0" w:color="auto"/>
                                                          </w:divBdr>
                                                          <w:divsChild>
                                                            <w:div w:id="1220019445">
                                                              <w:marLeft w:val="0"/>
                                                              <w:marRight w:val="0"/>
                                                              <w:marTop w:val="0"/>
                                                              <w:marBottom w:val="0"/>
                                                              <w:divBdr>
                                                                <w:top w:val="none" w:sz="0" w:space="0" w:color="auto"/>
                                                                <w:left w:val="none" w:sz="0" w:space="0" w:color="auto"/>
                                                                <w:bottom w:val="none" w:sz="0" w:space="0" w:color="auto"/>
                                                                <w:right w:val="none" w:sz="0" w:space="0" w:color="auto"/>
                                                              </w:divBdr>
                                                              <w:divsChild>
                                                                <w:div w:id="391077630">
                                                                  <w:marLeft w:val="0"/>
                                                                  <w:marRight w:val="0"/>
                                                                  <w:marTop w:val="0"/>
                                                                  <w:marBottom w:val="0"/>
                                                                  <w:divBdr>
                                                                    <w:top w:val="none" w:sz="0" w:space="0" w:color="auto"/>
                                                                    <w:left w:val="none" w:sz="0" w:space="0" w:color="auto"/>
                                                                    <w:bottom w:val="none" w:sz="0" w:space="0" w:color="auto"/>
                                                                    <w:right w:val="none" w:sz="0" w:space="0" w:color="auto"/>
                                                                  </w:divBdr>
                                                                  <w:divsChild>
                                                                    <w:div w:id="1695155513">
                                                                      <w:marLeft w:val="0"/>
                                                                      <w:marRight w:val="60"/>
                                                                      <w:marTop w:val="0"/>
                                                                      <w:marBottom w:val="60"/>
                                                                      <w:divBdr>
                                                                        <w:top w:val="none" w:sz="0" w:space="0" w:color="auto"/>
                                                                        <w:left w:val="none" w:sz="0" w:space="0" w:color="auto"/>
                                                                        <w:bottom w:val="none" w:sz="0" w:space="0" w:color="auto"/>
                                                                        <w:right w:val="none" w:sz="0" w:space="0" w:color="auto"/>
                                                                      </w:divBdr>
                                                                      <w:divsChild>
                                                                        <w:div w:id="1539465202">
                                                                          <w:marLeft w:val="0"/>
                                                                          <w:marRight w:val="0"/>
                                                                          <w:marTop w:val="0"/>
                                                                          <w:marBottom w:val="0"/>
                                                                          <w:divBdr>
                                                                            <w:top w:val="none" w:sz="0" w:space="0" w:color="auto"/>
                                                                            <w:left w:val="none" w:sz="0" w:space="0" w:color="auto"/>
                                                                            <w:bottom w:val="none" w:sz="0" w:space="0" w:color="auto"/>
                                                                            <w:right w:val="none" w:sz="0" w:space="0" w:color="auto"/>
                                                                          </w:divBdr>
                                                                          <w:divsChild>
                                                                            <w:div w:id="980236271">
                                                                              <w:marLeft w:val="0"/>
                                                                              <w:marRight w:val="0"/>
                                                                              <w:marTop w:val="0"/>
                                                                              <w:marBottom w:val="0"/>
                                                                              <w:divBdr>
                                                                                <w:top w:val="none" w:sz="0" w:space="0" w:color="auto"/>
                                                                                <w:left w:val="none" w:sz="0" w:space="0" w:color="auto"/>
                                                                                <w:bottom w:val="none" w:sz="0" w:space="0" w:color="auto"/>
                                                                                <w:right w:val="none" w:sz="0" w:space="0" w:color="auto"/>
                                                                              </w:divBdr>
                                                                              <w:divsChild>
                                                                                <w:div w:id="1534540415">
                                                                                  <w:marLeft w:val="0"/>
                                                                                  <w:marRight w:val="0"/>
                                                                                  <w:marTop w:val="0"/>
                                                                                  <w:marBottom w:val="0"/>
                                                                                  <w:divBdr>
                                                                                    <w:top w:val="none" w:sz="0" w:space="0" w:color="auto"/>
                                                                                    <w:left w:val="none" w:sz="0" w:space="0" w:color="auto"/>
                                                                                    <w:bottom w:val="none" w:sz="0" w:space="0" w:color="auto"/>
                                                                                    <w:right w:val="none" w:sz="0" w:space="0" w:color="auto"/>
                                                                                  </w:divBdr>
                                                                                  <w:divsChild>
                                                                                    <w:div w:id="135372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28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05607374">
                                                                      <w:marLeft w:val="0"/>
                                                                      <w:marRight w:val="60"/>
                                                                      <w:marTop w:val="0"/>
                                                                      <w:marBottom w:val="60"/>
                                                                      <w:divBdr>
                                                                        <w:top w:val="none" w:sz="0" w:space="0" w:color="auto"/>
                                                                        <w:left w:val="none" w:sz="0" w:space="0" w:color="auto"/>
                                                                        <w:bottom w:val="none" w:sz="0" w:space="0" w:color="auto"/>
                                                                        <w:right w:val="none" w:sz="0" w:space="0" w:color="auto"/>
                                                                      </w:divBdr>
                                                                      <w:divsChild>
                                                                        <w:div w:id="2013138909">
                                                                          <w:marLeft w:val="0"/>
                                                                          <w:marRight w:val="0"/>
                                                                          <w:marTop w:val="0"/>
                                                                          <w:marBottom w:val="0"/>
                                                                          <w:divBdr>
                                                                            <w:top w:val="none" w:sz="0" w:space="0" w:color="auto"/>
                                                                            <w:left w:val="none" w:sz="0" w:space="0" w:color="auto"/>
                                                                            <w:bottom w:val="none" w:sz="0" w:space="0" w:color="auto"/>
                                                                            <w:right w:val="none" w:sz="0" w:space="0" w:color="auto"/>
                                                                          </w:divBdr>
                                                                          <w:divsChild>
                                                                            <w:div w:id="212667811">
                                                                              <w:marLeft w:val="0"/>
                                                                              <w:marRight w:val="0"/>
                                                                              <w:marTop w:val="0"/>
                                                                              <w:marBottom w:val="0"/>
                                                                              <w:divBdr>
                                                                                <w:top w:val="none" w:sz="0" w:space="0" w:color="auto"/>
                                                                                <w:left w:val="none" w:sz="0" w:space="0" w:color="auto"/>
                                                                                <w:bottom w:val="none" w:sz="0" w:space="0" w:color="auto"/>
                                                                                <w:right w:val="none" w:sz="0" w:space="0" w:color="auto"/>
                                                                              </w:divBdr>
                                                                              <w:divsChild>
                                                                                <w:div w:id="2063139300">
                                                                                  <w:marLeft w:val="0"/>
                                                                                  <w:marRight w:val="0"/>
                                                                                  <w:marTop w:val="0"/>
                                                                                  <w:marBottom w:val="0"/>
                                                                                  <w:divBdr>
                                                                                    <w:top w:val="none" w:sz="0" w:space="0" w:color="auto"/>
                                                                                    <w:left w:val="none" w:sz="0" w:space="0" w:color="auto"/>
                                                                                    <w:bottom w:val="none" w:sz="0" w:space="0" w:color="auto"/>
                                                                                    <w:right w:val="none" w:sz="0" w:space="0" w:color="auto"/>
                                                                                  </w:divBdr>
                                                                                  <w:divsChild>
                                                                                    <w:div w:id="16164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455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19688666">
                                                                      <w:marLeft w:val="0"/>
                                                                      <w:marRight w:val="60"/>
                                                                      <w:marTop w:val="0"/>
                                                                      <w:marBottom w:val="60"/>
                                                                      <w:divBdr>
                                                                        <w:top w:val="none" w:sz="0" w:space="0" w:color="auto"/>
                                                                        <w:left w:val="none" w:sz="0" w:space="0" w:color="auto"/>
                                                                        <w:bottom w:val="none" w:sz="0" w:space="0" w:color="auto"/>
                                                                        <w:right w:val="none" w:sz="0" w:space="0" w:color="auto"/>
                                                                      </w:divBdr>
                                                                      <w:divsChild>
                                                                        <w:div w:id="973021452">
                                                                          <w:marLeft w:val="0"/>
                                                                          <w:marRight w:val="0"/>
                                                                          <w:marTop w:val="0"/>
                                                                          <w:marBottom w:val="0"/>
                                                                          <w:divBdr>
                                                                            <w:top w:val="none" w:sz="0" w:space="0" w:color="auto"/>
                                                                            <w:left w:val="none" w:sz="0" w:space="0" w:color="auto"/>
                                                                            <w:bottom w:val="none" w:sz="0" w:space="0" w:color="auto"/>
                                                                            <w:right w:val="none" w:sz="0" w:space="0" w:color="auto"/>
                                                                          </w:divBdr>
                                                                          <w:divsChild>
                                                                            <w:div w:id="331839427">
                                                                              <w:marLeft w:val="0"/>
                                                                              <w:marRight w:val="0"/>
                                                                              <w:marTop w:val="0"/>
                                                                              <w:marBottom w:val="0"/>
                                                                              <w:divBdr>
                                                                                <w:top w:val="none" w:sz="0" w:space="0" w:color="auto"/>
                                                                                <w:left w:val="none" w:sz="0" w:space="0" w:color="auto"/>
                                                                                <w:bottom w:val="none" w:sz="0" w:space="0" w:color="auto"/>
                                                                                <w:right w:val="none" w:sz="0" w:space="0" w:color="auto"/>
                                                                              </w:divBdr>
                                                                              <w:divsChild>
                                                                                <w:div w:id="1256286709">
                                                                                  <w:marLeft w:val="0"/>
                                                                                  <w:marRight w:val="0"/>
                                                                                  <w:marTop w:val="0"/>
                                                                                  <w:marBottom w:val="0"/>
                                                                                  <w:divBdr>
                                                                                    <w:top w:val="none" w:sz="0" w:space="0" w:color="auto"/>
                                                                                    <w:left w:val="none" w:sz="0" w:space="0" w:color="auto"/>
                                                                                    <w:bottom w:val="none" w:sz="0" w:space="0" w:color="auto"/>
                                                                                    <w:right w:val="none" w:sz="0" w:space="0" w:color="auto"/>
                                                                                  </w:divBdr>
                                                                                  <w:divsChild>
                                                                                    <w:div w:id="18235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999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91499145">
                                                                      <w:marLeft w:val="0"/>
                                                                      <w:marRight w:val="60"/>
                                                                      <w:marTop w:val="0"/>
                                                                      <w:marBottom w:val="60"/>
                                                                      <w:divBdr>
                                                                        <w:top w:val="none" w:sz="0" w:space="0" w:color="auto"/>
                                                                        <w:left w:val="none" w:sz="0" w:space="0" w:color="auto"/>
                                                                        <w:bottom w:val="none" w:sz="0" w:space="0" w:color="auto"/>
                                                                        <w:right w:val="none" w:sz="0" w:space="0" w:color="auto"/>
                                                                      </w:divBdr>
                                                                      <w:divsChild>
                                                                        <w:div w:id="40175187">
                                                                          <w:marLeft w:val="0"/>
                                                                          <w:marRight w:val="0"/>
                                                                          <w:marTop w:val="0"/>
                                                                          <w:marBottom w:val="0"/>
                                                                          <w:divBdr>
                                                                            <w:top w:val="none" w:sz="0" w:space="0" w:color="auto"/>
                                                                            <w:left w:val="none" w:sz="0" w:space="0" w:color="auto"/>
                                                                            <w:bottom w:val="none" w:sz="0" w:space="0" w:color="auto"/>
                                                                            <w:right w:val="none" w:sz="0" w:space="0" w:color="auto"/>
                                                                          </w:divBdr>
                                                                          <w:divsChild>
                                                                            <w:div w:id="235209685">
                                                                              <w:marLeft w:val="0"/>
                                                                              <w:marRight w:val="0"/>
                                                                              <w:marTop w:val="0"/>
                                                                              <w:marBottom w:val="0"/>
                                                                              <w:divBdr>
                                                                                <w:top w:val="none" w:sz="0" w:space="0" w:color="auto"/>
                                                                                <w:left w:val="none" w:sz="0" w:space="0" w:color="auto"/>
                                                                                <w:bottom w:val="none" w:sz="0" w:space="0" w:color="auto"/>
                                                                                <w:right w:val="none" w:sz="0" w:space="0" w:color="auto"/>
                                                                              </w:divBdr>
                                                                              <w:divsChild>
                                                                                <w:div w:id="584341851">
                                                                                  <w:marLeft w:val="0"/>
                                                                                  <w:marRight w:val="0"/>
                                                                                  <w:marTop w:val="0"/>
                                                                                  <w:marBottom w:val="0"/>
                                                                                  <w:divBdr>
                                                                                    <w:top w:val="none" w:sz="0" w:space="0" w:color="auto"/>
                                                                                    <w:left w:val="none" w:sz="0" w:space="0" w:color="auto"/>
                                                                                    <w:bottom w:val="none" w:sz="0" w:space="0" w:color="auto"/>
                                                                                    <w:right w:val="none" w:sz="0" w:space="0" w:color="auto"/>
                                                                                  </w:divBdr>
                                                                                  <w:divsChild>
                                                                                    <w:div w:id="10539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64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28232697">
                                                                      <w:marLeft w:val="0"/>
                                                                      <w:marRight w:val="60"/>
                                                                      <w:marTop w:val="0"/>
                                                                      <w:marBottom w:val="60"/>
                                                                      <w:divBdr>
                                                                        <w:top w:val="none" w:sz="0" w:space="0" w:color="auto"/>
                                                                        <w:left w:val="none" w:sz="0" w:space="0" w:color="auto"/>
                                                                        <w:bottom w:val="none" w:sz="0" w:space="0" w:color="auto"/>
                                                                        <w:right w:val="none" w:sz="0" w:space="0" w:color="auto"/>
                                                                      </w:divBdr>
                                                                      <w:divsChild>
                                                                        <w:div w:id="2011175818">
                                                                          <w:marLeft w:val="0"/>
                                                                          <w:marRight w:val="0"/>
                                                                          <w:marTop w:val="0"/>
                                                                          <w:marBottom w:val="0"/>
                                                                          <w:divBdr>
                                                                            <w:top w:val="none" w:sz="0" w:space="0" w:color="auto"/>
                                                                            <w:left w:val="none" w:sz="0" w:space="0" w:color="auto"/>
                                                                            <w:bottom w:val="none" w:sz="0" w:space="0" w:color="auto"/>
                                                                            <w:right w:val="none" w:sz="0" w:space="0" w:color="auto"/>
                                                                          </w:divBdr>
                                                                          <w:divsChild>
                                                                            <w:div w:id="156575229">
                                                                              <w:marLeft w:val="0"/>
                                                                              <w:marRight w:val="0"/>
                                                                              <w:marTop w:val="0"/>
                                                                              <w:marBottom w:val="0"/>
                                                                              <w:divBdr>
                                                                                <w:top w:val="none" w:sz="0" w:space="0" w:color="auto"/>
                                                                                <w:left w:val="none" w:sz="0" w:space="0" w:color="auto"/>
                                                                                <w:bottom w:val="none" w:sz="0" w:space="0" w:color="auto"/>
                                                                                <w:right w:val="none" w:sz="0" w:space="0" w:color="auto"/>
                                                                              </w:divBdr>
                                                                              <w:divsChild>
                                                                                <w:div w:id="1880895768">
                                                                                  <w:marLeft w:val="0"/>
                                                                                  <w:marRight w:val="0"/>
                                                                                  <w:marTop w:val="0"/>
                                                                                  <w:marBottom w:val="0"/>
                                                                                  <w:divBdr>
                                                                                    <w:top w:val="none" w:sz="0" w:space="0" w:color="auto"/>
                                                                                    <w:left w:val="none" w:sz="0" w:space="0" w:color="auto"/>
                                                                                    <w:bottom w:val="none" w:sz="0" w:space="0" w:color="auto"/>
                                                                                    <w:right w:val="none" w:sz="0" w:space="0" w:color="auto"/>
                                                                                  </w:divBdr>
                                                                                  <w:divsChild>
                                                                                    <w:div w:id="1504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95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00399379">
                                                                      <w:marLeft w:val="0"/>
                                                                      <w:marRight w:val="60"/>
                                                                      <w:marTop w:val="0"/>
                                                                      <w:marBottom w:val="60"/>
                                                                      <w:divBdr>
                                                                        <w:top w:val="none" w:sz="0" w:space="0" w:color="auto"/>
                                                                        <w:left w:val="none" w:sz="0" w:space="0" w:color="auto"/>
                                                                        <w:bottom w:val="none" w:sz="0" w:space="0" w:color="auto"/>
                                                                        <w:right w:val="none" w:sz="0" w:space="0" w:color="auto"/>
                                                                      </w:divBdr>
                                                                      <w:divsChild>
                                                                        <w:div w:id="365298800">
                                                                          <w:marLeft w:val="0"/>
                                                                          <w:marRight w:val="0"/>
                                                                          <w:marTop w:val="0"/>
                                                                          <w:marBottom w:val="0"/>
                                                                          <w:divBdr>
                                                                            <w:top w:val="none" w:sz="0" w:space="0" w:color="auto"/>
                                                                            <w:left w:val="none" w:sz="0" w:space="0" w:color="auto"/>
                                                                            <w:bottom w:val="none" w:sz="0" w:space="0" w:color="auto"/>
                                                                            <w:right w:val="none" w:sz="0" w:space="0" w:color="auto"/>
                                                                          </w:divBdr>
                                                                          <w:divsChild>
                                                                            <w:div w:id="1416711462">
                                                                              <w:marLeft w:val="0"/>
                                                                              <w:marRight w:val="0"/>
                                                                              <w:marTop w:val="0"/>
                                                                              <w:marBottom w:val="0"/>
                                                                              <w:divBdr>
                                                                                <w:top w:val="none" w:sz="0" w:space="0" w:color="auto"/>
                                                                                <w:left w:val="none" w:sz="0" w:space="0" w:color="auto"/>
                                                                                <w:bottom w:val="none" w:sz="0" w:space="0" w:color="auto"/>
                                                                                <w:right w:val="none" w:sz="0" w:space="0" w:color="auto"/>
                                                                              </w:divBdr>
                                                                              <w:divsChild>
                                                                                <w:div w:id="1216434230">
                                                                                  <w:marLeft w:val="0"/>
                                                                                  <w:marRight w:val="0"/>
                                                                                  <w:marTop w:val="0"/>
                                                                                  <w:marBottom w:val="0"/>
                                                                                  <w:divBdr>
                                                                                    <w:top w:val="none" w:sz="0" w:space="0" w:color="auto"/>
                                                                                    <w:left w:val="none" w:sz="0" w:space="0" w:color="auto"/>
                                                                                    <w:bottom w:val="none" w:sz="0" w:space="0" w:color="auto"/>
                                                                                    <w:right w:val="none" w:sz="0" w:space="0" w:color="auto"/>
                                                                                  </w:divBdr>
                                                                                  <w:divsChild>
                                                                                    <w:div w:id="9359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6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841232">
                                                      <w:marLeft w:val="0"/>
                                                      <w:marRight w:val="0"/>
                                                      <w:marTop w:val="300"/>
                                                      <w:marBottom w:val="0"/>
                                                      <w:divBdr>
                                                        <w:top w:val="none" w:sz="0" w:space="0" w:color="auto"/>
                                                        <w:left w:val="none" w:sz="0" w:space="0" w:color="auto"/>
                                                        <w:bottom w:val="none" w:sz="0" w:space="0" w:color="auto"/>
                                                        <w:right w:val="none" w:sz="0" w:space="0" w:color="auto"/>
                                                      </w:divBdr>
                                                      <w:divsChild>
                                                        <w:div w:id="1459684992">
                                                          <w:marLeft w:val="0"/>
                                                          <w:marRight w:val="0"/>
                                                          <w:marTop w:val="0"/>
                                                          <w:marBottom w:val="0"/>
                                                          <w:divBdr>
                                                            <w:top w:val="none" w:sz="0" w:space="0" w:color="auto"/>
                                                            <w:left w:val="none" w:sz="0" w:space="0" w:color="auto"/>
                                                            <w:bottom w:val="none" w:sz="0" w:space="0" w:color="auto"/>
                                                            <w:right w:val="none" w:sz="0" w:space="0" w:color="auto"/>
                                                          </w:divBdr>
                                                          <w:divsChild>
                                                            <w:div w:id="1184201798">
                                                              <w:marLeft w:val="0"/>
                                                              <w:marRight w:val="0"/>
                                                              <w:marTop w:val="150"/>
                                                              <w:marBottom w:val="0"/>
                                                              <w:divBdr>
                                                                <w:top w:val="none" w:sz="0" w:space="0" w:color="auto"/>
                                                                <w:left w:val="none" w:sz="0" w:space="0" w:color="auto"/>
                                                                <w:bottom w:val="none" w:sz="0" w:space="0" w:color="auto"/>
                                                                <w:right w:val="none" w:sz="0" w:space="0" w:color="auto"/>
                                                              </w:divBdr>
                                                              <w:divsChild>
                                                                <w:div w:id="1109813352">
                                                                  <w:marLeft w:val="0"/>
                                                                  <w:marRight w:val="0"/>
                                                                  <w:marTop w:val="0"/>
                                                                  <w:marBottom w:val="225"/>
                                                                  <w:divBdr>
                                                                    <w:top w:val="none" w:sz="0" w:space="0" w:color="auto"/>
                                                                    <w:left w:val="none" w:sz="0" w:space="0" w:color="auto"/>
                                                                    <w:bottom w:val="none" w:sz="0" w:space="0" w:color="auto"/>
                                                                    <w:right w:val="none" w:sz="0" w:space="0" w:color="auto"/>
                                                                  </w:divBdr>
                                                                  <w:divsChild>
                                                                    <w:div w:id="527186176">
                                                                      <w:marLeft w:val="0"/>
                                                                      <w:marRight w:val="0"/>
                                                                      <w:marTop w:val="75"/>
                                                                      <w:marBottom w:val="0"/>
                                                                      <w:divBdr>
                                                                        <w:top w:val="single" w:sz="6" w:space="2" w:color="C8C8C8"/>
                                                                        <w:left w:val="single" w:sz="6" w:space="4" w:color="C8C8C8"/>
                                                                        <w:bottom w:val="single" w:sz="6" w:space="2" w:color="C8C8C8"/>
                                                                        <w:right w:val="single" w:sz="6" w:space="4" w:color="C8C8C8"/>
                                                                      </w:divBdr>
                                                                      <w:divsChild>
                                                                        <w:div w:id="66867909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66357167">
                                                                  <w:marLeft w:val="0"/>
                                                                  <w:marRight w:val="0"/>
                                                                  <w:marTop w:val="0"/>
                                                                  <w:marBottom w:val="225"/>
                                                                  <w:divBdr>
                                                                    <w:top w:val="none" w:sz="0" w:space="0" w:color="auto"/>
                                                                    <w:left w:val="none" w:sz="0" w:space="0" w:color="auto"/>
                                                                    <w:bottom w:val="none" w:sz="0" w:space="0" w:color="auto"/>
                                                                    <w:right w:val="none" w:sz="0" w:space="0" w:color="auto"/>
                                                                  </w:divBdr>
                                                                  <w:divsChild>
                                                                    <w:div w:id="1635868697">
                                                                      <w:marLeft w:val="0"/>
                                                                      <w:marRight w:val="0"/>
                                                                      <w:marTop w:val="75"/>
                                                                      <w:marBottom w:val="0"/>
                                                                      <w:divBdr>
                                                                        <w:top w:val="none" w:sz="0" w:space="0" w:color="auto"/>
                                                                        <w:left w:val="none" w:sz="0" w:space="0" w:color="auto"/>
                                                                        <w:bottom w:val="none" w:sz="0" w:space="0" w:color="auto"/>
                                                                        <w:right w:val="none" w:sz="0" w:space="0" w:color="auto"/>
                                                                      </w:divBdr>
                                                                      <w:divsChild>
                                                                        <w:div w:id="804734673">
                                                                          <w:marLeft w:val="0"/>
                                                                          <w:marRight w:val="0"/>
                                                                          <w:marTop w:val="0"/>
                                                                          <w:marBottom w:val="0"/>
                                                                          <w:divBdr>
                                                                            <w:top w:val="single" w:sz="6" w:space="2" w:color="C8C8C8"/>
                                                                            <w:left w:val="single" w:sz="6" w:space="4" w:color="C8C8C8"/>
                                                                            <w:bottom w:val="single" w:sz="6" w:space="2" w:color="C8C8C8"/>
                                                                            <w:right w:val="single" w:sz="6" w:space="4" w:color="C8C8C8"/>
                                                                          </w:divBdr>
                                                                          <w:divsChild>
                                                                            <w:div w:id="39177735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84156100">
                                                                  <w:marLeft w:val="0"/>
                                                                  <w:marRight w:val="0"/>
                                                                  <w:marTop w:val="0"/>
                                                                  <w:marBottom w:val="0"/>
                                                                  <w:divBdr>
                                                                    <w:top w:val="none" w:sz="0" w:space="0" w:color="auto"/>
                                                                    <w:left w:val="none" w:sz="0" w:space="0" w:color="auto"/>
                                                                    <w:bottom w:val="none" w:sz="0" w:space="0" w:color="auto"/>
                                                                    <w:right w:val="none" w:sz="0" w:space="0" w:color="auto"/>
                                                                  </w:divBdr>
                                                                  <w:divsChild>
                                                                    <w:div w:id="651833797">
                                                                      <w:marLeft w:val="0"/>
                                                                      <w:marRight w:val="0"/>
                                                                      <w:marTop w:val="0"/>
                                                                      <w:marBottom w:val="225"/>
                                                                      <w:divBdr>
                                                                        <w:top w:val="none" w:sz="0" w:space="0" w:color="auto"/>
                                                                        <w:left w:val="none" w:sz="0" w:space="0" w:color="auto"/>
                                                                        <w:bottom w:val="none" w:sz="0" w:space="0" w:color="auto"/>
                                                                        <w:right w:val="none" w:sz="0" w:space="0" w:color="auto"/>
                                                                      </w:divBdr>
                                                                      <w:divsChild>
                                                                        <w:div w:id="282080641">
                                                                          <w:marLeft w:val="0"/>
                                                                          <w:marRight w:val="0"/>
                                                                          <w:marTop w:val="75"/>
                                                                          <w:marBottom w:val="0"/>
                                                                          <w:divBdr>
                                                                            <w:top w:val="none" w:sz="0" w:space="0" w:color="auto"/>
                                                                            <w:left w:val="none" w:sz="0" w:space="0" w:color="auto"/>
                                                                            <w:bottom w:val="none" w:sz="0" w:space="0" w:color="auto"/>
                                                                            <w:right w:val="none" w:sz="0" w:space="0" w:color="auto"/>
                                                                          </w:divBdr>
                                                                          <w:divsChild>
                                                                            <w:div w:id="1034231927">
                                                                              <w:marLeft w:val="0"/>
                                                                              <w:marRight w:val="0"/>
                                                                              <w:marTop w:val="0"/>
                                                                              <w:marBottom w:val="0"/>
                                                                              <w:divBdr>
                                                                                <w:top w:val="single" w:sz="6" w:space="2" w:color="C8C8C8"/>
                                                                                <w:left w:val="single" w:sz="6" w:space="4" w:color="C8C8C8"/>
                                                                                <w:bottom w:val="single" w:sz="6" w:space="2" w:color="C8C8C8"/>
                                                                                <w:right w:val="single" w:sz="6" w:space="4" w:color="C8C8C8"/>
                                                                              </w:divBdr>
                                                                              <w:divsChild>
                                                                                <w:div w:id="525797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634385">
                                                              <w:marLeft w:val="0"/>
                                                              <w:marRight w:val="0"/>
                                                              <w:marTop w:val="0"/>
                                                              <w:marBottom w:val="0"/>
                                                              <w:divBdr>
                                                                <w:top w:val="none" w:sz="0" w:space="0" w:color="auto"/>
                                                                <w:left w:val="none" w:sz="0" w:space="0" w:color="auto"/>
                                                                <w:bottom w:val="none" w:sz="0" w:space="0" w:color="auto"/>
                                                                <w:right w:val="none" w:sz="0" w:space="0" w:color="auto"/>
                                                              </w:divBdr>
                                                              <w:divsChild>
                                                                <w:div w:id="2110735122">
                                                                  <w:marLeft w:val="0"/>
                                                                  <w:marRight w:val="0"/>
                                                                  <w:marTop w:val="0"/>
                                                                  <w:marBottom w:val="0"/>
                                                                  <w:divBdr>
                                                                    <w:top w:val="none" w:sz="0" w:space="0" w:color="auto"/>
                                                                    <w:left w:val="none" w:sz="0" w:space="0" w:color="auto"/>
                                                                    <w:bottom w:val="none" w:sz="0" w:space="0" w:color="auto"/>
                                                                    <w:right w:val="none" w:sz="0" w:space="0" w:color="auto"/>
                                                                  </w:divBdr>
                                                                  <w:divsChild>
                                                                    <w:div w:id="1231303800">
                                                                      <w:marLeft w:val="0"/>
                                                                      <w:marRight w:val="0"/>
                                                                      <w:marTop w:val="0"/>
                                                                      <w:marBottom w:val="0"/>
                                                                      <w:divBdr>
                                                                        <w:top w:val="none" w:sz="0" w:space="0" w:color="auto"/>
                                                                        <w:left w:val="none" w:sz="0" w:space="0" w:color="auto"/>
                                                                        <w:bottom w:val="none" w:sz="0" w:space="0" w:color="auto"/>
                                                                        <w:right w:val="none" w:sz="0" w:space="0" w:color="auto"/>
                                                                      </w:divBdr>
                                                                      <w:divsChild>
                                                                        <w:div w:id="6466653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6917599">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752822347">
      <w:bodyDiv w:val="1"/>
      <w:marLeft w:val="0"/>
      <w:marRight w:val="0"/>
      <w:marTop w:val="0"/>
      <w:marBottom w:val="0"/>
      <w:divBdr>
        <w:top w:val="none" w:sz="0" w:space="0" w:color="auto"/>
        <w:left w:val="none" w:sz="0" w:space="0" w:color="auto"/>
        <w:bottom w:val="none" w:sz="0" w:space="0" w:color="auto"/>
        <w:right w:val="none" w:sz="0" w:space="0" w:color="auto"/>
      </w:divBdr>
    </w:div>
    <w:div w:id="919606258">
      <w:bodyDiv w:val="1"/>
      <w:marLeft w:val="0"/>
      <w:marRight w:val="0"/>
      <w:marTop w:val="0"/>
      <w:marBottom w:val="0"/>
      <w:divBdr>
        <w:top w:val="none" w:sz="0" w:space="0" w:color="auto"/>
        <w:left w:val="none" w:sz="0" w:space="0" w:color="auto"/>
        <w:bottom w:val="none" w:sz="0" w:space="0" w:color="auto"/>
        <w:right w:val="none" w:sz="0" w:space="0" w:color="auto"/>
      </w:divBdr>
    </w:div>
    <w:div w:id="942802983">
      <w:bodyDiv w:val="1"/>
      <w:marLeft w:val="0"/>
      <w:marRight w:val="0"/>
      <w:marTop w:val="0"/>
      <w:marBottom w:val="0"/>
      <w:divBdr>
        <w:top w:val="none" w:sz="0" w:space="0" w:color="auto"/>
        <w:left w:val="none" w:sz="0" w:space="0" w:color="auto"/>
        <w:bottom w:val="none" w:sz="0" w:space="0" w:color="auto"/>
        <w:right w:val="none" w:sz="0" w:space="0" w:color="auto"/>
      </w:divBdr>
    </w:div>
    <w:div w:id="10128025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438604111">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1964188653">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 w:id="211539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demowebapi:9000/api/quotes" TargetMode="External"/><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230e9df3-be65-4c73-a93b-d1236ebd677e">CPS089-49926902-2124</_dlc_DocId>
    <_dlc_DocIdUrl xmlns="230e9df3-be65-4c73-a93b-d1236ebd677e">
      <Url>https://microsoft.sharepoint.com/teams/CampusProjectSites089/hahzsakosd/ipdev/_layouts/15/DocIdRedir.aspx?ID=CPS089-49926902-2124</Url>
      <Description>CPS089-49926902-2124</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AE374DBE600D1042BB171018FFA28773" ma:contentTypeVersion="5" ma:contentTypeDescription="Create a new document." ma:contentTypeScope="" ma:versionID="99b9d4243d0c666080a162e4f700b420">
  <xsd:schema xmlns:xsd="http://www.w3.org/2001/XMLSchema" xmlns:xs="http://www.w3.org/2001/XMLSchema" xmlns:p="http://schemas.microsoft.com/office/2006/metadata/properties" xmlns:ns2="230e9df3-be65-4c73-a93b-d1236ebd677e" xmlns:ns3="8a5fa141-ffab-4068-a2eb-aea252c8130e" targetNamespace="http://schemas.microsoft.com/office/2006/metadata/properties" ma:root="true" ma:fieldsID="66eb73fc2e4367b650caaf3708a8f156" ns2:_="" ns3:_="">
    <xsd:import namespace="230e9df3-be65-4c73-a93b-d1236ebd677e"/>
    <xsd:import namespace="8a5fa141-ffab-4068-a2eb-aea252c8130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a5fa141-ffab-4068-a2eb-aea252c8130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2.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s>
</ds:datastoreItem>
</file>

<file path=customXml/itemProps3.xml><?xml version="1.0" encoding="utf-8"?>
<ds:datastoreItem xmlns:ds="http://schemas.openxmlformats.org/officeDocument/2006/customXml" ds:itemID="{9CBFCD96-E8AA-4B32-B2E2-32A697B1E4BD}">
  <ds:schemaRefs>
    <ds:schemaRef ds:uri="http://schemas.microsoft.com/sharepoint/events"/>
  </ds:schemaRefs>
</ds:datastoreItem>
</file>

<file path=customXml/itemProps4.xml><?xml version="1.0" encoding="utf-8"?>
<ds:datastoreItem xmlns:ds="http://schemas.openxmlformats.org/officeDocument/2006/customXml" ds:itemID="{8C54A457-A9A3-47A3-B1E5-16C53EA13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8a5fa141-ffab-4068-a2eb-aea252c81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9B6E184-DF8C-4EB2-9FF1-8B67EB63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1372</TotalTime>
  <Pages>34</Pages>
  <Words>2244</Words>
  <Characters>11848</Characters>
  <Application>Microsoft Office Word</Application>
  <DocSecurity>0</DocSecurity>
  <Lines>98</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Crystal Tenn</cp:lastModifiedBy>
  <cp:revision>182</cp:revision>
  <dcterms:created xsi:type="dcterms:W3CDTF">2018-01-15T20:53:00Z</dcterms:created>
  <dcterms:modified xsi:type="dcterms:W3CDTF">2018-09-03T04:26:00Z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0x010100AE374DBE600D1042BB171018FFA28773</vt:lpwstr>
  </property>
  <property fmtid="{D5CDD505-2E9C-101B-9397-08002B2CF9AE}" pid="7" name="TaxKeywordTaxHTField">
    <vt:lpwstr/>
  </property>
  <property fmtid="{D5CDD505-2E9C-101B-9397-08002B2CF9AE}" pid="8" name="_dlc_DocIdItemGuid">
    <vt:lpwstr>2f30eab4-8315-471b-ae63-56e40c1dda54</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Ref">
    <vt:lpwstr>https://api.informationprotection.azure.com/api/72f988bf-86f1-41af-91ab-2d7cd011db47</vt:lpwstr>
  </property>
  <property fmtid="{D5CDD505-2E9C-101B-9397-08002B2CF9AE}" pid="12" name="MSIP_Label_f42aa342-8706-4288-bd11-ebb85995028c_Owner">
    <vt:lpwstr>serdsem@microsoft.com</vt:lpwstr>
  </property>
  <property fmtid="{D5CDD505-2E9C-101B-9397-08002B2CF9AE}" pid="13" name="MSIP_Label_f42aa342-8706-4288-bd11-ebb85995028c_SetDate">
    <vt:lpwstr>2017-08-31T18:45:47.3256854+03:00</vt:lpwstr>
  </property>
  <property fmtid="{D5CDD505-2E9C-101B-9397-08002B2CF9AE}" pid="14" name="MSIP_Label_f42aa342-8706-4288-bd11-ebb85995028c_Name">
    <vt:lpwstr>General</vt:lpwstr>
  </property>
  <property fmtid="{D5CDD505-2E9C-101B-9397-08002B2CF9AE}" pid="15" name="MSIP_Label_f42aa342-8706-4288-bd11-ebb85995028c_Application">
    <vt:lpwstr>Microsoft Azure Information Protection</vt:lpwstr>
  </property>
  <property fmtid="{D5CDD505-2E9C-101B-9397-08002B2CF9AE}" pid="16" name="MSIP_Label_f42aa342-8706-4288-bd11-ebb85995028c_Extended_MSFT_Method">
    <vt:lpwstr>Automatic</vt:lpwstr>
  </property>
  <property fmtid="{D5CDD505-2E9C-101B-9397-08002B2CF9AE}" pid="17" name="Sensitivity">
    <vt:lpwstr>General</vt:lpwstr>
  </property>
</Properties>
</file>