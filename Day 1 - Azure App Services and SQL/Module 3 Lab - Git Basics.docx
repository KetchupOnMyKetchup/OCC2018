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53673984"/>
        <w:picture/>
      </w:sdtPr>
      <w:sdtEndPr/>
      <w:sdtContent>
        <w:p w14:paraId="1C4B1C29" w14:textId="1CA3619A" w:rsidR="00C730C5" w:rsidRPr="00257567" w:rsidRDefault="00475E13" w:rsidP="00257567">
          <w:pPr>
            <w:jc w:val="center"/>
          </w:pPr>
          <w:r w:rsidRPr="00475E13">
            <w:rPr>
              <w:noProof/>
            </w:rPr>
            <w:drawing>
              <wp:inline distT="0" distB="0" distL="0" distR="0" wp14:anchorId="42E41F8C" wp14:editId="5A2C646D">
                <wp:extent cx="5943600" cy="3343275"/>
                <wp:effectExtent l="0" t="0" r="0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b/>
          <w:sz w:val="44"/>
          <w:szCs w:val="44"/>
        </w:rPr>
        <w:id w:val="-1503192031"/>
      </w:sdtPr>
      <w:sdtEndPr/>
      <w:sdtContent>
        <w:p w14:paraId="08840DF7" w14:textId="14191E6E" w:rsidR="00C730C5" w:rsidRPr="00DE5162" w:rsidRDefault="007D09DA" w:rsidP="00DE5162">
          <w:pPr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Module </w:t>
          </w:r>
          <w:r w:rsidR="00644654">
            <w:rPr>
              <w:b/>
              <w:sz w:val="44"/>
              <w:szCs w:val="44"/>
            </w:rPr>
            <w:t>3</w:t>
          </w:r>
          <w:r>
            <w:rPr>
              <w:b/>
              <w:sz w:val="44"/>
              <w:szCs w:val="44"/>
            </w:rPr>
            <w:t xml:space="preserve"> Lab: </w:t>
          </w:r>
          <w:r w:rsidR="00644654">
            <w:rPr>
              <w:b/>
              <w:sz w:val="44"/>
              <w:szCs w:val="44"/>
            </w:rPr>
            <w:t>Git Basics</w:t>
          </w:r>
        </w:p>
      </w:sdtContent>
    </w:sdt>
    <w:p w14:paraId="4D1871A1" w14:textId="77777777" w:rsidR="00C730C5" w:rsidRDefault="00065B70" w:rsidP="00065B70">
      <w:pPr>
        <w:pStyle w:val="TemplateVersion"/>
      </w:pPr>
      <w:bookmarkStart w:id="0" w:name="OLE_LINK1"/>
      <w:bookmarkStart w:id="1" w:name="OLE_LINK2"/>
      <w:bookmarkStart w:id="2" w:name="OLE_LINK3"/>
      <w:bookmarkStart w:id="3" w:name="OLE_LINK4"/>
      <w:r>
        <w:t>Template Version: 2.0</w:t>
      </w:r>
    </w:p>
    <w:bookmarkEnd w:id="0"/>
    <w:bookmarkEnd w:id="1"/>
    <w:bookmarkEnd w:id="2"/>
    <w:bookmarkEnd w:id="3"/>
    <w:p w14:paraId="6907880C" w14:textId="77777777" w:rsidR="00737B54" w:rsidRDefault="00737B54" w:rsidP="00347B99">
      <w:pPr>
        <w:rPr>
          <w:b/>
        </w:rPr>
      </w:pPr>
    </w:p>
    <w:p w14:paraId="25A9C87D" w14:textId="2750FD06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7D7D38FA" w14:textId="354FC96A" w:rsidR="00347B99" w:rsidRDefault="00D12385" w:rsidP="00347B99">
      <w:r>
        <w:t>30</w:t>
      </w:r>
      <w:r w:rsidR="00347B99">
        <w:t xml:space="preserve"> minutes</w:t>
      </w:r>
    </w:p>
    <w:p w14:paraId="44E3A7CA" w14:textId="77777777" w:rsidR="007D7199" w:rsidRDefault="007D7199" w:rsidP="00347B99"/>
    <w:p w14:paraId="47FFB94B" w14:textId="290BAC98" w:rsidR="00347B99" w:rsidRPr="00CD196D" w:rsidRDefault="00347B99" w:rsidP="00347B99">
      <w:pPr>
        <w:rPr>
          <w:b/>
        </w:rPr>
      </w:pPr>
      <w:r w:rsidRPr="00CD196D">
        <w:rPr>
          <w:b/>
        </w:rPr>
        <w:t>Objectives</w:t>
      </w:r>
    </w:p>
    <w:p w14:paraId="3874506F" w14:textId="77777777" w:rsidR="006354FC" w:rsidRDefault="006354FC" w:rsidP="006354FC">
      <w:r>
        <w:t>At the end of this lab, you will be able to:</w:t>
      </w:r>
    </w:p>
    <w:p w14:paraId="5DC6049B" w14:textId="77777777" w:rsidR="00D12385" w:rsidRDefault="00D12385" w:rsidP="00323971">
      <w:pPr>
        <w:pStyle w:val="ListParagraph"/>
        <w:numPr>
          <w:ilvl w:val="0"/>
          <w:numId w:val="17"/>
        </w:numPr>
      </w:pPr>
      <w:r>
        <w:t xml:space="preserve">Push your web app to VSTS with Git. </w:t>
      </w:r>
    </w:p>
    <w:p w14:paraId="7F9AD6A9" w14:textId="71838BC9" w:rsidR="00DD132D" w:rsidRDefault="00D12385" w:rsidP="00D12385">
      <w:pPr>
        <w:pStyle w:val="ListParagraph"/>
        <w:numPr>
          <w:ilvl w:val="0"/>
          <w:numId w:val="17"/>
        </w:numPr>
      </w:pPr>
      <w:r>
        <w:t xml:space="preserve">Understand Git basics. </w:t>
      </w:r>
      <w:r w:rsidR="00DD132D">
        <w:t xml:space="preserve"> </w:t>
      </w:r>
    </w:p>
    <w:p w14:paraId="4B46E699" w14:textId="77777777" w:rsidR="000F4FEE" w:rsidRDefault="000F4FEE" w:rsidP="000F4FEE">
      <w:pPr>
        <w:pStyle w:val="ListParagraph"/>
      </w:pPr>
    </w:p>
    <w:p w14:paraId="2608A25D" w14:textId="77777777" w:rsidR="00D12385" w:rsidRPr="00D12385" w:rsidRDefault="00D12385" w:rsidP="00D12385">
      <w:pPr>
        <w:rPr>
          <w:b/>
        </w:rPr>
      </w:pPr>
      <w:r w:rsidRPr="00D12385">
        <w:rPr>
          <w:b/>
        </w:rPr>
        <w:t>Logon Information</w:t>
      </w:r>
    </w:p>
    <w:p w14:paraId="3449A37A" w14:textId="77777777" w:rsidR="00D12385" w:rsidRPr="00D12385" w:rsidRDefault="00D12385" w:rsidP="00D12385">
      <w:r w:rsidRPr="00D12385">
        <w:t>Please use the Azure Pass provided to you for this lab. Your VM credentials are listed for later use:</w:t>
      </w:r>
    </w:p>
    <w:p w14:paraId="0811430F" w14:textId="77777777" w:rsidR="00D12385" w:rsidRPr="00D12385" w:rsidRDefault="00D12385" w:rsidP="00D12385">
      <w:pPr>
        <w:numPr>
          <w:ilvl w:val="0"/>
          <w:numId w:val="6"/>
        </w:numPr>
        <w:contextualSpacing/>
      </w:pPr>
      <w:r w:rsidRPr="00D12385">
        <w:t>VM Username: super</w:t>
      </w:r>
    </w:p>
    <w:p w14:paraId="194651B8" w14:textId="77777777" w:rsidR="00D12385" w:rsidRPr="00D12385" w:rsidRDefault="00D12385" w:rsidP="00D12385">
      <w:pPr>
        <w:numPr>
          <w:ilvl w:val="0"/>
          <w:numId w:val="6"/>
        </w:numPr>
        <w:contextualSpacing/>
      </w:pPr>
      <w:r w:rsidRPr="00D12385">
        <w:t>VM Password:  P@ssw0rd123!</w:t>
      </w:r>
    </w:p>
    <w:p w14:paraId="32133E89" w14:textId="77777777" w:rsidR="009F717C" w:rsidRDefault="009F717C">
      <w:r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52DF12" w14:textId="77777777" w:rsidR="00E32F24" w:rsidRDefault="00E32F24">
          <w:pPr>
            <w:pStyle w:val="TOCHeading"/>
          </w:pPr>
          <w:r>
            <w:t>Table of Contents</w:t>
          </w:r>
        </w:p>
        <w:p w14:paraId="304D44FB" w14:textId="31C0DF82" w:rsidR="00545AF1" w:rsidRDefault="00E32F24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396238" w:history="1">
            <w:r w:rsidR="00545AF1" w:rsidRPr="00643168">
              <w:rPr>
                <w:rStyle w:val="Hyperlink"/>
                <w:noProof/>
              </w:rPr>
              <w:t xml:space="preserve">Module 3 Lab: Git Basics     </w:t>
            </w:r>
            <w:r w:rsidR="00545AF1">
              <w:rPr>
                <w:noProof/>
                <w:webHidden/>
              </w:rPr>
              <w:tab/>
            </w:r>
            <w:r w:rsidR="00545AF1">
              <w:rPr>
                <w:noProof/>
                <w:webHidden/>
              </w:rPr>
              <w:fldChar w:fldCharType="begin"/>
            </w:r>
            <w:r w:rsidR="00545AF1">
              <w:rPr>
                <w:noProof/>
                <w:webHidden/>
              </w:rPr>
              <w:instrText xml:space="preserve"> PAGEREF _Toc523396238 \h </w:instrText>
            </w:r>
            <w:r w:rsidR="00545AF1">
              <w:rPr>
                <w:noProof/>
                <w:webHidden/>
              </w:rPr>
            </w:r>
            <w:r w:rsidR="00545AF1">
              <w:rPr>
                <w:noProof/>
                <w:webHidden/>
              </w:rPr>
              <w:fldChar w:fldCharType="separate"/>
            </w:r>
            <w:r w:rsidR="00545AF1">
              <w:rPr>
                <w:noProof/>
                <w:webHidden/>
              </w:rPr>
              <w:t>3</w:t>
            </w:r>
            <w:r w:rsidR="00545AF1">
              <w:rPr>
                <w:noProof/>
                <w:webHidden/>
              </w:rPr>
              <w:fldChar w:fldCharType="end"/>
            </w:r>
          </w:hyperlink>
        </w:p>
        <w:p w14:paraId="1F5C19DE" w14:textId="3B92BA25" w:rsidR="00545AF1" w:rsidRDefault="00F767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396239" w:history="1">
            <w:r w:rsidR="00545AF1" w:rsidRPr="00643168">
              <w:rPr>
                <w:rStyle w:val="Hyperlink"/>
                <w:noProof/>
              </w:rPr>
              <w:t>Exercise 1: Push your code to VSTS</w:t>
            </w:r>
            <w:r w:rsidR="00545AF1">
              <w:rPr>
                <w:noProof/>
                <w:webHidden/>
              </w:rPr>
              <w:tab/>
            </w:r>
            <w:r w:rsidR="00545AF1">
              <w:rPr>
                <w:noProof/>
                <w:webHidden/>
              </w:rPr>
              <w:fldChar w:fldCharType="begin"/>
            </w:r>
            <w:r w:rsidR="00545AF1">
              <w:rPr>
                <w:noProof/>
                <w:webHidden/>
              </w:rPr>
              <w:instrText xml:space="preserve"> PAGEREF _Toc523396239 \h </w:instrText>
            </w:r>
            <w:r w:rsidR="00545AF1">
              <w:rPr>
                <w:noProof/>
                <w:webHidden/>
              </w:rPr>
            </w:r>
            <w:r w:rsidR="00545AF1">
              <w:rPr>
                <w:noProof/>
                <w:webHidden/>
              </w:rPr>
              <w:fldChar w:fldCharType="separate"/>
            </w:r>
            <w:r w:rsidR="00545AF1">
              <w:rPr>
                <w:noProof/>
                <w:webHidden/>
              </w:rPr>
              <w:t>3</w:t>
            </w:r>
            <w:r w:rsidR="00545AF1">
              <w:rPr>
                <w:noProof/>
                <w:webHidden/>
              </w:rPr>
              <w:fldChar w:fldCharType="end"/>
            </w:r>
          </w:hyperlink>
        </w:p>
        <w:p w14:paraId="2B591478" w14:textId="7DB3F6F4" w:rsidR="00545AF1" w:rsidRDefault="00F767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396240" w:history="1">
            <w:r w:rsidR="00545AF1" w:rsidRPr="00643168">
              <w:rPr>
                <w:rStyle w:val="Hyperlink"/>
                <w:noProof/>
              </w:rPr>
              <w:t>Exercise 2: Making a simple change in Visual Studio – Centralized Workflow</w:t>
            </w:r>
            <w:r w:rsidR="00545AF1">
              <w:rPr>
                <w:noProof/>
                <w:webHidden/>
              </w:rPr>
              <w:tab/>
            </w:r>
            <w:r w:rsidR="00545AF1">
              <w:rPr>
                <w:noProof/>
                <w:webHidden/>
              </w:rPr>
              <w:fldChar w:fldCharType="begin"/>
            </w:r>
            <w:r w:rsidR="00545AF1">
              <w:rPr>
                <w:noProof/>
                <w:webHidden/>
              </w:rPr>
              <w:instrText xml:space="preserve"> PAGEREF _Toc523396240 \h </w:instrText>
            </w:r>
            <w:r w:rsidR="00545AF1">
              <w:rPr>
                <w:noProof/>
                <w:webHidden/>
              </w:rPr>
            </w:r>
            <w:r w:rsidR="00545AF1">
              <w:rPr>
                <w:noProof/>
                <w:webHidden/>
              </w:rPr>
              <w:fldChar w:fldCharType="separate"/>
            </w:r>
            <w:r w:rsidR="00545AF1">
              <w:rPr>
                <w:noProof/>
                <w:webHidden/>
              </w:rPr>
              <w:t>8</w:t>
            </w:r>
            <w:r w:rsidR="00545AF1">
              <w:rPr>
                <w:noProof/>
                <w:webHidden/>
              </w:rPr>
              <w:fldChar w:fldCharType="end"/>
            </w:r>
          </w:hyperlink>
        </w:p>
        <w:p w14:paraId="137309A0" w14:textId="3777DEA5" w:rsidR="00545AF1" w:rsidRDefault="00F767F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523396241" w:history="1">
            <w:r w:rsidR="00545AF1" w:rsidRPr="00643168">
              <w:rPr>
                <w:rStyle w:val="Hyperlink"/>
                <w:rFonts w:ascii="Segoe UI" w:eastAsia="Calibri" w:hAnsi="Segoe UI" w:cs="Segoe UI"/>
                <w:b/>
                <w:bCs/>
                <w:noProof/>
              </w:rPr>
              <w:t>Exercise 3: Making a change in Visual Studio – Feature Branch Workflow &amp; Pull Requests</w:t>
            </w:r>
            <w:r w:rsidR="00545AF1">
              <w:rPr>
                <w:noProof/>
                <w:webHidden/>
              </w:rPr>
              <w:tab/>
            </w:r>
            <w:r w:rsidR="00545AF1">
              <w:rPr>
                <w:noProof/>
                <w:webHidden/>
              </w:rPr>
              <w:fldChar w:fldCharType="begin"/>
            </w:r>
            <w:r w:rsidR="00545AF1">
              <w:rPr>
                <w:noProof/>
                <w:webHidden/>
              </w:rPr>
              <w:instrText xml:space="preserve"> PAGEREF _Toc523396241 \h </w:instrText>
            </w:r>
            <w:r w:rsidR="00545AF1">
              <w:rPr>
                <w:noProof/>
                <w:webHidden/>
              </w:rPr>
            </w:r>
            <w:r w:rsidR="00545AF1">
              <w:rPr>
                <w:noProof/>
                <w:webHidden/>
              </w:rPr>
              <w:fldChar w:fldCharType="separate"/>
            </w:r>
            <w:r w:rsidR="00545AF1">
              <w:rPr>
                <w:noProof/>
                <w:webHidden/>
              </w:rPr>
              <w:t>9</w:t>
            </w:r>
            <w:r w:rsidR="00545AF1">
              <w:rPr>
                <w:noProof/>
                <w:webHidden/>
              </w:rPr>
              <w:fldChar w:fldCharType="end"/>
            </w:r>
          </w:hyperlink>
        </w:p>
        <w:p w14:paraId="71B12517" w14:textId="4E1FAD6E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33E8D4DF" w14:textId="77777777" w:rsidR="00500E48" w:rsidRPr="00500E48" w:rsidRDefault="00500E48" w:rsidP="00500E48"/>
    <w:p w14:paraId="063B500C" w14:textId="77777777" w:rsidR="00500E48" w:rsidRPr="00500E48" w:rsidRDefault="00500E48" w:rsidP="00500E48"/>
    <w:p w14:paraId="2C7A9874" w14:textId="77777777" w:rsidR="00500E48" w:rsidRPr="00500E48" w:rsidRDefault="00500E48" w:rsidP="00500E48"/>
    <w:p w14:paraId="7637678A" w14:textId="77777777" w:rsidR="00500E48" w:rsidRPr="00500E48" w:rsidRDefault="00500E48" w:rsidP="00500E48"/>
    <w:p w14:paraId="468C0B53" w14:textId="77777777" w:rsidR="00E32F24" w:rsidRPr="00500E48" w:rsidRDefault="00500E48" w:rsidP="00500E48">
      <w:pPr>
        <w:tabs>
          <w:tab w:val="left" w:pos="1104"/>
        </w:tabs>
      </w:pPr>
      <w:r>
        <w:tab/>
      </w:r>
    </w:p>
    <w:p w14:paraId="059B421A" w14:textId="607856ED" w:rsidR="009F717C" w:rsidRDefault="00052400" w:rsidP="0080336C">
      <w:pPr>
        <w:pStyle w:val="LabTitle"/>
      </w:pPr>
      <w:bookmarkStart w:id="4" w:name="_Toc523396238"/>
      <w:r>
        <w:rPr>
          <w:sz w:val="36"/>
          <w:szCs w:val="36"/>
        </w:rPr>
        <w:lastRenderedPageBreak/>
        <w:t xml:space="preserve">Module </w:t>
      </w:r>
      <w:r w:rsidR="003553BA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="00C874C6">
        <w:rPr>
          <w:sz w:val="36"/>
          <w:szCs w:val="36"/>
        </w:rPr>
        <w:t>Lab</w:t>
      </w:r>
      <w:r w:rsidR="009F717C" w:rsidRPr="00156232">
        <w:rPr>
          <w:sz w:val="36"/>
          <w:szCs w:val="36"/>
        </w:rPr>
        <w:t xml:space="preserve">: </w:t>
      </w:r>
      <w:r w:rsidR="004C1276">
        <w:rPr>
          <w:sz w:val="36"/>
          <w:szCs w:val="36"/>
        </w:rPr>
        <w:t>Git Basics</w:t>
      </w:r>
      <w:sdt>
        <w:sdtPr>
          <w:id w:val="-1575122883"/>
          <w:showingPlcHdr/>
        </w:sdtPr>
        <w:sdtEndPr/>
        <w:sdtContent>
          <w:r w:rsidR="003F10AE">
            <w:t xml:space="preserve">     </w:t>
          </w:r>
        </w:sdtContent>
      </w:sdt>
      <w:bookmarkEnd w:id="4"/>
    </w:p>
    <w:p w14:paraId="2BD8545D" w14:textId="3507BD58" w:rsidR="00766301" w:rsidRDefault="00766301" w:rsidP="00766301">
      <w:pPr>
        <w:pStyle w:val="ExerciseHeading"/>
      </w:pPr>
      <w:bookmarkStart w:id="5" w:name="_Toc523396239"/>
      <w:r>
        <w:t xml:space="preserve">Exercise 1: </w:t>
      </w:r>
      <w:r w:rsidR="004C1276">
        <w:t>Push your code to VSTS</w:t>
      </w:r>
      <w:bookmarkEnd w:id="5"/>
    </w:p>
    <w:p w14:paraId="3B6BB21E" w14:textId="77777777" w:rsidR="00766301" w:rsidRPr="00B00779" w:rsidRDefault="00766301" w:rsidP="00766301">
      <w:pPr>
        <w:pStyle w:val="TaskHeading"/>
      </w:pPr>
      <w:r w:rsidRPr="00B00779">
        <w:t>Tasks</w:t>
      </w:r>
    </w:p>
    <w:p w14:paraId="2D9D04C3" w14:textId="4A211E31" w:rsidR="00766301" w:rsidRPr="003044E0" w:rsidRDefault="00FC0B0D" w:rsidP="00766301">
      <w:pPr>
        <w:pStyle w:val="TaskName"/>
        <w:numPr>
          <w:ilvl w:val="0"/>
          <w:numId w:val="5"/>
        </w:numPr>
      </w:pPr>
      <w:r>
        <w:t xml:space="preserve">Login to </w:t>
      </w:r>
      <w:r w:rsidR="00C146DD">
        <w:t>VSTS</w:t>
      </w:r>
    </w:p>
    <w:p w14:paraId="30816B3C" w14:textId="7B5FD3CE" w:rsidR="00AA0907" w:rsidRDefault="00AA0907" w:rsidP="00934DF4">
      <w:pPr>
        <w:pStyle w:val="TaskDetail"/>
        <w:numPr>
          <w:ilvl w:val="0"/>
          <w:numId w:val="19"/>
        </w:numPr>
      </w:pPr>
      <w:r>
        <w:t>RDP into your VM.</w:t>
      </w:r>
    </w:p>
    <w:p w14:paraId="06177D15" w14:textId="5773D7F2" w:rsidR="00934DF4" w:rsidRDefault="00934DF4" w:rsidP="00934DF4">
      <w:pPr>
        <w:pStyle w:val="TaskDetail"/>
        <w:numPr>
          <w:ilvl w:val="0"/>
          <w:numId w:val="19"/>
        </w:numPr>
      </w:pPr>
      <w:r>
        <w:t>Open a Chrome</w:t>
      </w:r>
      <w:r w:rsidR="00AA0907">
        <w:t xml:space="preserve"> browser in your VM</w:t>
      </w:r>
      <w:r>
        <w:t xml:space="preserve">. </w:t>
      </w:r>
    </w:p>
    <w:p w14:paraId="76F3AF3F" w14:textId="74B2C74C" w:rsidR="00C146DD" w:rsidRPr="00C146DD" w:rsidRDefault="00C146DD" w:rsidP="00C146DD">
      <w:pPr>
        <w:pStyle w:val="TaskDetail"/>
        <w:numPr>
          <w:ilvl w:val="0"/>
          <w:numId w:val="19"/>
        </w:numPr>
      </w:pPr>
      <w:r>
        <w:t xml:space="preserve">Navigate to </w:t>
      </w:r>
      <w:r w:rsidRPr="00C146DD">
        <w:rPr>
          <w:highlight w:val="yellow"/>
        </w:rPr>
        <w:t>initials</w:t>
      </w:r>
      <w:r w:rsidRPr="00C146DD">
        <w:t>-occ</w:t>
      </w:r>
      <w:r>
        <w:t>.visualstudio.com</w:t>
      </w:r>
    </w:p>
    <w:p w14:paraId="57D62C1E" w14:textId="2DE1D885" w:rsidR="00C146DD" w:rsidRDefault="00C146DD" w:rsidP="00934DF4">
      <w:pPr>
        <w:pStyle w:val="TaskDetail"/>
        <w:numPr>
          <w:ilvl w:val="0"/>
          <w:numId w:val="19"/>
        </w:numPr>
      </w:pPr>
      <w:r>
        <w:t>Sign in if needed</w:t>
      </w:r>
      <w:r w:rsidR="00AE510E">
        <w:t>.</w:t>
      </w:r>
    </w:p>
    <w:p w14:paraId="16D2AF87" w14:textId="6C9CF4F6" w:rsidR="00AE510E" w:rsidRDefault="00AE510E" w:rsidP="00934DF4">
      <w:pPr>
        <w:pStyle w:val="TaskDetail"/>
        <w:numPr>
          <w:ilvl w:val="0"/>
          <w:numId w:val="19"/>
        </w:numPr>
      </w:pPr>
      <w:r>
        <w:t xml:space="preserve">Click New Project. </w:t>
      </w:r>
    </w:p>
    <w:p w14:paraId="5C6E743B" w14:textId="61175627" w:rsidR="00760E7B" w:rsidRDefault="00760E7B" w:rsidP="00760E7B">
      <w:pPr>
        <w:pStyle w:val="TaskDetail"/>
        <w:ind w:left="1710"/>
      </w:pPr>
      <w:r>
        <w:rPr>
          <w:noProof/>
        </w:rPr>
        <w:drawing>
          <wp:inline distT="0" distB="0" distL="0" distR="0" wp14:anchorId="5751024A" wp14:editId="1DFAB45F">
            <wp:extent cx="5390623" cy="103377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229" cy="10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AD6" w14:textId="359E2A45" w:rsidR="00766301" w:rsidRDefault="00760E7B" w:rsidP="00934DF4">
      <w:pPr>
        <w:pStyle w:val="TaskDetail"/>
        <w:numPr>
          <w:ilvl w:val="0"/>
          <w:numId w:val="19"/>
        </w:numPr>
      </w:pPr>
      <w:r>
        <w:t xml:space="preserve">Name it </w:t>
      </w:r>
      <w:r w:rsidRPr="00760E7B">
        <w:rPr>
          <w:highlight w:val="yellow"/>
        </w:rPr>
        <w:t>initials</w:t>
      </w:r>
      <w:r>
        <w:t>-OCC</w:t>
      </w:r>
    </w:p>
    <w:p w14:paraId="0FC86B57" w14:textId="40AA1365" w:rsidR="00760E7B" w:rsidRDefault="00760E7B" w:rsidP="00934DF4">
      <w:pPr>
        <w:pStyle w:val="TaskDetail"/>
        <w:numPr>
          <w:ilvl w:val="0"/>
          <w:numId w:val="19"/>
        </w:numPr>
      </w:pPr>
      <w:r>
        <w:t>Leave all other settings as default, Git and Scrum. Click Create</w:t>
      </w:r>
      <w:r w:rsidR="008D21BB">
        <w:t>.</w:t>
      </w:r>
    </w:p>
    <w:p w14:paraId="55993C83" w14:textId="3E320CAE" w:rsidR="00760E7B" w:rsidRDefault="00760E7B" w:rsidP="00760E7B">
      <w:pPr>
        <w:pStyle w:val="TaskDetail"/>
        <w:ind w:left="1710"/>
      </w:pPr>
      <w:r>
        <w:rPr>
          <w:noProof/>
        </w:rPr>
        <w:drawing>
          <wp:inline distT="0" distB="0" distL="0" distR="0" wp14:anchorId="211D3BA4" wp14:editId="1955D318">
            <wp:extent cx="3209435" cy="353620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70" cy="35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9912" w14:textId="15D0AA44" w:rsidR="00FC0B0D" w:rsidRPr="003044E0" w:rsidRDefault="00B84E57" w:rsidP="00FC0B0D">
      <w:pPr>
        <w:pStyle w:val="TaskName"/>
        <w:numPr>
          <w:ilvl w:val="0"/>
          <w:numId w:val="5"/>
        </w:numPr>
      </w:pPr>
      <w:r>
        <w:lastRenderedPageBreak/>
        <w:t>Push your code using Visual Studio</w:t>
      </w:r>
    </w:p>
    <w:p w14:paraId="37CF1F4A" w14:textId="375CFE23" w:rsidR="009523D7" w:rsidRDefault="009523D7" w:rsidP="00B84E57">
      <w:pPr>
        <w:pStyle w:val="TaskDetail"/>
        <w:numPr>
          <w:ilvl w:val="0"/>
          <w:numId w:val="21"/>
        </w:numPr>
      </w:pPr>
      <w:r>
        <w:t>After the Create step, you will see a landing page like below. Click Clone in Visual Studio.</w:t>
      </w:r>
    </w:p>
    <w:p w14:paraId="058E5FC2" w14:textId="08D3BB5E" w:rsidR="009523D7" w:rsidRDefault="009523D7" w:rsidP="009523D7">
      <w:pPr>
        <w:pStyle w:val="TaskDetail"/>
        <w:ind w:left="1710"/>
      </w:pPr>
      <w:r>
        <w:rPr>
          <w:noProof/>
        </w:rPr>
        <w:drawing>
          <wp:inline distT="0" distB="0" distL="0" distR="0" wp14:anchorId="29B4B016" wp14:editId="2C0CF9B1">
            <wp:extent cx="5202000" cy="197853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615" cy="19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43D" w14:textId="069585DB" w:rsidR="009523D7" w:rsidRDefault="009523D7" w:rsidP="00B84E57">
      <w:pPr>
        <w:pStyle w:val="TaskDetail"/>
        <w:numPr>
          <w:ilvl w:val="0"/>
          <w:numId w:val="21"/>
        </w:numPr>
      </w:pPr>
      <w:r>
        <w:t>Hit Open Microsoft Visual Studio… Selector</w:t>
      </w:r>
    </w:p>
    <w:p w14:paraId="313CCC12" w14:textId="09F62670" w:rsidR="009523D7" w:rsidRDefault="009523D7" w:rsidP="009523D7">
      <w:pPr>
        <w:pStyle w:val="TaskDetail"/>
        <w:ind w:left="1710"/>
      </w:pPr>
      <w:r>
        <w:rPr>
          <w:noProof/>
        </w:rPr>
        <w:drawing>
          <wp:inline distT="0" distB="0" distL="0" distR="0" wp14:anchorId="432D5E52" wp14:editId="581F6A9A">
            <wp:extent cx="3506400" cy="996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248" cy="10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5EB4" w14:textId="54BA9253" w:rsidR="009523D7" w:rsidRDefault="00C55C70" w:rsidP="00B84E57">
      <w:pPr>
        <w:pStyle w:val="TaskDetail"/>
        <w:numPr>
          <w:ilvl w:val="0"/>
          <w:numId w:val="21"/>
        </w:numPr>
      </w:pPr>
      <w:r>
        <w:t xml:space="preserve">Wait a couple of minutes for Visual Studio to open and for a modal to pop-up like below. Click the “3 dots” to change the local path. </w:t>
      </w:r>
    </w:p>
    <w:p w14:paraId="0C3EBC24" w14:textId="7B67B8CF" w:rsidR="00C55C70" w:rsidRDefault="00C55C70" w:rsidP="00C55C70">
      <w:pPr>
        <w:pStyle w:val="TaskDetail"/>
        <w:ind w:left="1710"/>
      </w:pPr>
      <w:r>
        <w:rPr>
          <w:noProof/>
        </w:rPr>
        <w:drawing>
          <wp:inline distT="0" distB="0" distL="0" distR="0" wp14:anchorId="5529DA1B" wp14:editId="6EC84E92">
            <wp:extent cx="2937600" cy="1321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825" cy="13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DBF3" w14:textId="4A76E512" w:rsidR="00C55C70" w:rsidRDefault="00C55C70" w:rsidP="00B84E57">
      <w:pPr>
        <w:pStyle w:val="TaskDetail"/>
        <w:numPr>
          <w:ilvl w:val="0"/>
          <w:numId w:val="21"/>
        </w:numPr>
      </w:pPr>
      <w:r>
        <w:t xml:space="preserve">Add a new OCC folder under the C:\ drive. Change the local path to the C:\OCC drive. Click Clone. </w:t>
      </w:r>
    </w:p>
    <w:p w14:paraId="65FA94C2" w14:textId="08324818" w:rsidR="00C55C70" w:rsidRDefault="00C55C70" w:rsidP="00C55C70">
      <w:pPr>
        <w:pStyle w:val="TaskDetail"/>
        <w:ind w:left="1710"/>
      </w:pPr>
      <w:r>
        <w:rPr>
          <w:noProof/>
        </w:rPr>
        <w:drawing>
          <wp:inline distT="0" distB="0" distL="0" distR="0" wp14:anchorId="0C0484AF" wp14:editId="60519E0E">
            <wp:extent cx="3456000" cy="155520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635" cy="15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2B0" w14:textId="3BEFD6F5" w:rsidR="00663FF1" w:rsidRDefault="00663FF1" w:rsidP="00B84E57">
      <w:pPr>
        <w:pStyle w:val="TaskDetail"/>
        <w:numPr>
          <w:ilvl w:val="0"/>
          <w:numId w:val="21"/>
        </w:numPr>
      </w:pPr>
      <w:r>
        <w:lastRenderedPageBreak/>
        <w:t xml:space="preserve">Copy all the files from the C:\labs\day1 folder into the C:\OCC folder. </w:t>
      </w:r>
    </w:p>
    <w:p w14:paraId="7B163C08" w14:textId="5BCE1524" w:rsidR="00663FF1" w:rsidRDefault="00663FF1" w:rsidP="00663FF1">
      <w:pPr>
        <w:pStyle w:val="TaskDetail"/>
        <w:ind w:left="1710"/>
      </w:pPr>
      <w:r>
        <w:rPr>
          <w:noProof/>
        </w:rPr>
        <w:drawing>
          <wp:inline distT="0" distB="0" distL="0" distR="0" wp14:anchorId="52B00B2B" wp14:editId="0F0C732F">
            <wp:extent cx="5187185" cy="1835594"/>
            <wp:effectExtent l="0" t="0" r="0" b="0"/>
            <wp:docPr id="15" name="Picture 15" descr="C:\Users\crtenn\AppData\Local\Temp\SNAGHTMLa35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tenn\AppData\Local\Temp\SNAGHTMLa353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96" cy="184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4700" w14:textId="4E1E375F" w:rsidR="00663FF1" w:rsidRDefault="00663FF1" w:rsidP="00663FF1">
      <w:pPr>
        <w:pStyle w:val="TaskDetail"/>
        <w:numPr>
          <w:ilvl w:val="0"/>
          <w:numId w:val="21"/>
        </w:numPr>
      </w:pPr>
      <w:r>
        <w:t xml:space="preserve">Click on the pencil icon on the bottom of Visual Studio with a # next to it. </w:t>
      </w:r>
    </w:p>
    <w:p w14:paraId="5B23989A" w14:textId="0E6433E9" w:rsidR="00663FF1" w:rsidRDefault="00663FF1" w:rsidP="00663FF1">
      <w:pPr>
        <w:pStyle w:val="TaskDetail"/>
        <w:ind w:left="1710"/>
      </w:pPr>
      <w:r>
        <w:rPr>
          <w:noProof/>
        </w:rPr>
        <w:drawing>
          <wp:inline distT="0" distB="0" distL="0" distR="0" wp14:anchorId="4F16812A" wp14:editId="0D82DB0E">
            <wp:extent cx="3182400" cy="1295289"/>
            <wp:effectExtent l="0" t="0" r="0" b="635"/>
            <wp:docPr id="16" name="Picture 16" descr="C:\Users\crtenn\AppData\Local\Temp\SNAGHTMLa4c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tenn\AppData\Local\Temp\SNAGHTMLa4c09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908" cy="1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1687" w14:textId="7929B2AE" w:rsidR="00663FF1" w:rsidRDefault="00663FF1" w:rsidP="00663FF1">
      <w:pPr>
        <w:pStyle w:val="TaskDetail"/>
        <w:numPr>
          <w:ilvl w:val="0"/>
          <w:numId w:val="21"/>
        </w:numPr>
      </w:pPr>
      <w:r>
        <w:t>Write a commit message: added initial project to VSTS</w:t>
      </w:r>
    </w:p>
    <w:p w14:paraId="4FB8A942" w14:textId="5326AFD6" w:rsidR="00663FF1" w:rsidRDefault="00663FF1" w:rsidP="00663FF1">
      <w:pPr>
        <w:pStyle w:val="TaskDetail"/>
        <w:ind w:left="1710"/>
      </w:pPr>
      <w:r>
        <w:rPr>
          <w:noProof/>
        </w:rPr>
        <w:drawing>
          <wp:inline distT="0" distB="0" distL="0" distR="0" wp14:anchorId="0E348421" wp14:editId="28D70BF5">
            <wp:extent cx="2836800" cy="373488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598" cy="37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564" w14:textId="1C6F695C" w:rsidR="00663FF1" w:rsidRDefault="00663FF1" w:rsidP="00663FF1">
      <w:pPr>
        <w:pStyle w:val="TaskDetail"/>
        <w:numPr>
          <w:ilvl w:val="0"/>
          <w:numId w:val="21"/>
        </w:numPr>
      </w:pPr>
      <w:r>
        <w:t xml:space="preserve">Click Commit All. </w:t>
      </w:r>
    </w:p>
    <w:p w14:paraId="60393DA8" w14:textId="5CF275C4" w:rsidR="00663FF1" w:rsidRDefault="00663FF1" w:rsidP="00663FF1">
      <w:pPr>
        <w:pStyle w:val="TaskDetail"/>
        <w:numPr>
          <w:ilvl w:val="0"/>
          <w:numId w:val="21"/>
        </w:numPr>
      </w:pPr>
      <w:r>
        <w:lastRenderedPageBreak/>
        <w:t>Click Sync</w:t>
      </w:r>
    </w:p>
    <w:p w14:paraId="5C9CD025" w14:textId="7F74DBB3" w:rsidR="00663FF1" w:rsidRDefault="00663FF1" w:rsidP="00663FF1">
      <w:pPr>
        <w:pStyle w:val="TaskDetail"/>
        <w:ind w:left="1710"/>
      </w:pPr>
      <w:r>
        <w:rPr>
          <w:noProof/>
        </w:rPr>
        <w:drawing>
          <wp:inline distT="0" distB="0" distL="0" distR="0" wp14:anchorId="411D544B" wp14:editId="7433A144">
            <wp:extent cx="2846304" cy="21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279" cy="21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E7A5" w14:textId="1642726E" w:rsidR="00663FF1" w:rsidRDefault="00663FF1" w:rsidP="00663FF1">
      <w:pPr>
        <w:pStyle w:val="TaskDetail"/>
        <w:numPr>
          <w:ilvl w:val="0"/>
          <w:numId w:val="21"/>
        </w:numPr>
      </w:pPr>
      <w:r>
        <w:t>Click Push</w:t>
      </w:r>
    </w:p>
    <w:p w14:paraId="0E2CACEC" w14:textId="1FDA072C" w:rsidR="00663FF1" w:rsidRDefault="00663FF1" w:rsidP="00663FF1">
      <w:pPr>
        <w:pStyle w:val="TaskDetail"/>
        <w:ind w:left="1710"/>
      </w:pPr>
      <w:r>
        <w:rPr>
          <w:noProof/>
        </w:rPr>
        <w:drawing>
          <wp:inline distT="0" distB="0" distL="0" distR="0" wp14:anchorId="0A51D5DD" wp14:editId="31A390C5">
            <wp:extent cx="2793600" cy="2478533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4428" cy="24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3F5A" w14:textId="519FF879" w:rsidR="00200EB0" w:rsidRDefault="00200EB0" w:rsidP="00663FF1">
      <w:pPr>
        <w:pStyle w:val="TaskDetail"/>
        <w:numPr>
          <w:ilvl w:val="0"/>
          <w:numId w:val="21"/>
        </w:numPr>
      </w:pPr>
      <w:r>
        <w:t xml:space="preserve">Wait a minute for the push to complete, you should see a progress bar then a notification when it is done. </w:t>
      </w:r>
    </w:p>
    <w:p w14:paraId="010C2B54" w14:textId="72999AD0" w:rsidR="00200EB0" w:rsidRDefault="00200EB0" w:rsidP="00200EB0">
      <w:pPr>
        <w:pStyle w:val="TaskDetail"/>
        <w:ind w:left="1710"/>
      </w:pPr>
      <w:r>
        <w:rPr>
          <w:noProof/>
        </w:rPr>
        <w:drawing>
          <wp:inline distT="0" distB="0" distL="0" distR="0" wp14:anchorId="09D51467" wp14:editId="7E56AD46">
            <wp:extent cx="2858894" cy="218160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263" cy="21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717D" w14:textId="77777777" w:rsidR="002E441F" w:rsidRDefault="00663FF1" w:rsidP="00663FF1">
      <w:pPr>
        <w:pStyle w:val="TaskDetail"/>
        <w:numPr>
          <w:ilvl w:val="0"/>
          <w:numId w:val="21"/>
        </w:numPr>
      </w:pPr>
      <w:r>
        <w:lastRenderedPageBreak/>
        <w:t>Go back to VSTS in Chrome and hit refresh.</w:t>
      </w:r>
      <w:r w:rsidR="002E441F">
        <w:t xml:space="preserve"> Click on the Code tab.</w:t>
      </w:r>
      <w:r>
        <w:t xml:space="preserve"> </w:t>
      </w:r>
    </w:p>
    <w:p w14:paraId="40874F86" w14:textId="29DFA9CE" w:rsidR="002E441F" w:rsidRDefault="002E441F" w:rsidP="002E441F">
      <w:pPr>
        <w:pStyle w:val="TaskDetail"/>
        <w:ind w:left="1710"/>
      </w:pPr>
      <w:r>
        <w:rPr>
          <w:noProof/>
        </w:rPr>
        <w:drawing>
          <wp:inline distT="0" distB="0" distL="0" distR="0" wp14:anchorId="0482185C" wp14:editId="7E6BAD58">
            <wp:extent cx="5036400" cy="27059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47" cy="27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0A9C" w14:textId="44FD692C" w:rsidR="00663FF1" w:rsidRDefault="002E441F" w:rsidP="00814D02">
      <w:pPr>
        <w:pStyle w:val="TaskDetail"/>
        <w:numPr>
          <w:ilvl w:val="0"/>
          <w:numId w:val="21"/>
        </w:numPr>
      </w:pPr>
      <w:r>
        <w:t xml:space="preserve">Click Files. </w:t>
      </w:r>
      <w:r w:rsidR="00663FF1">
        <w:t xml:space="preserve">You should see your code. </w:t>
      </w:r>
    </w:p>
    <w:p w14:paraId="6E9B5602" w14:textId="65291ADC" w:rsidR="002E441F" w:rsidRDefault="002E441F" w:rsidP="002E441F">
      <w:pPr>
        <w:pStyle w:val="TaskDetail"/>
        <w:ind w:left="1710"/>
      </w:pPr>
      <w:r>
        <w:rPr>
          <w:noProof/>
        </w:rPr>
        <w:drawing>
          <wp:inline distT="0" distB="0" distL="0" distR="0" wp14:anchorId="74F86507" wp14:editId="29BF05A1">
            <wp:extent cx="5439600" cy="226185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559" cy="22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0BCD" w14:textId="2B457050" w:rsidR="00FC0B0D" w:rsidRDefault="00FC0B0D" w:rsidP="00B84E57">
      <w:pPr>
        <w:pStyle w:val="TaskDetail"/>
        <w:numPr>
          <w:ilvl w:val="0"/>
          <w:numId w:val="21"/>
        </w:numPr>
      </w:pPr>
      <w:r>
        <w:t xml:space="preserve">Navigate to the Azure Portal at </w:t>
      </w:r>
      <w:hyperlink r:id="rId27" w:history="1">
        <w:r w:rsidRPr="00892F20">
          <w:rPr>
            <w:rStyle w:val="Hyperlink"/>
          </w:rPr>
          <w:t>http://portal.azure.com</w:t>
        </w:r>
      </w:hyperlink>
      <w:r>
        <w:t xml:space="preserve"> and login with your Azure Pass account associated with a personal Outlook email address. </w:t>
      </w:r>
    </w:p>
    <w:p w14:paraId="21F2809C" w14:textId="77777777" w:rsidR="00A101B3" w:rsidRDefault="00A101B3" w:rsidP="00A101B3">
      <w:pPr>
        <w:pStyle w:val="TaskDetail"/>
        <w:ind w:left="1710"/>
      </w:pPr>
    </w:p>
    <w:p w14:paraId="6E916750" w14:textId="14699E5C" w:rsidR="00766301" w:rsidRDefault="00766301" w:rsidP="00766301">
      <w:pPr>
        <w:pStyle w:val="CompletionMessage"/>
      </w:pPr>
      <w:r>
        <w:t>Exercise 1 has been completed</w:t>
      </w:r>
    </w:p>
    <w:p w14:paraId="2FB9EB4C" w14:textId="17E6AE43" w:rsidR="00481382" w:rsidRDefault="00481382" w:rsidP="00766301">
      <w:pPr>
        <w:pStyle w:val="CompletionMessage"/>
      </w:pPr>
    </w:p>
    <w:p w14:paraId="15108388" w14:textId="77777777" w:rsidR="00481382" w:rsidRPr="00B00779" w:rsidRDefault="00481382" w:rsidP="00766301">
      <w:pPr>
        <w:pStyle w:val="CompletionMessage"/>
      </w:pPr>
    </w:p>
    <w:p w14:paraId="5B3566C4" w14:textId="2C84843C" w:rsidR="0065544E" w:rsidRDefault="0065544E" w:rsidP="0065544E">
      <w:pPr>
        <w:pStyle w:val="ExerciseHeading"/>
      </w:pPr>
      <w:bookmarkStart w:id="6" w:name="_Toc523396240"/>
      <w:r>
        <w:lastRenderedPageBreak/>
        <w:t xml:space="preserve">Exercise </w:t>
      </w:r>
      <w:r w:rsidR="00766301">
        <w:t>2</w:t>
      </w:r>
      <w:r>
        <w:t xml:space="preserve">: </w:t>
      </w:r>
      <w:r w:rsidR="00464614">
        <w:t>Making a simple change</w:t>
      </w:r>
      <w:r w:rsidR="00DE3EAF">
        <w:t xml:space="preserve"> in </w:t>
      </w:r>
      <w:r w:rsidR="00834456">
        <w:t>Visual Studio</w:t>
      </w:r>
      <w:r w:rsidR="00BD71A4">
        <w:t xml:space="preserve"> – Centralized Workflow</w:t>
      </w:r>
      <w:bookmarkEnd w:id="6"/>
    </w:p>
    <w:p w14:paraId="61FC3852" w14:textId="77777777" w:rsidR="0065544E" w:rsidRPr="00B00779" w:rsidRDefault="0065544E" w:rsidP="0065544E">
      <w:pPr>
        <w:pStyle w:val="TaskHeading"/>
      </w:pPr>
      <w:r w:rsidRPr="00B00779">
        <w:t>Tasks</w:t>
      </w:r>
    </w:p>
    <w:p w14:paraId="24098AC4" w14:textId="6B675F10" w:rsidR="00766301" w:rsidRPr="003044E0" w:rsidRDefault="00802178" w:rsidP="00B65763">
      <w:pPr>
        <w:pStyle w:val="TaskName"/>
        <w:numPr>
          <w:ilvl w:val="0"/>
          <w:numId w:val="8"/>
        </w:numPr>
      </w:pPr>
      <w:r>
        <w:t>Change some code!</w:t>
      </w:r>
    </w:p>
    <w:p w14:paraId="515D9336" w14:textId="15AFF16D" w:rsidR="006F7239" w:rsidRDefault="005A5FD1" w:rsidP="005A5FD1">
      <w:pPr>
        <w:pStyle w:val="TaskDetail"/>
        <w:numPr>
          <w:ilvl w:val="0"/>
          <w:numId w:val="22"/>
        </w:numPr>
      </w:pPr>
      <w:r>
        <w:t xml:space="preserve">In the Solution Explorer, </w:t>
      </w:r>
      <w:r w:rsidR="006F7239">
        <w:t xml:space="preserve">under the </w:t>
      </w:r>
      <w:proofErr w:type="spellStart"/>
      <w:r w:rsidR="006F7239">
        <w:t>ToDoListAngular</w:t>
      </w:r>
      <w:proofErr w:type="spellEnd"/>
      <w:r w:rsidR="006F7239">
        <w:t xml:space="preserve"> project, find the </w:t>
      </w:r>
      <w:proofErr w:type="spellStart"/>
      <w:proofErr w:type="gramStart"/>
      <w:r w:rsidR="006F7239">
        <w:t>index.cshtml</w:t>
      </w:r>
      <w:proofErr w:type="spellEnd"/>
      <w:proofErr w:type="gramEnd"/>
      <w:r w:rsidR="006F7239">
        <w:t xml:space="preserve"> file.</w:t>
      </w:r>
    </w:p>
    <w:p w14:paraId="19CDA9B5" w14:textId="4C04C0C0" w:rsidR="006F7239" w:rsidRDefault="006F7239" w:rsidP="005A5FD1">
      <w:pPr>
        <w:pStyle w:val="TaskDetail"/>
        <w:numPr>
          <w:ilvl w:val="0"/>
          <w:numId w:val="22"/>
        </w:numPr>
      </w:pPr>
      <w:r>
        <w:t>Modify the &lt;title&gt; in line 4 to say something custom.</w:t>
      </w:r>
    </w:p>
    <w:p w14:paraId="6D635FBD" w14:textId="527B19E0" w:rsidR="006F7239" w:rsidRDefault="006F7239" w:rsidP="006F7239">
      <w:pPr>
        <w:pStyle w:val="TaskDetail"/>
        <w:ind w:left="1710"/>
      </w:pPr>
      <w:r>
        <w:rPr>
          <w:noProof/>
        </w:rPr>
        <w:drawing>
          <wp:inline distT="0" distB="0" distL="0" distR="0" wp14:anchorId="579C896E" wp14:editId="2F3E4E53">
            <wp:extent cx="4712400" cy="123549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6903" cy="12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A0B7" w14:textId="0E0538EE" w:rsidR="006F7239" w:rsidRDefault="006F7239" w:rsidP="005A5FD1">
      <w:pPr>
        <w:pStyle w:val="TaskDetail"/>
        <w:numPr>
          <w:ilvl w:val="0"/>
          <w:numId w:val="22"/>
        </w:numPr>
      </w:pPr>
      <w:r>
        <w:t xml:space="preserve">Modify the &lt;h1&gt; in line 43 also to say something custom. </w:t>
      </w:r>
    </w:p>
    <w:p w14:paraId="394ACEA1" w14:textId="647C6A83" w:rsidR="00435963" w:rsidRDefault="00435963" w:rsidP="005A5FD1">
      <w:pPr>
        <w:pStyle w:val="TaskDetail"/>
        <w:numPr>
          <w:ilvl w:val="0"/>
          <w:numId w:val="22"/>
        </w:numPr>
      </w:pPr>
      <w:r>
        <w:t xml:space="preserve">Click the pencil icon on the bottom of Visual Studio. </w:t>
      </w:r>
    </w:p>
    <w:p w14:paraId="140F0C45" w14:textId="7664B292" w:rsidR="00435963" w:rsidRDefault="00435963" w:rsidP="00435963">
      <w:pPr>
        <w:pStyle w:val="TaskDetail"/>
        <w:ind w:left="1710"/>
      </w:pPr>
      <w:r>
        <w:rPr>
          <w:noProof/>
        </w:rPr>
        <w:drawing>
          <wp:inline distT="0" distB="0" distL="0" distR="0" wp14:anchorId="10238986" wp14:editId="224210B1">
            <wp:extent cx="2150466" cy="646593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9751" cy="65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578" w14:textId="641FACA2" w:rsidR="00435963" w:rsidRDefault="00435963" w:rsidP="005A5FD1">
      <w:pPr>
        <w:pStyle w:val="TaskDetail"/>
        <w:numPr>
          <w:ilvl w:val="0"/>
          <w:numId w:val="22"/>
        </w:numPr>
      </w:pPr>
      <w:r>
        <w:t xml:space="preserve">Double click the </w:t>
      </w:r>
      <w:proofErr w:type="spellStart"/>
      <w:proofErr w:type="gramStart"/>
      <w:r>
        <w:t>index.cshtml</w:t>
      </w:r>
      <w:proofErr w:type="spellEnd"/>
      <w:proofErr w:type="gramEnd"/>
      <w:r>
        <w:t xml:space="preserve"> file to see a “diff” of your changes:</w:t>
      </w:r>
    </w:p>
    <w:p w14:paraId="2E2EBF29" w14:textId="7D0692BD" w:rsidR="00435963" w:rsidRDefault="00435963" w:rsidP="00435963">
      <w:pPr>
        <w:pStyle w:val="TaskDetail"/>
        <w:ind w:left="1710"/>
      </w:pPr>
      <w:r>
        <w:rPr>
          <w:noProof/>
        </w:rPr>
        <w:drawing>
          <wp:inline distT="0" distB="0" distL="0" distR="0" wp14:anchorId="003859CB" wp14:editId="287F7EB1">
            <wp:extent cx="5520735" cy="124629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411" cy="12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A02F" w14:textId="0617979C" w:rsidR="00693FFB" w:rsidRDefault="00693FFB" w:rsidP="002178B9">
      <w:pPr>
        <w:pStyle w:val="TaskDetail"/>
        <w:numPr>
          <w:ilvl w:val="0"/>
          <w:numId w:val="22"/>
        </w:numPr>
      </w:pPr>
      <w:r>
        <w:t>Enter a commit message.</w:t>
      </w:r>
      <w:r w:rsidR="001C42C4">
        <w:t xml:space="preserve"> </w:t>
      </w:r>
      <w:r>
        <w:t>Hit Commit All.</w:t>
      </w:r>
    </w:p>
    <w:p w14:paraId="78B58308" w14:textId="77777777" w:rsidR="00036EAD" w:rsidRDefault="00693FFB" w:rsidP="005A5FD1">
      <w:pPr>
        <w:pStyle w:val="TaskDetail"/>
        <w:numPr>
          <w:ilvl w:val="0"/>
          <w:numId w:val="22"/>
        </w:numPr>
      </w:pPr>
      <w:r>
        <w:t>Push your changes.</w:t>
      </w:r>
      <w:r w:rsidR="00036EAD">
        <w:t xml:space="preserve"> </w:t>
      </w:r>
    </w:p>
    <w:p w14:paraId="646CE475" w14:textId="289808A3" w:rsidR="00693FFB" w:rsidRDefault="00036EAD" w:rsidP="00036EAD">
      <w:pPr>
        <w:pStyle w:val="TaskDetail"/>
        <w:numPr>
          <w:ilvl w:val="1"/>
          <w:numId w:val="22"/>
        </w:numPr>
      </w:pPr>
      <w:r>
        <w:t xml:space="preserve">Note: Sync will do a fetch, pull, then a push in order. Fetch will check what changes have been made to your branch by others. Pull will bring these changes into your branch. </w:t>
      </w:r>
    </w:p>
    <w:p w14:paraId="63074DFC" w14:textId="16CBEB78" w:rsidR="00693FFB" w:rsidRDefault="00693FFB" w:rsidP="005A5FD1">
      <w:pPr>
        <w:pStyle w:val="TaskDetail"/>
        <w:numPr>
          <w:ilvl w:val="0"/>
          <w:numId w:val="22"/>
        </w:numPr>
      </w:pPr>
      <w:r>
        <w:t xml:space="preserve">Verify that the changes are seen in </w:t>
      </w:r>
      <w:r w:rsidR="00B03038">
        <w:t xml:space="preserve">the </w:t>
      </w:r>
      <w:r>
        <w:t>VSTS</w:t>
      </w:r>
      <w:r w:rsidR="00B03038">
        <w:t xml:space="preserve"> Code Tab</w:t>
      </w:r>
      <w:r>
        <w:t xml:space="preserve">. </w:t>
      </w:r>
    </w:p>
    <w:p w14:paraId="2D012AD8" w14:textId="77777777" w:rsidR="00361DAA" w:rsidRDefault="00361DAA" w:rsidP="00361DAA">
      <w:pPr>
        <w:pStyle w:val="TaskDetail"/>
      </w:pPr>
    </w:p>
    <w:p w14:paraId="072C204B" w14:textId="36334493" w:rsidR="00DC6116" w:rsidRDefault="00AA6FB4" w:rsidP="0070002F">
      <w:pPr>
        <w:pStyle w:val="CompletionMessage"/>
      </w:pPr>
      <w:r>
        <w:t>Exercise 2 has been completed</w:t>
      </w:r>
    </w:p>
    <w:p w14:paraId="5E0764A5" w14:textId="06BB90FE" w:rsidR="00D444D7" w:rsidRPr="00D444D7" w:rsidRDefault="00D444D7" w:rsidP="00D444D7">
      <w:pPr>
        <w:keepNext/>
        <w:keepLines/>
        <w:spacing w:after="240"/>
        <w:outlineLvl w:val="2"/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</w:pPr>
      <w:bookmarkStart w:id="7" w:name="_Toc523396241"/>
      <w:r w:rsidRPr="00D444D7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lastRenderedPageBreak/>
        <w:t xml:space="preserve">Exercise </w:t>
      </w:r>
      <w:r w:rsidRPr="008F0AED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t>3</w:t>
      </w:r>
      <w:r w:rsidRPr="00D444D7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t xml:space="preserve">: Making a change in Visual Studio – </w:t>
      </w:r>
      <w:r w:rsidRPr="008F0AED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t>Feature Branch</w:t>
      </w:r>
      <w:r w:rsidRPr="00D444D7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t xml:space="preserve"> Workflow</w:t>
      </w:r>
      <w:r w:rsidR="00B12A0C" w:rsidRPr="008F0AED">
        <w:rPr>
          <w:rFonts w:ascii="Segoe UI" w:eastAsia="Calibri" w:hAnsi="Segoe UI" w:cs="Segoe UI"/>
          <w:b/>
          <w:bCs/>
          <w:color w:val="000000" w:themeColor="text1"/>
          <w:sz w:val="32"/>
          <w:szCs w:val="32"/>
        </w:rPr>
        <w:t xml:space="preserve"> &amp; Pull Requests</w:t>
      </w:r>
      <w:bookmarkEnd w:id="7"/>
    </w:p>
    <w:p w14:paraId="5CAD04ED" w14:textId="77777777" w:rsidR="00D444D7" w:rsidRPr="00D444D7" w:rsidRDefault="00D444D7" w:rsidP="00D444D7">
      <w:pPr>
        <w:keepNext/>
        <w:spacing w:after="60"/>
        <w:ind w:right="144"/>
        <w:outlineLvl w:val="3"/>
        <w:rPr>
          <w:rFonts w:ascii="Segoe UI" w:eastAsia="Calibri" w:hAnsi="Segoe UI" w:cs="Times New Roman"/>
          <w:b/>
          <w:color w:val="365F91" w:themeColor="accent1" w:themeShade="BF"/>
          <w:sz w:val="28"/>
          <w:szCs w:val="32"/>
        </w:rPr>
      </w:pPr>
      <w:r w:rsidRPr="00D444D7">
        <w:rPr>
          <w:rFonts w:ascii="Segoe UI" w:eastAsia="Calibri" w:hAnsi="Segoe UI" w:cs="Times New Roman"/>
          <w:b/>
          <w:color w:val="365F91" w:themeColor="accent1" w:themeShade="BF"/>
          <w:sz w:val="28"/>
          <w:szCs w:val="32"/>
        </w:rPr>
        <w:t>Tasks</w:t>
      </w:r>
    </w:p>
    <w:p w14:paraId="5BE2B713" w14:textId="70FBD9D5" w:rsidR="00AC293F" w:rsidRPr="00D444D7" w:rsidRDefault="00AC293F" w:rsidP="00AC293F">
      <w:pPr>
        <w:numPr>
          <w:ilvl w:val="0"/>
          <w:numId w:val="23"/>
        </w:numPr>
        <w:spacing w:after="120"/>
        <w:ind w:right="144"/>
        <w:rPr>
          <w:rFonts w:eastAsia="Calibri" w:cs="Times New Roman"/>
          <w:b/>
          <w:color w:val="000000"/>
          <w:sz w:val="28"/>
          <w:szCs w:val="32"/>
        </w:rPr>
      </w:pPr>
      <w:r>
        <w:rPr>
          <w:rFonts w:eastAsia="Calibri" w:cs="Times New Roman"/>
          <w:b/>
          <w:color w:val="000000"/>
          <w:sz w:val="28"/>
          <w:szCs w:val="32"/>
        </w:rPr>
        <w:t xml:space="preserve">Create a new branch. </w:t>
      </w:r>
    </w:p>
    <w:p w14:paraId="00390C14" w14:textId="01336B5F" w:rsidR="00F945A9" w:rsidRDefault="00F945A9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>You can see which branch you are currently “checked out” to (which branch you are working on now) on the bottom right corner of VS</w:t>
      </w:r>
      <w:r w:rsidR="00EA0FA8">
        <w:rPr>
          <w:rFonts w:eastAsia="Calibri" w:cs="Times New Roman"/>
          <w:color w:val="000000"/>
          <w:sz w:val="28"/>
          <w:szCs w:val="32"/>
        </w:rPr>
        <w:t>, in this screenshot we are checked out to the master branch</w:t>
      </w:r>
      <w:r>
        <w:rPr>
          <w:rFonts w:eastAsia="Calibri" w:cs="Times New Roman"/>
          <w:color w:val="000000"/>
          <w:sz w:val="28"/>
          <w:szCs w:val="32"/>
        </w:rPr>
        <w:t>:</w:t>
      </w:r>
    </w:p>
    <w:p w14:paraId="0CACDE2E" w14:textId="59C4EC59" w:rsidR="00F945A9" w:rsidRDefault="00EA0FA8" w:rsidP="00F945A9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389E289D" wp14:editId="41D8D88C">
            <wp:extent cx="2298526" cy="796113"/>
            <wp:effectExtent l="0" t="0" r="6985" b="4445"/>
            <wp:docPr id="30" name="Picture 30" descr="C:\Users\crtenn\AppData\Local\Temp\SNAGHTML4d4f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tenn\AppData\Local\Temp\SNAGHTML4d4fd7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3"/>
                    <a:stretch/>
                  </pic:blipFill>
                  <pic:spPr bwMode="auto">
                    <a:xfrm>
                      <a:off x="0" y="0"/>
                      <a:ext cx="2312881" cy="8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17AD" w14:textId="3019BC8D" w:rsidR="00A60A52" w:rsidRDefault="00A60A52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On Team Explorer, click Home &gt; Branches. </w:t>
      </w:r>
    </w:p>
    <w:p w14:paraId="7D62A18F" w14:textId="4B8E3DDB" w:rsidR="00A60A52" w:rsidRDefault="00A60A52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04430333" wp14:editId="4C9FF8D4">
            <wp:extent cx="3131507" cy="1725494"/>
            <wp:effectExtent l="0" t="0" r="0" b="8255"/>
            <wp:docPr id="641" name="Picture 641" descr="C:\Users\crtenn\AppData\Local\Temp\SNAGHTML4d87c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tenn\AppData\Local\Temp\SNAGHTML4d87c7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472" cy="17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DB84" w14:textId="1BDD3271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0FE4EA93" w14:textId="5C07D4DB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337DAC07" w14:textId="773D538B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06BAF4E2" w14:textId="4D513F78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40FCAF5E" w14:textId="38E07BA5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16F44242" w14:textId="339EA53C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6835BEAB" w14:textId="70E09816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1446CCC6" w14:textId="68124FF5" w:rsidR="001E7A97" w:rsidRDefault="001E7A97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21925A53" w14:textId="77777777" w:rsidR="00FF2510" w:rsidRDefault="00FF2510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2591DE85" w14:textId="77777777" w:rsidR="00FF2510" w:rsidRDefault="00A60A52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lastRenderedPageBreak/>
        <w:t>Right click on the master branch</w:t>
      </w:r>
      <w:r w:rsidR="00F85531">
        <w:rPr>
          <w:rFonts w:eastAsia="Calibri" w:cs="Times New Roman"/>
          <w:color w:val="000000"/>
          <w:sz w:val="28"/>
          <w:szCs w:val="32"/>
        </w:rPr>
        <w:t xml:space="preserve"> highlighted in red below. </w:t>
      </w:r>
    </w:p>
    <w:p w14:paraId="46BA0306" w14:textId="77777777" w:rsidR="00FF2510" w:rsidRDefault="00F85531" w:rsidP="00FF2510">
      <w:pPr>
        <w:numPr>
          <w:ilvl w:val="1"/>
          <w:numId w:val="28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The </w:t>
      </w:r>
      <w:r w:rsidR="00FF2510">
        <w:rPr>
          <w:rFonts w:eastAsia="Calibri" w:cs="Times New Roman"/>
          <w:color w:val="000000"/>
          <w:sz w:val="28"/>
          <w:szCs w:val="32"/>
        </w:rPr>
        <w:t>master branch</w:t>
      </w:r>
      <w:r>
        <w:rPr>
          <w:rFonts w:eastAsia="Calibri" w:cs="Times New Roman"/>
          <w:color w:val="000000"/>
          <w:sz w:val="28"/>
          <w:szCs w:val="32"/>
        </w:rPr>
        <w:t xml:space="preserve"> highlighted in red is from “remote” = somewhere else, “origin” = the URL from VSTS in this instance.  </w:t>
      </w:r>
    </w:p>
    <w:p w14:paraId="1270D0C2" w14:textId="77777777" w:rsidR="00FF2510" w:rsidRDefault="00F85531" w:rsidP="00FF2510">
      <w:pPr>
        <w:numPr>
          <w:ilvl w:val="1"/>
          <w:numId w:val="28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The yellow highlighted master branch represents your local copy.  </w:t>
      </w:r>
    </w:p>
    <w:p w14:paraId="6B53F139" w14:textId="77777777" w:rsidR="00FF2510" w:rsidRDefault="00F85531" w:rsidP="00FF2510">
      <w:pPr>
        <w:numPr>
          <w:ilvl w:val="1"/>
          <w:numId w:val="28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The local and remote (VSTS) won’t be in sync unless you explicitly pull from the remote VSTS to your local copy.  </w:t>
      </w:r>
    </w:p>
    <w:p w14:paraId="07513D84" w14:textId="59E8E31F" w:rsidR="00A60A52" w:rsidRDefault="001E7A97" w:rsidP="00FF2510">
      <w:pPr>
        <w:numPr>
          <w:ilvl w:val="1"/>
          <w:numId w:val="28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>You</w:t>
      </w:r>
      <w:r w:rsidR="0096245F">
        <w:rPr>
          <w:rFonts w:eastAsia="Calibri" w:cs="Times New Roman"/>
          <w:color w:val="000000"/>
          <w:sz w:val="28"/>
          <w:szCs w:val="32"/>
        </w:rPr>
        <w:t xml:space="preserve"> should always create a new feature branch off the latest in VSTS </w:t>
      </w:r>
      <w:r w:rsidR="00FF2510">
        <w:rPr>
          <w:rFonts w:eastAsia="Calibri" w:cs="Times New Roman"/>
          <w:color w:val="000000"/>
          <w:sz w:val="28"/>
          <w:szCs w:val="32"/>
        </w:rPr>
        <w:t xml:space="preserve">(red highlighted) </w:t>
      </w:r>
      <w:r w:rsidR="0096245F">
        <w:rPr>
          <w:rFonts w:eastAsia="Calibri" w:cs="Times New Roman"/>
          <w:color w:val="000000"/>
          <w:sz w:val="28"/>
          <w:szCs w:val="32"/>
        </w:rPr>
        <w:t xml:space="preserve">because it will be the most up to date branch that everyone works </w:t>
      </w:r>
      <w:proofErr w:type="gramStart"/>
      <w:r w:rsidR="0096245F">
        <w:rPr>
          <w:rFonts w:eastAsia="Calibri" w:cs="Times New Roman"/>
          <w:color w:val="000000"/>
          <w:sz w:val="28"/>
          <w:szCs w:val="32"/>
        </w:rPr>
        <w:t>off of</w:t>
      </w:r>
      <w:proofErr w:type="gramEnd"/>
      <w:r w:rsidR="0096245F">
        <w:rPr>
          <w:rFonts w:eastAsia="Calibri" w:cs="Times New Roman"/>
          <w:color w:val="000000"/>
          <w:sz w:val="28"/>
          <w:szCs w:val="32"/>
        </w:rPr>
        <w:t xml:space="preserve">. </w:t>
      </w:r>
    </w:p>
    <w:p w14:paraId="021EBC3A" w14:textId="1E0D26FD" w:rsidR="00A60A52" w:rsidRDefault="00F85531" w:rsidP="00A60A52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799D84B5" wp14:editId="6B8726B7">
            <wp:extent cx="2674307" cy="1636919"/>
            <wp:effectExtent l="0" t="0" r="0" b="1905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809" cy="16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FFA" w14:textId="3F6F6860" w:rsidR="00A60A52" w:rsidRDefault="00A60A52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On the right click menu, select “New Local Branch From”. </w:t>
      </w:r>
    </w:p>
    <w:p w14:paraId="30A4F557" w14:textId="22CB1C8D" w:rsidR="00015A97" w:rsidRDefault="00F523C7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>Click create new branch.</w:t>
      </w:r>
      <w:r w:rsidR="004F2613">
        <w:rPr>
          <w:rFonts w:eastAsia="Calibri" w:cs="Times New Roman"/>
          <w:color w:val="000000"/>
          <w:sz w:val="28"/>
          <w:szCs w:val="32"/>
        </w:rPr>
        <w:t xml:space="preserve"> Name your new branch, the typical format is </w:t>
      </w:r>
      <w:r w:rsidR="004F2613" w:rsidRPr="004F2613">
        <w:rPr>
          <w:rFonts w:eastAsia="Calibri" w:cs="Times New Roman"/>
          <w:b/>
          <w:color w:val="000000"/>
          <w:sz w:val="28"/>
          <w:szCs w:val="32"/>
        </w:rPr>
        <w:t>feature</w:t>
      </w:r>
      <w:r w:rsidR="00A101B3">
        <w:rPr>
          <w:rFonts w:eastAsia="Calibri" w:cs="Times New Roman"/>
          <w:b/>
          <w:color w:val="000000"/>
          <w:sz w:val="28"/>
          <w:szCs w:val="32"/>
        </w:rPr>
        <w:t>/12345</w:t>
      </w:r>
      <w:r w:rsidR="004F2613" w:rsidRPr="004F2613">
        <w:rPr>
          <w:rFonts w:eastAsia="Calibri" w:cs="Times New Roman"/>
          <w:b/>
          <w:color w:val="000000"/>
          <w:sz w:val="28"/>
          <w:szCs w:val="32"/>
        </w:rPr>
        <w:t>-description</w:t>
      </w:r>
      <w:r w:rsidR="00F767F2">
        <w:rPr>
          <w:rFonts w:eastAsia="Calibri" w:cs="Times New Roman"/>
          <w:b/>
          <w:color w:val="000000"/>
          <w:sz w:val="28"/>
          <w:szCs w:val="32"/>
        </w:rPr>
        <w:t xml:space="preserve"> </w:t>
      </w:r>
      <w:r w:rsidR="00F767F2">
        <w:rPr>
          <w:rFonts w:eastAsia="Calibri" w:cs="Times New Roman"/>
          <w:color w:val="000000"/>
          <w:sz w:val="28"/>
          <w:szCs w:val="32"/>
        </w:rPr>
        <w:t>(12345 can be changed to any number that correlated with Work Item #</w:t>
      </w:r>
      <w:bookmarkStart w:id="8" w:name="_GoBack"/>
      <w:bookmarkEnd w:id="8"/>
      <w:r w:rsidR="00F767F2">
        <w:rPr>
          <w:rFonts w:eastAsia="Calibri" w:cs="Times New Roman"/>
          <w:color w:val="000000"/>
          <w:sz w:val="28"/>
          <w:szCs w:val="32"/>
        </w:rPr>
        <w:t>)</w:t>
      </w:r>
      <w:r w:rsidR="004F2613">
        <w:rPr>
          <w:rFonts w:eastAsia="Calibri" w:cs="Times New Roman"/>
          <w:color w:val="000000"/>
          <w:sz w:val="28"/>
          <w:szCs w:val="32"/>
        </w:rPr>
        <w:t xml:space="preserve">. Make sure “Track remote branch” is unchecked. </w:t>
      </w:r>
      <w:r w:rsidR="006F0D66">
        <w:rPr>
          <w:rFonts w:eastAsia="Calibri" w:cs="Times New Roman"/>
          <w:color w:val="000000"/>
          <w:sz w:val="28"/>
          <w:szCs w:val="32"/>
        </w:rPr>
        <w:t xml:space="preserve">Click Create Branch. </w:t>
      </w:r>
    </w:p>
    <w:p w14:paraId="6C868201" w14:textId="320F95C6" w:rsidR="00F523C7" w:rsidRDefault="004F2613" w:rsidP="004F2613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73A1FD77" wp14:editId="2CA0D997">
            <wp:extent cx="2304789" cy="2046357"/>
            <wp:effectExtent l="0" t="0" r="635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3631" cy="20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C8DA" w14:textId="15ED9D98" w:rsidR="00B11A00" w:rsidRDefault="00B11A00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lastRenderedPageBreak/>
        <w:t xml:space="preserve">Notice, because you put “feature/” in the beginning of the branch name, it will signal to create a new empty directory for other similar branches. </w:t>
      </w:r>
    </w:p>
    <w:p w14:paraId="57C39FB7" w14:textId="3E78CCED" w:rsidR="00B11A00" w:rsidRDefault="00B11A00" w:rsidP="00B11A00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3B5A760B" wp14:editId="186F4496">
            <wp:extent cx="3571429" cy="2238095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EBD2" w14:textId="77777777" w:rsidR="00B11A00" w:rsidRDefault="00B11A00" w:rsidP="00AC293F">
      <w:pPr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Also notice, you will now be “checked out” to your new feature branch automatically. Always check which branch you are in before you do your work. </w:t>
      </w:r>
    </w:p>
    <w:p w14:paraId="23962E58" w14:textId="22806658" w:rsidR="00AC293F" w:rsidRDefault="00990954" w:rsidP="00B11A00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6CFF2F32" wp14:editId="21A06CF3">
            <wp:extent cx="3463447" cy="1100668"/>
            <wp:effectExtent l="0" t="0" r="3810" b="4445"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8538"/>
                    <a:stretch/>
                  </pic:blipFill>
                  <pic:spPr bwMode="auto">
                    <a:xfrm>
                      <a:off x="0" y="0"/>
                      <a:ext cx="3480798" cy="11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2FD0F" w14:textId="2DBF8955" w:rsidR="00BA2329" w:rsidRDefault="00BA2329" w:rsidP="00BA2329">
      <w:pPr>
        <w:pStyle w:val="ListParagraph"/>
        <w:numPr>
          <w:ilvl w:val="0"/>
          <w:numId w:val="24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If you want to change back and forth between branches, </w:t>
      </w:r>
      <w:proofErr w:type="gramStart"/>
      <w:r>
        <w:rPr>
          <w:rFonts w:eastAsia="Calibri" w:cs="Times New Roman"/>
          <w:color w:val="000000"/>
          <w:sz w:val="28"/>
          <w:szCs w:val="32"/>
        </w:rPr>
        <w:t>as long as</w:t>
      </w:r>
      <w:proofErr w:type="gramEnd"/>
      <w:r>
        <w:rPr>
          <w:rFonts w:eastAsia="Calibri" w:cs="Times New Roman"/>
          <w:color w:val="000000"/>
          <w:sz w:val="28"/>
          <w:szCs w:val="32"/>
        </w:rPr>
        <w:t xml:space="preserve"> you have no changes or have committed all changes locally, click on the current branch name to open a pop-up menu.  Try changing to master branch. Then change back to your feature branch! </w:t>
      </w:r>
    </w:p>
    <w:p w14:paraId="619BE1C0" w14:textId="21DDD361" w:rsidR="00BA2329" w:rsidRPr="00BA2329" w:rsidRDefault="00BA2329" w:rsidP="00BA2329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5602F432" wp14:editId="5657D5F2">
            <wp:extent cx="3344450" cy="1749802"/>
            <wp:effectExtent l="0" t="0" r="8890" b="3175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5026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E304" w14:textId="77777777" w:rsidR="00D444D7" w:rsidRPr="00D444D7" w:rsidRDefault="00D444D7" w:rsidP="00DA4BE5">
      <w:pPr>
        <w:numPr>
          <w:ilvl w:val="0"/>
          <w:numId w:val="23"/>
        </w:numPr>
        <w:spacing w:after="120"/>
        <w:ind w:right="144"/>
        <w:rPr>
          <w:rFonts w:eastAsia="Calibri" w:cs="Times New Roman"/>
          <w:b/>
          <w:color w:val="000000"/>
          <w:sz w:val="28"/>
          <w:szCs w:val="32"/>
        </w:rPr>
      </w:pPr>
      <w:r w:rsidRPr="00D444D7">
        <w:rPr>
          <w:rFonts w:eastAsia="Calibri" w:cs="Times New Roman"/>
          <w:b/>
          <w:color w:val="000000"/>
          <w:sz w:val="28"/>
          <w:szCs w:val="32"/>
        </w:rPr>
        <w:lastRenderedPageBreak/>
        <w:t>Change some code!</w:t>
      </w:r>
    </w:p>
    <w:p w14:paraId="6AB618F6" w14:textId="77777777" w:rsidR="001C42C4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 xml:space="preserve">In the Solution Explorer, under the </w:t>
      </w:r>
      <w:proofErr w:type="spellStart"/>
      <w:r w:rsidRPr="00D444D7">
        <w:rPr>
          <w:rFonts w:eastAsia="Calibri" w:cs="Times New Roman"/>
          <w:color w:val="000000"/>
          <w:sz w:val="28"/>
          <w:szCs w:val="32"/>
        </w:rPr>
        <w:t>ToDoListAngular</w:t>
      </w:r>
      <w:proofErr w:type="spellEnd"/>
      <w:r w:rsidRPr="00D444D7">
        <w:rPr>
          <w:rFonts w:eastAsia="Calibri" w:cs="Times New Roman"/>
          <w:color w:val="000000"/>
          <w:sz w:val="28"/>
          <w:szCs w:val="32"/>
        </w:rPr>
        <w:t xml:space="preserve"> project, find the </w:t>
      </w:r>
      <w:proofErr w:type="spellStart"/>
      <w:proofErr w:type="gramStart"/>
      <w:r w:rsidRPr="00D444D7">
        <w:rPr>
          <w:rFonts w:eastAsia="Calibri" w:cs="Times New Roman"/>
          <w:color w:val="000000"/>
          <w:sz w:val="28"/>
          <w:szCs w:val="32"/>
        </w:rPr>
        <w:t>index.cshtml</w:t>
      </w:r>
      <w:proofErr w:type="spellEnd"/>
      <w:proofErr w:type="gramEnd"/>
      <w:r w:rsidRPr="00D444D7">
        <w:rPr>
          <w:rFonts w:eastAsia="Calibri" w:cs="Times New Roman"/>
          <w:color w:val="000000"/>
          <w:sz w:val="28"/>
          <w:szCs w:val="32"/>
        </w:rPr>
        <w:t xml:space="preserve"> file.</w:t>
      </w:r>
      <w:r w:rsidR="00775ED6">
        <w:rPr>
          <w:rFonts w:eastAsia="Calibri" w:cs="Times New Roman"/>
          <w:color w:val="000000"/>
          <w:sz w:val="28"/>
          <w:szCs w:val="32"/>
        </w:rPr>
        <w:t xml:space="preserve">  </w:t>
      </w:r>
    </w:p>
    <w:p w14:paraId="276FE189" w14:textId="00F8FAB1" w:rsidR="00D444D7" w:rsidRPr="00D444D7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>Modify the &lt;title&gt; in line 4 to say something custom.</w:t>
      </w:r>
    </w:p>
    <w:p w14:paraId="0A2C0343" w14:textId="77777777" w:rsidR="00D444D7" w:rsidRPr="00D444D7" w:rsidRDefault="00D444D7" w:rsidP="00382110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noProof/>
          <w:color w:val="000000"/>
          <w:sz w:val="28"/>
          <w:szCs w:val="32"/>
        </w:rPr>
        <w:drawing>
          <wp:inline distT="0" distB="0" distL="0" distR="0" wp14:anchorId="2015A331" wp14:editId="792250CF">
            <wp:extent cx="4712400" cy="123549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6903" cy="12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78C" w14:textId="77777777" w:rsidR="00D444D7" w:rsidRPr="00D444D7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 xml:space="preserve">Modify the &lt;h1&gt; in line 43 also to say something custom. </w:t>
      </w:r>
    </w:p>
    <w:p w14:paraId="0D10C745" w14:textId="72A16AB7" w:rsidR="00D444D7" w:rsidRPr="00D444D7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 xml:space="preserve">Click the pencil icon on the bottom of Visual Studio. </w:t>
      </w:r>
      <w:r w:rsidR="009F45B3">
        <w:rPr>
          <w:rFonts w:eastAsia="Calibri" w:cs="Times New Roman"/>
          <w:color w:val="000000"/>
          <w:sz w:val="28"/>
          <w:szCs w:val="32"/>
        </w:rPr>
        <w:t>Note, this time you should be on your feature branch, double check!</w:t>
      </w:r>
    </w:p>
    <w:p w14:paraId="57B95AA3" w14:textId="1D845ADD" w:rsidR="00D444D7" w:rsidRPr="00D444D7" w:rsidRDefault="0055305B" w:rsidP="002731D7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4807DA13" wp14:editId="5B00577A">
            <wp:extent cx="3100192" cy="886640"/>
            <wp:effectExtent l="0" t="0" r="5080" b="8890"/>
            <wp:docPr id="654" name="Picture 654" descr="C:\Users\crtenn\AppData\Local\Temp\SNAGHTML4f773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tenn\AppData\Local\Temp\SNAGHTML4f773c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90" cy="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FE5F" w14:textId="77777777" w:rsidR="00D444D7" w:rsidRPr="00D444D7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 xml:space="preserve">Double click the </w:t>
      </w:r>
      <w:proofErr w:type="spellStart"/>
      <w:proofErr w:type="gramStart"/>
      <w:r w:rsidRPr="00D444D7">
        <w:rPr>
          <w:rFonts w:eastAsia="Calibri" w:cs="Times New Roman"/>
          <w:color w:val="000000"/>
          <w:sz w:val="28"/>
          <w:szCs w:val="32"/>
        </w:rPr>
        <w:t>index.cshtml</w:t>
      </w:r>
      <w:proofErr w:type="spellEnd"/>
      <w:proofErr w:type="gramEnd"/>
      <w:r w:rsidRPr="00D444D7">
        <w:rPr>
          <w:rFonts w:eastAsia="Calibri" w:cs="Times New Roman"/>
          <w:color w:val="000000"/>
          <w:sz w:val="28"/>
          <w:szCs w:val="32"/>
        </w:rPr>
        <w:t xml:space="preserve"> file to see a “diff” of your changes:</w:t>
      </w:r>
    </w:p>
    <w:p w14:paraId="5EE97693" w14:textId="77777777" w:rsidR="00D444D7" w:rsidRPr="00D444D7" w:rsidRDefault="00D444D7" w:rsidP="002731D7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noProof/>
          <w:color w:val="000000"/>
          <w:sz w:val="28"/>
          <w:szCs w:val="32"/>
        </w:rPr>
        <w:drawing>
          <wp:inline distT="0" distB="0" distL="0" distR="0" wp14:anchorId="6BF9C652" wp14:editId="683A313F">
            <wp:extent cx="5520735" cy="124629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1411" cy="12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1CDB" w14:textId="77777777" w:rsidR="001C42C4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>Enter a commit message.</w:t>
      </w:r>
      <w:r w:rsidR="002731D7">
        <w:rPr>
          <w:rFonts w:eastAsia="Calibri" w:cs="Times New Roman"/>
          <w:color w:val="000000"/>
          <w:sz w:val="28"/>
          <w:szCs w:val="32"/>
        </w:rPr>
        <w:t xml:space="preserve"> </w:t>
      </w:r>
    </w:p>
    <w:p w14:paraId="11AA2725" w14:textId="28847444" w:rsidR="00D444D7" w:rsidRPr="00D444D7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>Hit Commit All.</w:t>
      </w:r>
    </w:p>
    <w:p w14:paraId="47AC6A37" w14:textId="2367A6DD" w:rsidR="00D444D7" w:rsidRDefault="00D444D7" w:rsidP="005E2A98">
      <w:pPr>
        <w:numPr>
          <w:ilvl w:val="0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 xml:space="preserve">Push your changes. </w:t>
      </w:r>
      <w:r w:rsidR="007917EB">
        <w:rPr>
          <w:rFonts w:eastAsia="Calibri" w:cs="Times New Roman"/>
          <w:color w:val="000000"/>
          <w:sz w:val="28"/>
          <w:szCs w:val="32"/>
        </w:rPr>
        <w:t xml:space="preserve">Note, the push will look a little different this time, because you created a new branch. </w:t>
      </w:r>
      <w:r w:rsidR="00DB5E62">
        <w:rPr>
          <w:rFonts w:eastAsia="Calibri" w:cs="Times New Roman"/>
          <w:color w:val="000000"/>
          <w:sz w:val="28"/>
          <w:szCs w:val="32"/>
        </w:rPr>
        <w:t xml:space="preserve">See screenshot below. </w:t>
      </w:r>
    </w:p>
    <w:p w14:paraId="6BBE53A2" w14:textId="34628FD0" w:rsidR="007917EB" w:rsidRPr="00D444D7" w:rsidRDefault="007917EB" w:rsidP="007917EB">
      <w:pPr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433ED16" wp14:editId="7AAEA859">
            <wp:extent cx="4656585" cy="3045864"/>
            <wp:effectExtent l="0" t="0" r="0" b="254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4366" cy="30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DCF3" w14:textId="28032AD7" w:rsidR="00D444D7" w:rsidRPr="00D444D7" w:rsidRDefault="00D444D7" w:rsidP="0055305B">
      <w:pPr>
        <w:numPr>
          <w:ilvl w:val="1"/>
          <w:numId w:val="29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D444D7">
        <w:rPr>
          <w:rFonts w:eastAsia="Calibri" w:cs="Times New Roman"/>
          <w:color w:val="000000"/>
          <w:sz w:val="28"/>
          <w:szCs w:val="32"/>
        </w:rPr>
        <w:t xml:space="preserve">Note: Sync will do a fetch, pull, then a push in order. Fetch will check what changes have been made to your branch by others. Pull will bring these changes into your branch. </w:t>
      </w:r>
    </w:p>
    <w:p w14:paraId="4C716F9B" w14:textId="10EB9C6A" w:rsidR="00F523C7" w:rsidRPr="00F523C7" w:rsidRDefault="00F523C7" w:rsidP="00F523C7">
      <w:pPr>
        <w:numPr>
          <w:ilvl w:val="0"/>
          <w:numId w:val="23"/>
        </w:numPr>
        <w:spacing w:after="120"/>
        <w:ind w:right="144"/>
        <w:rPr>
          <w:rFonts w:eastAsia="Calibri" w:cs="Times New Roman"/>
          <w:b/>
          <w:color w:val="000000"/>
          <w:sz w:val="28"/>
          <w:szCs w:val="32"/>
        </w:rPr>
      </w:pPr>
      <w:r>
        <w:rPr>
          <w:rFonts w:eastAsia="Calibri" w:cs="Times New Roman"/>
          <w:b/>
          <w:color w:val="000000"/>
          <w:sz w:val="28"/>
          <w:szCs w:val="32"/>
        </w:rPr>
        <w:t>Pull Requests</w:t>
      </w:r>
    </w:p>
    <w:p w14:paraId="36D37AB4" w14:textId="68DE30DD" w:rsidR="00F523C7" w:rsidRPr="00F523C7" w:rsidRDefault="002F7C8B" w:rsidP="002F7C8B">
      <w:pPr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Go to VSTS &gt; Code &gt; Pull Requests. </w:t>
      </w:r>
    </w:p>
    <w:p w14:paraId="4D2D2600" w14:textId="72379659" w:rsidR="00D444D7" w:rsidRDefault="0095282A" w:rsidP="00CF7A25">
      <w:pPr>
        <w:spacing w:after="120"/>
        <w:ind w:left="135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01BD3802" wp14:editId="5B65FA13">
            <wp:extent cx="5173249" cy="1272862"/>
            <wp:effectExtent l="0" t="0" r="0" b="381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271" cy="12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04D" w14:textId="42F734D2" w:rsidR="0095282A" w:rsidRDefault="0095282A" w:rsidP="0095282A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You will see a notification, click on </w:t>
      </w:r>
      <w:r w:rsidR="00A14632">
        <w:rPr>
          <w:rFonts w:eastAsia="Calibri" w:cs="Times New Roman"/>
          <w:color w:val="000000"/>
          <w:sz w:val="28"/>
          <w:szCs w:val="32"/>
        </w:rPr>
        <w:t>the “Create a pull request” text</w:t>
      </w:r>
      <w:r>
        <w:rPr>
          <w:rFonts w:eastAsia="Calibri" w:cs="Times New Roman"/>
          <w:color w:val="000000"/>
          <w:sz w:val="28"/>
          <w:szCs w:val="32"/>
        </w:rPr>
        <w:t>:</w:t>
      </w:r>
    </w:p>
    <w:p w14:paraId="4C2ABF98" w14:textId="2331E9B7" w:rsidR="0095282A" w:rsidRPr="0095282A" w:rsidRDefault="0095282A" w:rsidP="0095282A">
      <w:pPr>
        <w:spacing w:after="120"/>
        <w:ind w:left="135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4CDFDB6F" wp14:editId="05216DB7">
            <wp:extent cx="5392454" cy="1326797"/>
            <wp:effectExtent l="0" t="0" r="0" b="6985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9" cy="13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AC8B" w14:textId="77777777" w:rsidR="00A14632" w:rsidRDefault="00A14632" w:rsidP="0095282A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lastRenderedPageBreak/>
        <w:t xml:space="preserve">You will see a pull request form partially filled out from your feature branch to your master branch. </w:t>
      </w:r>
    </w:p>
    <w:p w14:paraId="652EDC36" w14:textId="04F93EC2" w:rsidR="00A14632" w:rsidRDefault="00A14632" w:rsidP="00A14632">
      <w:pPr>
        <w:pStyle w:val="ListParagraph"/>
        <w:numPr>
          <w:ilvl w:val="1"/>
          <w:numId w:val="31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In the yellow highlight: You can change the description to explain more of what you did so reviewers are able to understand your work.  </w:t>
      </w:r>
    </w:p>
    <w:p w14:paraId="5B584730" w14:textId="77777777" w:rsidR="00A14632" w:rsidRDefault="00A14632" w:rsidP="00A14632">
      <w:pPr>
        <w:pStyle w:val="ListParagraph"/>
        <w:numPr>
          <w:ilvl w:val="1"/>
          <w:numId w:val="31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In the red highlight: You can add different reviewers, you can also setup elsewhere in Settings which reviewers or groups of reviewers should be automatically added per repo. </w:t>
      </w:r>
    </w:p>
    <w:p w14:paraId="7C141E2C" w14:textId="7936A3A2" w:rsidR="0095282A" w:rsidRDefault="00A14632" w:rsidP="00A14632">
      <w:pPr>
        <w:pStyle w:val="ListParagraph"/>
        <w:numPr>
          <w:ilvl w:val="1"/>
          <w:numId w:val="31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In the blue highlight: You can attach work item IDs of existing work items so that QA will know which work items (tasks, bugs, user stories) that have been completed in a </w:t>
      </w:r>
      <w:proofErr w:type="gramStart"/>
      <w:r>
        <w:rPr>
          <w:rFonts w:eastAsia="Calibri" w:cs="Times New Roman"/>
          <w:color w:val="000000"/>
          <w:sz w:val="28"/>
          <w:szCs w:val="32"/>
        </w:rPr>
        <w:t>particular build</w:t>
      </w:r>
      <w:proofErr w:type="gramEnd"/>
      <w:r>
        <w:rPr>
          <w:rFonts w:eastAsia="Calibri" w:cs="Times New Roman"/>
          <w:color w:val="000000"/>
          <w:sz w:val="28"/>
          <w:szCs w:val="32"/>
        </w:rPr>
        <w:t>.</w:t>
      </w:r>
    </w:p>
    <w:p w14:paraId="4030871F" w14:textId="50DFDAC5" w:rsidR="007A492D" w:rsidRDefault="007A492D" w:rsidP="00A14632">
      <w:pPr>
        <w:pStyle w:val="ListParagraph"/>
        <w:numPr>
          <w:ilvl w:val="1"/>
          <w:numId w:val="31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On the very bottom of the screen when you scroll down, you can verify that all your changes made it in and look correct by viewing the diffs. </w:t>
      </w:r>
    </w:p>
    <w:p w14:paraId="730B3C3C" w14:textId="516ACF4C" w:rsidR="00A14632" w:rsidRDefault="00A14632" w:rsidP="00A14632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099F7A31" wp14:editId="2C3E06C4">
            <wp:extent cx="5373665" cy="3516421"/>
            <wp:effectExtent l="0" t="0" r="0" b="8255"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6547" cy="35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C9B9" w14:textId="03DC5A21" w:rsidR="0095282A" w:rsidRDefault="000A293D" w:rsidP="0095282A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Click Create. </w:t>
      </w:r>
    </w:p>
    <w:p w14:paraId="377A5FEF" w14:textId="77777777" w:rsidR="008A4E08" w:rsidRPr="008A4E08" w:rsidRDefault="008A4E08" w:rsidP="008A4E08">
      <w:p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</w:p>
    <w:p w14:paraId="12B5C315" w14:textId="3FCF8068" w:rsidR="000A293D" w:rsidRDefault="008A4E08" w:rsidP="0095282A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lastRenderedPageBreak/>
        <w:t xml:space="preserve">On the newly created Pull Request, you can add/change Reviewers.  Now, click on the Files view. </w:t>
      </w:r>
    </w:p>
    <w:p w14:paraId="3FD910A3" w14:textId="167DE270" w:rsidR="008A4E08" w:rsidRDefault="008A4E08" w:rsidP="008A4E08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013879B6" wp14:editId="59DCBA1A">
            <wp:extent cx="4433335" cy="2883665"/>
            <wp:effectExtent l="0" t="0" r="5715" b="0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1702" cy="28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8F31" w14:textId="32FDAA32" w:rsidR="008A4E08" w:rsidRDefault="004B3B9F" w:rsidP="008A4E08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>Mouseover a line until the little comment icon pops up, and click it (see screenshot below):</w:t>
      </w:r>
    </w:p>
    <w:p w14:paraId="1A8B0DDB" w14:textId="48771B6E" w:rsidR="004B3B9F" w:rsidRDefault="004B3B9F" w:rsidP="004B3B9F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07AAFA63" wp14:editId="0684567C">
            <wp:extent cx="5342350" cy="1667201"/>
            <wp:effectExtent l="0" t="0" r="0" b="9525"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0587" cy="16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1E95" w14:textId="570C2AB6" w:rsidR="004B3B9F" w:rsidRDefault="004B3B9F" w:rsidP="004B3B9F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Try making comments and resolving them. </w:t>
      </w:r>
    </w:p>
    <w:p w14:paraId="08CF6B40" w14:textId="7E0EDBB6" w:rsidR="004B3B9F" w:rsidRDefault="004B3B9F" w:rsidP="004B3B9F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Click the arrow on the Approve button to view the options, then select one: </w:t>
      </w:r>
    </w:p>
    <w:p w14:paraId="54070739" w14:textId="77777777" w:rsidR="00AF5BD0" w:rsidRPr="00AF5BD0" w:rsidRDefault="00AF5BD0" w:rsidP="00AF5BD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AF5BD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Approve</w:t>
      </w:r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>: Agree with the proposed changes in the pull request as-is.</w:t>
      </w:r>
    </w:p>
    <w:p w14:paraId="2CACFC36" w14:textId="77777777" w:rsidR="00AF5BD0" w:rsidRPr="00AF5BD0" w:rsidRDefault="00AF5BD0" w:rsidP="00AF5BD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AF5BD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Approve with suggestions</w:t>
      </w:r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 xml:space="preserve">: Agree with the pull </w:t>
      </w:r>
      <w:proofErr w:type="gramStart"/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>request, but</w:t>
      </w:r>
      <w:proofErr w:type="gramEnd"/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 xml:space="preserve"> provide optional suggestions to improve the code.</w:t>
      </w:r>
    </w:p>
    <w:p w14:paraId="035469AE" w14:textId="77777777" w:rsidR="00AF5BD0" w:rsidRPr="00AF5BD0" w:rsidRDefault="00AF5BD0" w:rsidP="00AF5BD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AF5BD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Wait for author</w:t>
      </w:r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 xml:space="preserve">: Do not approve the </w:t>
      </w:r>
      <w:proofErr w:type="gramStart"/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>changes, and</w:t>
      </w:r>
      <w:proofErr w:type="gramEnd"/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 xml:space="preserve"> ask the author to review your comments. The author should let you know when you should re-review the code after they have addressed your concerns.</w:t>
      </w:r>
    </w:p>
    <w:p w14:paraId="5866E551" w14:textId="77777777" w:rsidR="00AF5BD0" w:rsidRPr="00AF5BD0" w:rsidRDefault="00AF5BD0" w:rsidP="00AF5BD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AF5BD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lastRenderedPageBreak/>
        <w:t>Reject</w:t>
      </w:r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>: The changes aren't acceptable. If you are voting this way, you should leave a comment in the pull request detailing why the changes were rejected.</w:t>
      </w:r>
    </w:p>
    <w:p w14:paraId="1B0FC6F0" w14:textId="279C0DE3" w:rsidR="00AF5BD0" w:rsidRPr="00AF5BD0" w:rsidRDefault="00AF5BD0" w:rsidP="00AF5BD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AF5BD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Reset feedback</w:t>
      </w:r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>: Choose </w:t>
      </w:r>
      <w:r w:rsidRPr="00AF5BD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Reset feedback</w:t>
      </w:r>
      <w:r w:rsidRPr="00AF5BD0">
        <w:rPr>
          <w:rFonts w:ascii="Segoe UI" w:eastAsia="Times New Roman" w:hAnsi="Segoe UI" w:cs="Segoe UI"/>
          <w:color w:val="000000"/>
          <w:sz w:val="24"/>
          <w:szCs w:val="24"/>
        </w:rPr>
        <w:t> to remove your vote.</w:t>
      </w:r>
    </w:p>
    <w:p w14:paraId="6F896246" w14:textId="6045ADF1" w:rsidR="004B3B9F" w:rsidRDefault="004B3B9F" w:rsidP="004B3B9F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279D76E8" wp14:editId="537EA071">
            <wp:extent cx="2862198" cy="1684009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680" cy="16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2263" w14:textId="77777777" w:rsidR="005C36B0" w:rsidRDefault="004B3B9F" w:rsidP="005C36B0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Click the down arrow </w:t>
      </w:r>
      <w:r w:rsidR="00B47CB8">
        <w:rPr>
          <w:rFonts w:eastAsia="Calibri" w:cs="Times New Roman"/>
          <w:color w:val="000000"/>
          <w:sz w:val="28"/>
          <w:szCs w:val="32"/>
        </w:rPr>
        <w:t xml:space="preserve">on the Complete button to see the options: </w:t>
      </w:r>
    </w:p>
    <w:p w14:paraId="04E739C8" w14:textId="666493E2" w:rsidR="005C36B0" w:rsidRPr="005C36B0" w:rsidRDefault="005C36B0" w:rsidP="005C36B0">
      <w:pPr>
        <w:pStyle w:val="ListParagraph"/>
        <w:numPr>
          <w:ilvl w:val="1"/>
          <w:numId w:val="35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5C36B0">
        <w:rPr>
          <w:rFonts w:eastAsia="Calibri" w:cs="Times New Roman"/>
          <w:color w:val="000000"/>
          <w:sz w:val="28"/>
          <w:szCs w:val="32"/>
        </w:rPr>
        <w:t>Complete: Complete the pull request now and merge the changes to the target branch.</w:t>
      </w:r>
    </w:p>
    <w:p w14:paraId="35A06C39" w14:textId="77777777" w:rsidR="005C36B0" w:rsidRPr="005C36B0" w:rsidRDefault="005C36B0" w:rsidP="005C36B0">
      <w:pPr>
        <w:pStyle w:val="ListParagraph"/>
        <w:numPr>
          <w:ilvl w:val="1"/>
          <w:numId w:val="35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 w:rsidRPr="005C36B0">
        <w:rPr>
          <w:rFonts w:eastAsia="Calibri" w:cs="Times New Roman"/>
          <w:color w:val="000000"/>
          <w:sz w:val="28"/>
          <w:szCs w:val="32"/>
        </w:rPr>
        <w:t>Abandon: Choose Abandon to close the pull request without merging the changes.</w:t>
      </w:r>
    </w:p>
    <w:p w14:paraId="3B89F62B" w14:textId="77777777" w:rsidR="00B47CB8" w:rsidRDefault="00B47CB8" w:rsidP="005C36B0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00E0833C" w14:textId="125DAC1A" w:rsidR="00AF5BD0" w:rsidRPr="00AF5BD0" w:rsidRDefault="00B47CB8" w:rsidP="00AF5BD0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74AC2C25" wp14:editId="64BA350D">
            <wp:extent cx="3250504" cy="1174836"/>
            <wp:effectExtent l="0" t="0" r="7620" b="635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6234" b="18555"/>
                    <a:stretch/>
                  </pic:blipFill>
                  <pic:spPr bwMode="auto">
                    <a:xfrm>
                      <a:off x="0" y="0"/>
                      <a:ext cx="3261984" cy="117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FC90" w14:textId="448BBDFA" w:rsidR="00AF5BD0" w:rsidRDefault="005C36B0" w:rsidP="00AF5BD0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Click Complete. </w:t>
      </w:r>
    </w:p>
    <w:p w14:paraId="4004007A" w14:textId="4B472C4B" w:rsidR="005C36B0" w:rsidRDefault="005C36B0" w:rsidP="00AF5BD0">
      <w:pPr>
        <w:pStyle w:val="ListParagraph"/>
        <w:numPr>
          <w:ilvl w:val="0"/>
          <w:numId w:val="30"/>
        </w:numPr>
        <w:spacing w:after="120"/>
        <w:ind w:right="144"/>
        <w:rPr>
          <w:rFonts w:eastAsia="Calibri" w:cs="Times New Roman"/>
          <w:color w:val="000000"/>
          <w:sz w:val="28"/>
          <w:szCs w:val="32"/>
        </w:rPr>
      </w:pPr>
      <w:r>
        <w:rPr>
          <w:rFonts w:eastAsia="Calibri" w:cs="Times New Roman"/>
          <w:color w:val="000000"/>
          <w:sz w:val="28"/>
          <w:szCs w:val="32"/>
        </w:rPr>
        <w:t xml:space="preserve">Click Complete </w:t>
      </w:r>
      <w:r w:rsidR="00F706B6">
        <w:rPr>
          <w:rFonts w:eastAsia="Calibri" w:cs="Times New Roman"/>
          <w:color w:val="000000"/>
          <w:sz w:val="28"/>
          <w:szCs w:val="32"/>
        </w:rPr>
        <w:t>M</w:t>
      </w:r>
      <w:r>
        <w:rPr>
          <w:rFonts w:eastAsia="Calibri" w:cs="Times New Roman"/>
          <w:color w:val="000000"/>
          <w:sz w:val="28"/>
          <w:szCs w:val="32"/>
        </w:rPr>
        <w:t>erge</w:t>
      </w:r>
      <w:r w:rsidR="00F706B6">
        <w:rPr>
          <w:rFonts w:eastAsia="Calibri" w:cs="Times New Roman"/>
          <w:color w:val="000000"/>
          <w:sz w:val="28"/>
          <w:szCs w:val="32"/>
        </w:rPr>
        <w:t xml:space="preserve"> on the pop-up</w:t>
      </w:r>
      <w:r>
        <w:rPr>
          <w:rFonts w:eastAsia="Calibri" w:cs="Times New Roman"/>
          <w:color w:val="000000"/>
          <w:sz w:val="28"/>
          <w:szCs w:val="32"/>
        </w:rPr>
        <w:t xml:space="preserve">, you can leave the defaults for the checkboxes. </w:t>
      </w:r>
      <w:r w:rsidR="00F706B6">
        <w:rPr>
          <w:rFonts w:eastAsia="Calibri" w:cs="Times New Roman"/>
          <w:color w:val="000000"/>
          <w:sz w:val="28"/>
          <w:szCs w:val="32"/>
        </w:rPr>
        <w:t xml:space="preserve">Completing the merge will merge your feature branch code into the master branch. </w:t>
      </w:r>
    </w:p>
    <w:p w14:paraId="48CAF5F2" w14:textId="77777777" w:rsidR="005C36B0" w:rsidRPr="00F74743" w:rsidRDefault="005C36B0" w:rsidP="005C36B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18"/>
        </w:rPr>
      </w:pPr>
      <w:r w:rsidRPr="00F74743">
        <w:rPr>
          <w:rFonts w:ascii="Segoe UI" w:hAnsi="Segoe UI" w:cs="Segoe UI"/>
          <w:color w:val="000000"/>
          <w:sz w:val="18"/>
        </w:rPr>
        <w:t>Check </w:t>
      </w:r>
      <w:r w:rsidRPr="00F74743">
        <w:rPr>
          <w:rStyle w:val="Strong"/>
          <w:rFonts w:ascii="Segoe UI" w:hAnsi="Segoe UI" w:cs="Segoe UI"/>
          <w:color w:val="000000"/>
          <w:sz w:val="18"/>
        </w:rPr>
        <w:t>Complete linked work items after merging</w:t>
      </w:r>
      <w:r w:rsidRPr="00F74743">
        <w:rPr>
          <w:rFonts w:ascii="Segoe UI" w:hAnsi="Segoe UI" w:cs="Segoe UI"/>
          <w:color w:val="000000"/>
          <w:sz w:val="18"/>
        </w:rPr>
        <w:t> to complete any linked work items.</w:t>
      </w:r>
    </w:p>
    <w:p w14:paraId="2D4A1251" w14:textId="77777777" w:rsidR="005C36B0" w:rsidRPr="00F74743" w:rsidRDefault="005C36B0" w:rsidP="005C36B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18"/>
        </w:rPr>
      </w:pPr>
      <w:r w:rsidRPr="00F74743">
        <w:rPr>
          <w:rFonts w:ascii="Segoe UI" w:hAnsi="Segoe UI" w:cs="Segoe UI"/>
          <w:color w:val="000000"/>
          <w:sz w:val="18"/>
        </w:rPr>
        <w:t>Check </w:t>
      </w:r>
      <w:r w:rsidRPr="00F74743">
        <w:rPr>
          <w:rStyle w:val="Strong"/>
          <w:rFonts w:ascii="Segoe UI" w:hAnsi="Segoe UI" w:cs="Segoe UI"/>
          <w:color w:val="000000"/>
          <w:sz w:val="18"/>
        </w:rPr>
        <w:t>Delete </w:t>
      </w:r>
      <w:r w:rsidRPr="00F74743">
        <w:rPr>
          <w:rStyle w:val="HTMLCode"/>
          <w:rFonts w:eastAsiaTheme="minorHAnsi"/>
          <w:b/>
          <w:bCs/>
          <w:color w:val="000000"/>
          <w:sz w:val="16"/>
          <w:bdr w:val="single" w:sz="6" w:space="2" w:color="D3D6DB" w:frame="1"/>
          <w:shd w:val="clear" w:color="auto" w:fill="F9F9F9"/>
        </w:rPr>
        <w:t>&lt;branch name&gt;</w:t>
      </w:r>
      <w:r w:rsidRPr="00F74743">
        <w:rPr>
          <w:rStyle w:val="Strong"/>
          <w:rFonts w:ascii="Segoe UI" w:hAnsi="Segoe UI" w:cs="Segoe UI"/>
          <w:color w:val="000000"/>
          <w:sz w:val="18"/>
        </w:rPr>
        <w:t> after merging</w:t>
      </w:r>
      <w:r w:rsidRPr="00F74743">
        <w:rPr>
          <w:rFonts w:ascii="Segoe UI" w:hAnsi="Segoe UI" w:cs="Segoe UI"/>
          <w:color w:val="000000"/>
          <w:sz w:val="18"/>
        </w:rPr>
        <w:t> to delete the source branch from the pull request.</w:t>
      </w:r>
    </w:p>
    <w:p w14:paraId="0DAD7942" w14:textId="77777777" w:rsidR="005C36B0" w:rsidRPr="00F74743" w:rsidRDefault="005C36B0" w:rsidP="005C36B0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18"/>
        </w:rPr>
      </w:pPr>
      <w:r w:rsidRPr="00F74743">
        <w:rPr>
          <w:rFonts w:ascii="Segoe UI" w:hAnsi="Segoe UI" w:cs="Segoe UI"/>
          <w:color w:val="000000"/>
          <w:sz w:val="18"/>
        </w:rPr>
        <w:t>Check </w:t>
      </w:r>
      <w:r w:rsidRPr="00F74743">
        <w:rPr>
          <w:rStyle w:val="Strong"/>
          <w:rFonts w:ascii="Segoe UI" w:hAnsi="Segoe UI" w:cs="Segoe UI"/>
          <w:color w:val="000000"/>
          <w:sz w:val="18"/>
        </w:rPr>
        <w:t>Squash changes when merging</w:t>
      </w:r>
      <w:r w:rsidRPr="00F74743">
        <w:rPr>
          <w:rFonts w:ascii="Segoe UI" w:hAnsi="Segoe UI" w:cs="Segoe UI"/>
          <w:color w:val="000000"/>
          <w:sz w:val="18"/>
        </w:rPr>
        <w:t> to </w:t>
      </w:r>
      <w:hyperlink r:id="rId47" w:history="1">
        <w:r w:rsidRPr="00F74743">
          <w:rPr>
            <w:rStyle w:val="Hyperlink"/>
            <w:rFonts w:cs="Segoe UI"/>
            <w:sz w:val="18"/>
          </w:rPr>
          <w:t>squash merge</w:t>
        </w:r>
      </w:hyperlink>
      <w:r w:rsidRPr="00F74743">
        <w:rPr>
          <w:rFonts w:ascii="Segoe UI" w:hAnsi="Segoe UI" w:cs="Segoe UI"/>
          <w:color w:val="000000"/>
          <w:sz w:val="18"/>
        </w:rPr>
        <w:t> your pull request.</w:t>
      </w:r>
    </w:p>
    <w:p w14:paraId="718C2D0A" w14:textId="77777777" w:rsidR="00B47CB8" w:rsidRPr="0095282A" w:rsidRDefault="00B47CB8" w:rsidP="00B47CB8">
      <w:pPr>
        <w:pStyle w:val="ListParagraph"/>
        <w:spacing w:after="120"/>
        <w:ind w:left="1710" w:right="144"/>
        <w:rPr>
          <w:rFonts w:eastAsia="Calibri" w:cs="Times New Roman"/>
          <w:color w:val="000000"/>
          <w:sz w:val="28"/>
          <w:szCs w:val="32"/>
        </w:rPr>
      </w:pPr>
    </w:p>
    <w:p w14:paraId="0698C084" w14:textId="329003E3" w:rsidR="006C32A1" w:rsidRPr="0075024B" w:rsidRDefault="00D444D7" w:rsidP="0075024B">
      <w:pPr>
        <w:rPr>
          <w:i/>
          <w:sz w:val="24"/>
        </w:rPr>
      </w:pPr>
      <w:r w:rsidRPr="00D444D7">
        <w:rPr>
          <w:i/>
          <w:sz w:val="24"/>
        </w:rPr>
        <w:t xml:space="preserve">Exercise </w:t>
      </w:r>
      <w:r w:rsidR="00CF7A25">
        <w:rPr>
          <w:i/>
          <w:sz w:val="24"/>
        </w:rPr>
        <w:t>3</w:t>
      </w:r>
      <w:r w:rsidRPr="00D444D7">
        <w:rPr>
          <w:i/>
          <w:sz w:val="24"/>
        </w:rPr>
        <w:t xml:space="preserve"> has been completed</w:t>
      </w:r>
    </w:p>
    <w:sectPr w:rsidR="006C32A1" w:rsidRPr="0075024B" w:rsidSect="008A04FA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7F6FA" w14:textId="77777777" w:rsidR="00C4690E" w:rsidRDefault="00C4690E" w:rsidP="006F21E1">
      <w:pPr>
        <w:spacing w:after="0" w:line="240" w:lineRule="auto"/>
      </w:pPr>
      <w:r>
        <w:separator/>
      </w:r>
    </w:p>
  </w:endnote>
  <w:endnote w:type="continuationSeparator" w:id="0">
    <w:p w14:paraId="2C06FFE9" w14:textId="77777777" w:rsidR="00C4690E" w:rsidRDefault="00C4690E" w:rsidP="006F21E1">
      <w:pPr>
        <w:spacing w:after="0" w:line="240" w:lineRule="auto"/>
      </w:pPr>
      <w:r>
        <w:continuationSeparator/>
      </w:r>
    </w:p>
  </w:endnote>
  <w:endnote w:type="continuationNotice" w:id="1">
    <w:p w14:paraId="0C0B777C" w14:textId="77777777" w:rsidR="00C4690E" w:rsidRDefault="00C469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54166" w14:textId="776D3682" w:rsidR="00804927" w:rsidRDefault="00F767F2" w:rsidP="006F21E1">
    <w:pPr>
      <w:pStyle w:val="Footer"/>
      <w:jc w:val="right"/>
    </w:pPr>
    <w:sdt>
      <w:sdtPr>
        <w:id w:val="-703024514"/>
      </w:sdtPr>
      <w:sdtEndPr/>
      <w:sdtContent>
        <w:sdt>
          <w:sdtPr>
            <w:id w:val="-521776150"/>
            <w:showingPlcHdr/>
          </w:sdtPr>
          <w:sdtEndPr/>
          <w:sdtContent>
            <w:r w:rsidR="00F35132">
              <w:t xml:space="preserve">     </w:t>
            </w:r>
          </w:sdtContent>
        </w:sdt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804927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340738BA" wp14:editId="14180CE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7CE90" w14:textId="77777777" w:rsidR="00804927" w:rsidRPr="00F35132" w:rsidRDefault="00804927">
                                <w:pPr>
                                  <w:jc w:val="center"/>
                                </w:pPr>
                                <w:r w:rsidRPr="00F35132">
                                  <w:fldChar w:fldCharType="begin"/>
                                </w:r>
                                <w:r w:rsidRPr="00F35132">
                                  <w:instrText xml:space="preserve"> PAGE    \* MERGEFORMAT </w:instrText>
                                </w:r>
                                <w:r w:rsidRPr="00F35132">
                                  <w:fldChar w:fldCharType="separate"/>
                                </w:r>
                                <w:r w:rsidR="009A2AB5" w:rsidRPr="00F35132">
                                  <w:rPr>
                                    <w:noProof/>
                                  </w:rPr>
                                  <w:t>4</w:t>
                                </w:r>
                                <w:r w:rsidRPr="00F35132"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40738BA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14:paraId="07E7CE90" w14:textId="77777777" w:rsidR="00804927" w:rsidRPr="00F35132" w:rsidRDefault="00804927">
                          <w:pPr>
                            <w:jc w:val="center"/>
                          </w:pPr>
                          <w:r w:rsidRPr="00F35132">
                            <w:fldChar w:fldCharType="begin"/>
                          </w:r>
                          <w:r w:rsidRPr="00F35132">
                            <w:instrText xml:space="preserve"> PAGE    \* MERGEFORMAT </w:instrText>
                          </w:r>
                          <w:r w:rsidRPr="00F35132">
                            <w:fldChar w:fldCharType="separate"/>
                          </w:r>
                          <w:r w:rsidR="009A2AB5" w:rsidRPr="00F35132">
                            <w:rPr>
                              <w:noProof/>
                            </w:rPr>
                            <w:t>4</w:t>
                          </w:r>
                          <w:r w:rsidRPr="00F35132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9636113"/>
      <w:docPartObj>
        <w:docPartGallery w:val="Page Numbers (Bottom of Page)"/>
        <w:docPartUnique/>
      </w:docPartObj>
    </w:sdtPr>
    <w:sdtEndPr/>
    <w:sdtContent>
      <w:p w14:paraId="50A27BB4" w14:textId="7D6DBEE6" w:rsidR="00804927" w:rsidRDefault="008049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9B44293" wp14:editId="136AEBE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9EAB8" w14:textId="77777777" w:rsidR="00804927" w:rsidRDefault="008049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A2AB5" w:rsidRPr="009A2AB5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B44293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1919EAB8" w14:textId="77777777" w:rsidR="00804927" w:rsidRDefault="008049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A2AB5" w:rsidRPr="009A2AB5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62EAB" w14:textId="77777777" w:rsidR="00F35132" w:rsidRDefault="00F35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F2EDF" w14:textId="77777777" w:rsidR="00C4690E" w:rsidRDefault="00C4690E" w:rsidP="006F21E1">
      <w:pPr>
        <w:spacing w:after="0" w:line="240" w:lineRule="auto"/>
      </w:pPr>
      <w:r>
        <w:separator/>
      </w:r>
    </w:p>
  </w:footnote>
  <w:footnote w:type="continuationSeparator" w:id="0">
    <w:p w14:paraId="4C3EBBBA" w14:textId="77777777" w:rsidR="00C4690E" w:rsidRDefault="00C4690E" w:rsidP="006F21E1">
      <w:pPr>
        <w:spacing w:after="0" w:line="240" w:lineRule="auto"/>
      </w:pPr>
      <w:r>
        <w:continuationSeparator/>
      </w:r>
    </w:p>
  </w:footnote>
  <w:footnote w:type="continuationNotice" w:id="1">
    <w:p w14:paraId="3731CFDE" w14:textId="77777777" w:rsidR="00C4690E" w:rsidRDefault="00C469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7682622"/>
    </w:sdtPr>
    <w:sdtEndPr/>
    <w:sdtContent>
      <w:p w14:paraId="5114A5D0" w14:textId="26B7C815" w:rsidR="00EF7E53" w:rsidRDefault="00EF7E53" w:rsidP="00EF7E53">
        <w:pPr>
          <w:pStyle w:val="Header"/>
          <w:jc w:val="right"/>
        </w:pPr>
        <w:r w:rsidRPr="00537CE7">
          <w:t>Microsoft Azure</w:t>
        </w:r>
        <w:r w:rsidR="00F35132">
          <w:t xml:space="preserve"> Essentials and Containers</w:t>
        </w:r>
      </w:p>
    </w:sdtContent>
  </w:sdt>
  <w:p w14:paraId="202A0730" w14:textId="77777777" w:rsidR="00804927" w:rsidRDefault="00804927" w:rsidP="00B2481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947607"/>
    </w:sdtPr>
    <w:sdtEndPr/>
    <w:sdtContent>
      <w:p w14:paraId="6926B640" w14:textId="18B6A662" w:rsidR="00804927" w:rsidRDefault="00C648D0">
        <w:pPr>
          <w:pStyle w:val="Header"/>
        </w:pPr>
        <w:r>
          <w:t xml:space="preserve">Azure Essentials and Containers </w:t>
        </w:r>
        <w:r w:rsidR="00BE666B">
          <w:t>(</w:t>
        </w:r>
        <w:r>
          <w:t>Custom Workshop</w:t>
        </w:r>
        <w:r w:rsidR="00BE666B">
          <w:t>)</w:t>
        </w:r>
        <w:r w:rsidR="006B3BA5">
          <w:t xml:space="preserve"> for the OCC</w:t>
        </w:r>
      </w:p>
      <w:p w14:paraId="0D2AB109" w14:textId="77777777" w:rsidR="00804927" w:rsidRDefault="00F767F2">
        <w:pPr>
          <w:pStyle w:val="Head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CFB05" w14:textId="77777777" w:rsidR="00F35132" w:rsidRDefault="00F351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3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" w15:restartNumberingAfterBreak="0">
    <w:nsid w:val="0D0523CF"/>
    <w:multiLevelType w:val="hybridMultilevel"/>
    <w:tmpl w:val="FB381D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5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0E975D81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BC5D6B"/>
    <w:multiLevelType w:val="hybridMultilevel"/>
    <w:tmpl w:val="44725654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9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35F07CA5"/>
    <w:multiLevelType w:val="hybridMultilevel"/>
    <w:tmpl w:val="6FE6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50898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CB2C3A"/>
    <w:multiLevelType w:val="hybridMultilevel"/>
    <w:tmpl w:val="E2382B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4" w15:restartNumberingAfterBreak="0">
    <w:nsid w:val="3D552994"/>
    <w:multiLevelType w:val="hybridMultilevel"/>
    <w:tmpl w:val="98C8DC20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 w15:restartNumberingAfterBreak="0">
    <w:nsid w:val="4625416B"/>
    <w:multiLevelType w:val="hybridMultilevel"/>
    <w:tmpl w:val="E2382B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 w15:restartNumberingAfterBreak="0">
    <w:nsid w:val="47083D54"/>
    <w:multiLevelType w:val="multilevel"/>
    <w:tmpl w:val="032AB45C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4E611B"/>
    <w:multiLevelType w:val="hybridMultilevel"/>
    <w:tmpl w:val="22661882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8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90C"/>
    <w:multiLevelType w:val="hybridMultilevel"/>
    <w:tmpl w:val="3EA81DA8"/>
    <w:lvl w:ilvl="0" w:tplc="04090019">
      <w:start w:val="1"/>
      <w:numFmt w:val="lowerLetter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0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10623C"/>
    <w:multiLevelType w:val="hybridMultilevel"/>
    <w:tmpl w:val="E1145EDC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2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C1810"/>
    <w:multiLevelType w:val="hybridMultilevel"/>
    <w:tmpl w:val="E2382B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4" w15:restartNumberingAfterBreak="0">
    <w:nsid w:val="56E2521A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C424FF"/>
    <w:multiLevelType w:val="multilevel"/>
    <w:tmpl w:val="2AAE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130E7C"/>
    <w:multiLevelType w:val="hybridMultilevel"/>
    <w:tmpl w:val="E2382B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7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352541"/>
    <w:multiLevelType w:val="hybridMultilevel"/>
    <w:tmpl w:val="E2382B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9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92657C"/>
    <w:multiLevelType w:val="hybridMultilevel"/>
    <w:tmpl w:val="1C74085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1" w15:restartNumberingAfterBreak="0">
    <w:nsid w:val="68AA0D9D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81F49"/>
    <w:multiLevelType w:val="hybridMultilevel"/>
    <w:tmpl w:val="F52EAD0A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4" w15:restartNumberingAfterBreak="0">
    <w:nsid w:val="7A4622EE"/>
    <w:multiLevelType w:val="multilevel"/>
    <w:tmpl w:val="5E36B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09365A"/>
    <w:multiLevelType w:val="hybridMultilevel"/>
    <w:tmpl w:val="E2382BD6"/>
    <w:lvl w:ilvl="0" w:tplc="71C4C86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10"/>
  </w:num>
  <w:num w:numId="7">
    <w:abstractNumId w:val="0"/>
  </w:num>
  <w:num w:numId="8">
    <w:abstractNumId w:val="31"/>
  </w:num>
  <w:num w:numId="9">
    <w:abstractNumId w:val="18"/>
  </w:num>
  <w:num w:numId="10">
    <w:abstractNumId w:val="27"/>
  </w:num>
  <w:num w:numId="11">
    <w:abstractNumId w:val="20"/>
  </w:num>
  <w:num w:numId="12">
    <w:abstractNumId w:val="29"/>
  </w:num>
  <w:num w:numId="13">
    <w:abstractNumId w:val="7"/>
  </w:num>
  <w:num w:numId="14">
    <w:abstractNumId w:val="22"/>
  </w:num>
  <w:num w:numId="15">
    <w:abstractNumId w:val="1"/>
  </w:num>
  <w:num w:numId="16">
    <w:abstractNumId w:val="12"/>
  </w:num>
  <w:num w:numId="17">
    <w:abstractNumId w:val="32"/>
  </w:num>
  <w:num w:numId="18">
    <w:abstractNumId w:val="6"/>
  </w:num>
  <w:num w:numId="19">
    <w:abstractNumId w:val="33"/>
  </w:num>
  <w:num w:numId="20">
    <w:abstractNumId w:val="19"/>
  </w:num>
  <w:num w:numId="21">
    <w:abstractNumId w:val="17"/>
  </w:num>
  <w:num w:numId="22">
    <w:abstractNumId w:val="28"/>
  </w:num>
  <w:num w:numId="23">
    <w:abstractNumId w:val="11"/>
  </w:num>
  <w:num w:numId="24">
    <w:abstractNumId w:val="26"/>
  </w:num>
  <w:num w:numId="25">
    <w:abstractNumId w:val="15"/>
  </w:num>
  <w:num w:numId="26">
    <w:abstractNumId w:val="24"/>
  </w:num>
  <w:num w:numId="27">
    <w:abstractNumId w:val="23"/>
  </w:num>
  <w:num w:numId="28">
    <w:abstractNumId w:val="4"/>
  </w:num>
  <w:num w:numId="29">
    <w:abstractNumId w:val="13"/>
  </w:num>
  <w:num w:numId="30">
    <w:abstractNumId w:val="35"/>
  </w:num>
  <w:num w:numId="31">
    <w:abstractNumId w:val="8"/>
  </w:num>
  <w:num w:numId="32">
    <w:abstractNumId w:val="25"/>
  </w:num>
  <w:num w:numId="33">
    <w:abstractNumId w:val="30"/>
  </w:num>
  <w:num w:numId="34">
    <w:abstractNumId w:val="16"/>
  </w:num>
  <w:num w:numId="35">
    <w:abstractNumId w:val="14"/>
  </w:num>
  <w:num w:numId="36">
    <w:abstractNumId w:val="34"/>
  </w:num>
  <w:num w:numId="37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attachedTemplate r:id="rId1"/>
  <w:defaultTabStop w:val="720"/>
  <w:evenAndOddHeaders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8"/>
    <w:rsid w:val="00002C9D"/>
    <w:rsid w:val="00011D18"/>
    <w:rsid w:val="00015A97"/>
    <w:rsid w:val="0001630E"/>
    <w:rsid w:val="000170FD"/>
    <w:rsid w:val="00022ED0"/>
    <w:rsid w:val="00036EAD"/>
    <w:rsid w:val="0004051C"/>
    <w:rsid w:val="00041018"/>
    <w:rsid w:val="00041CAD"/>
    <w:rsid w:val="0005076A"/>
    <w:rsid w:val="00052400"/>
    <w:rsid w:val="0005767A"/>
    <w:rsid w:val="00060F5E"/>
    <w:rsid w:val="00065B70"/>
    <w:rsid w:val="00067F20"/>
    <w:rsid w:val="00074257"/>
    <w:rsid w:val="000800C6"/>
    <w:rsid w:val="000804B4"/>
    <w:rsid w:val="00084676"/>
    <w:rsid w:val="00087B4C"/>
    <w:rsid w:val="00090825"/>
    <w:rsid w:val="000A293D"/>
    <w:rsid w:val="000A2FD8"/>
    <w:rsid w:val="000A4D06"/>
    <w:rsid w:val="000A6AEC"/>
    <w:rsid w:val="000B27F3"/>
    <w:rsid w:val="000C4B08"/>
    <w:rsid w:val="000D3F55"/>
    <w:rsid w:val="000E272C"/>
    <w:rsid w:val="000E29F2"/>
    <w:rsid w:val="000E5867"/>
    <w:rsid w:val="000F4FEE"/>
    <w:rsid w:val="00103C12"/>
    <w:rsid w:val="001238FD"/>
    <w:rsid w:val="0012458B"/>
    <w:rsid w:val="001251AF"/>
    <w:rsid w:val="00130FA8"/>
    <w:rsid w:val="00140E7E"/>
    <w:rsid w:val="00142287"/>
    <w:rsid w:val="00145723"/>
    <w:rsid w:val="00147A31"/>
    <w:rsid w:val="001544EB"/>
    <w:rsid w:val="00154A2D"/>
    <w:rsid w:val="00156232"/>
    <w:rsid w:val="00161503"/>
    <w:rsid w:val="0018088C"/>
    <w:rsid w:val="001833D4"/>
    <w:rsid w:val="00184BBE"/>
    <w:rsid w:val="00192F58"/>
    <w:rsid w:val="001954AF"/>
    <w:rsid w:val="001A1B37"/>
    <w:rsid w:val="001B2574"/>
    <w:rsid w:val="001B2EE4"/>
    <w:rsid w:val="001B7C39"/>
    <w:rsid w:val="001C42C4"/>
    <w:rsid w:val="001D0F8F"/>
    <w:rsid w:val="001D1824"/>
    <w:rsid w:val="001D2674"/>
    <w:rsid w:val="001D2F85"/>
    <w:rsid w:val="001D4B12"/>
    <w:rsid w:val="001D79AB"/>
    <w:rsid w:val="001E45FE"/>
    <w:rsid w:val="001E6CEF"/>
    <w:rsid w:val="001E7A97"/>
    <w:rsid w:val="001F4C8F"/>
    <w:rsid w:val="00200EB0"/>
    <w:rsid w:val="00201B28"/>
    <w:rsid w:val="00202881"/>
    <w:rsid w:val="00203653"/>
    <w:rsid w:val="00205D32"/>
    <w:rsid w:val="00216524"/>
    <w:rsid w:val="00223EBD"/>
    <w:rsid w:val="002275E7"/>
    <w:rsid w:val="0023755F"/>
    <w:rsid w:val="00257567"/>
    <w:rsid w:val="00265655"/>
    <w:rsid w:val="0026730E"/>
    <w:rsid w:val="0027114E"/>
    <w:rsid w:val="00272ACF"/>
    <w:rsid w:val="002731D7"/>
    <w:rsid w:val="00273E6C"/>
    <w:rsid w:val="00274B1B"/>
    <w:rsid w:val="0027615E"/>
    <w:rsid w:val="00292DD1"/>
    <w:rsid w:val="002957CF"/>
    <w:rsid w:val="002A2321"/>
    <w:rsid w:val="002B7245"/>
    <w:rsid w:val="002C4F48"/>
    <w:rsid w:val="002C706F"/>
    <w:rsid w:val="002D3C39"/>
    <w:rsid w:val="002D5BAD"/>
    <w:rsid w:val="002D668C"/>
    <w:rsid w:val="002E389F"/>
    <w:rsid w:val="002E441F"/>
    <w:rsid w:val="002F02AB"/>
    <w:rsid w:val="002F4C88"/>
    <w:rsid w:val="002F7C8B"/>
    <w:rsid w:val="003044E0"/>
    <w:rsid w:val="00304EB9"/>
    <w:rsid w:val="00323971"/>
    <w:rsid w:val="00327F14"/>
    <w:rsid w:val="003377F8"/>
    <w:rsid w:val="00347B99"/>
    <w:rsid w:val="00352051"/>
    <w:rsid w:val="003553BA"/>
    <w:rsid w:val="00361B37"/>
    <w:rsid w:val="00361DAA"/>
    <w:rsid w:val="00362F0E"/>
    <w:rsid w:val="00365FDC"/>
    <w:rsid w:val="00370EAC"/>
    <w:rsid w:val="00381026"/>
    <w:rsid w:val="00382110"/>
    <w:rsid w:val="003909EC"/>
    <w:rsid w:val="003A4311"/>
    <w:rsid w:val="003B213D"/>
    <w:rsid w:val="003B2E20"/>
    <w:rsid w:val="003B333D"/>
    <w:rsid w:val="003B4466"/>
    <w:rsid w:val="003B6DA2"/>
    <w:rsid w:val="003C51DD"/>
    <w:rsid w:val="003D1D9F"/>
    <w:rsid w:val="003D590E"/>
    <w:rsid w:val="003F10AE"/>
    <w:rsid w:val="003F3384"/>
    <w:rsid w:val="003F7CE9"/>
    <w:rsid w:val="0041503D"/>
    <w:rsid w:val="004243DD"/>
    <w:rsid w:val="004263A9"/>
    <w:rsid w:val="00435963"/>
    <w:rsid w:val="0044069C"/>
    <w:rsid w:val="004407AC"/>
    <w:rsid w:val="004410E8"/>
    <w:rsid w:val="00443570"/>
    <w:rsid w:val="00457B0C"/>
    <w:rsid w:val="00460B3C"/>
    <w:rsid w:val="00464614"/>
    <w:rsid w:val="00466DAD"/>
    <w:rsid w:val="00472D20"/>
    <w:rsid w:val="0047560D"/>
    <w:rsid w:val="00475E13"/>
    <w:rsid w:val="004778CC"/>
    <w:rsid w:val="00481382"/>
    <w:rsid w:val="004940C6"/>
    <w:rsid w:val="004A48F4"/>
    <w:rsid w:val="004A5A8B"/>
    <w:rsid w:val="004B0BD8"/>
    <w:rsid w:val="004B1262"/>
    <w:rsid w:val="004B13D9"/>
    <w:rsid w:val="004B3B9F"/>
    <w:rsid w:val="004B6A84"/>
    <w:rsid w:val="004C1276"/>
    <w:rsid w:val="004C334C"/>
    <w:rsid w:val="004C342D"/>
    <w:rsid w:val="004D18BF"/>
    <w:rsid w:val="004E386F"/>
    <w:rsid w:val="004F2598"/>
    <w:rsid w:val="004F2613"/>
    <w:rsid w:val="004F530E"/>
    <w:rsid w:val="00500E48"/>
    <w:rsid w:val="00506A65"/>
    <w:rsid w:val="00513CEC"/>
    <w:rsid w:val="00516403"/>
    <w:rsid w:val="00516BCF"/>
    <w:rsid w:val="00517F53"/>
    <w:rsid w:val="00522ABB"/>
    <w:rsid w:val="00525840"/>
    <w:rsid w:val="00530E7C"/>
    <w:rsid w:val="00535AC8"/>
    <w:rsid w:val="005455B7"/>
    <w:rsid w:val="00545AF1"/>
    <w:rsid w:val="00552931"/>
    <w:rsid w:val="0055305B"/>
    <w:rsid w:val="005545D9"/>
    <w:rsid w:val="00556BA2"/>
    <w:rsid w:val="00560FDF"/>
    <w:rsid w:val="005779A1"/>
    <w:rsid w:val="00582F07"/>
    <w:rsid w:val="00584436"/>
    <w:rsid w:val="00585A5E"/>
    <w:rsid w:val="005866BA"/>
    <w:rsid w:val="00586ED9"/>
    <w:rsid w:val="00587B78"/>
    <w:rsid w:val="005968FE"/>
    <w:rsid w:val="00597A0B"/>
    <w:rsid w:val="005A0E1F"/>
    <w:rsid w:val="005A57FD"/>
    <w:rsid w:val="005A5FD1"/>
    <w:rsid w:val="005B3C2E"/>
    <w:rsid w:val="005C36B0"/>
    <w:rsid w:val="005C4124"/>
    <w:rsid w:val="005E2A98"/>
    <w:rsid w:val="0061145F"/>
    <w:rsid w:val="006145A0"/>
    <w:rsid w:val="00621E54"/>
    <w:rsid w:val="006354FC"/>
    <w:rsid w:val="00642976"/>
    <w:rsid w:val="00644654"/>
    <w:rsid w:val="0065035A"/>
    <w:rsid w:val="0065544E"/>
    <w:rsid w:val="006576A5"/>
    <w:rsid w:val="00663FF1"/>
    <w:rsid w:val="00667B7E"/>
    <w:rsid w:val="00672C44"/>
    <w:rsid w:val="006755F2"/>
    <w:rsid w:val="00693FFB"/>
    <w:rsid w:val="00694953"/>
    <w:rsid w:val="00697D5F"/>
    <w:rsid w:val="006A4A16"/>
    <w:rsid w:val="006A6373"/>
    <w:rsid w:val="006B30F9"/>
    <w:rsid w:val="006B3BA5"/>
    <w:rsid w:val="006B4727"/>
    <w:rsid w:val="006B5045"/>
    <w:rsid w:val="006B61D5"/>
    <w:rsid w:val="006C1575"/>
    <w:rsid w:val="006C32A1"/>
    <w:rsid w:val="006C7F79"/>
    <w:rsid w:val="006D122F"/>
    <w:rsid w:val="006D347C"/>
    <w:rsid w:val="006D5986"/>
    <w:rsid w:val="006E6DD4"/>
    <w:rsid w:val="006F017D"/>
    <w:rsid w:val="006F0D66"/>
    <w:rsid w:val="006F21E1"/>
    <w:rsid w:val="006F7239"/>
    <w:rsid w:val="0070002F"/>
    <w:rsid w:val="00702F3B"/>
    <w:rsid w:val="00702F99"/>
    <w:rsid w:val="00702FF4"/>
    <w:rsid w:val="007046E8"/>
    <w:rsid w:val="0070507B"/>
    <w:rsid w:val="0071176C"/>
    <w:rsid w:val="00722E50"/>
    <w:rsid w:val="00723D31"/>
    <w:rsid w:val="00726499"/>
    <w:rsid w:val="00726F14"/>
    <w:rsid w:val="007357EE"/>
    <w:rsid w:val="0073606C"/>
    <w:rsid w:val="007376FF"/>
    <w:rsid w:val="00737B54"/>
    <w:rsid w:val="00745CBD"/>
    <w:rsid w:val="007472D2"/>
    <w:rsid w:val="0075024B"/>
    <w:rsid w:val="00760E7B"/>
    <w:rsid w:val="00762FBC"/>
    <w:rsid w:val="007643E7"/>
    <w:rsid w:val="00766301"/>
    <w:rsid w:val="00766ADE"/>
    <w:rsid w:val="007716EC"/>
    <w:rsid w:val="00775C16"/>
    <w:rsid w:val="00775ED6"/>
    <w:rsid w:val="00780CF8"/>
    <w:rsid w:val="00781CD9"/>
    <w:rsid w:val="007821F4"/>
    <w:rsid w:val="00782F96"/>
    <w:rsid w:val="00786EF2"/>
    <w:rsid w:val="007917EB"/>
    <w:rsid w:val="00791C66"/>
    <w:rsid w:val="007A077C"/>
    <w:rsid w:val="007A492D"/>
    <w:rsid w:val="007A590B"/>
    <w:rsid w:val="007B1620"/>
    <w:rsid w:val="007B1C08"/>
    <w:rsid w:val="007C250E"/>
    <w:rsid w:val="007C5E78"/>
    <w:rsid w:val="007C7020"/>
    <w:rsid w:val="007D09DA"/>
    <w:rsid w:val="007D0CE0"/>
    <w:rsid w:val="007D7199"/>
    <w:rsid w:val="007E49C0"/>
    <w:rsid w:val="007F2943"/>
    <w:rsid w:val="007F4EF4"/>
    <w:rsid w:val="007F5AD9"/>
    <w:rsid w:val="007F79FF"/>
    <w:rsid w:val="007F7A6B"/>
    <w:rsid w:val="00802178"/>
    <w:rsid w:val="0080336C"/>
    <w:rsid w:val="00804927"/>
    <w:rsid w:val="00810582"/>
    <w:rsid w:val="00810ABC"/>
    <w:rsid w:val="0081484B"/>
    <w:rsid w:val="00815F43"/>
    <w:rsid w:val="008208A5"/>
    <w:rsid w:val="00824252"/>
    <w:rsid w:val="00824CB2"/>
    <w:rsid w:val="0082718E"/>
    <w:rsid w:val="00834456"/>
    <w:rsid w:val="00835B0B"/>
    <w:rsid w:val="00842785"/>
    <w:rsid w:val="00856809"/>
    <w:rsid w:val="008608B8"/>
    <w:rsid w:val="008636DD"/>
    <w:rsid w:val="0086571B"/>
    <w:rsid w:val="0088298F"/>
    <w:rsid w:val="00882F72"/>
    <w:rsid w:val="00883327"/>
    <w:rsid w:val="008845BD"/>
    <w:rsid w:val="008853E7"/>
    <w:rsid w:val="00885EC6"/>
    <w:rsid w:val="00886853"/>
    <w:rsid w:val="008922BE"/>
    <w:rsid w:val="008A04FA"/>
    <w:rsid w:val="008A0D23"/>
    <w:rsid w:val="008A159C"/>
    <w:rsid w:val="008A4E08"/>
    <w:rsid w:val="008B30CE"/>
    <w:rsid w:val="008C40E0"/>
    <w:rsid w:val="008C7357"/>
    <w:rsid w:val="008D01A4"/>
    <w:rsid w:val="008D21BB"/>
    <w:rsid w:val="008D2991"/>
    <w:rsid w:val="008E26B3"/>
    <w:rsid w:val="008E312A"/>
    <w:rsid w:val="008F0AED"/>
    <w:rsid w:val="008F33BC"/>
    <w:rsid w:val="00901DB1"/>
    <w:rsid w:val="009053A0"/>
    <w:rsid w:val="009056A3"/>
    <w:rsid w:val="00905FCF"/>
    <w:rsid w:val="00907EAC"/>
    <w:rsid w:val="00920BA7"/>
    <w:rsid w:val="00934DF4"/>
    <w:rsid w:val="00942DB2"/>
    <w:rsid w:val="009523D7"/>
    <w:rsid w:val="0095282A"/>
    <w:rsid w:val="009563AC"/>
    <w:rsid w:val="0096245F"/>
    <w:rsid w:val="009677BC"/>
    <w:rsid w:val="00970707"/>
    <w:rsid w:val="00970A7E"/>
    <w:rsid w:val="00971B4E"/>
    <w:rsid w:val="00973336"/>
    <w:rsid w:val="00976093"/>
    <w:rsid w:val="00983E67"/>
    <w:rsid w:val="0098586D"/>
    <w:rsid w:val="00990954"/>
    <w:rsid w:val="0099274E"/>
    <w:rsid w:val="00997199"/>
    <w:rsid w:val="009A2AB5"/>
    <w:rsid w:val="009A4502"/>
    <w:rsid w:val="009A4ECA"/>
    <w:rsid w:val="009A5DCA"/>
    <w:rsid w:val="009A6DFB"/>
    <w:rsid w:val="009A795F"/>
    <w:rsid w:val="009B0649"/>
    <w:rsid w:val="009B1C8F"/>
    <w:rsid w:val="009C2BCC"/>
    <w:rsid w:val="009C3333"/>
    <w:rsid w:val="009C4199"/>
    <w:rsid w:val="009D4483"/>
    <w:rsid w:val="009D5A72"/>
    <w:rsid w:val="009D5D0F"/>
    <w:rsid w:val="009D7ADC"/>
    <w:rsid w:val="009E0D77"/>
    <w:rsid w:val="009F3876"/>
    <w:rsid w:val="009F45B3"/>
    <w:rsid w:val="009F717C"/>
    <w:rsid w:val="00A003E9"/>
    <w:rsid w:val="00A101B3"/>
    <w:rsid w:val="00A1193D"/>
    <w:rsid w:val="00A14632"/>
    <w:rsid w:val="00A20122"/>
    <w:rsid w:val="00A2344C"/>
    <w:rsid w:val="00A23ACD"/>
    <w:rsid w:val="00A26378"/>
    <w:rsid w:val="00A361D4"/>
    <w:rsid w:val="00A417E0"/>
    <w:rsid w:val="00A43550"/>
    <w:rsid w:val="00A5432D"/>
    <w:rsid w:val="00A5465D"/>
    <w:rsid w:val="00A60A52"/>
    <w:rsid w:val="00A6737C"/>
    <w:rsid w:val="00A94F59"/>
    <w:rsid w:val="00A96512"/>
    <w:rsid w:val="00AA0907"/>
    <w:rsid w:val="00AA6FB4"/>
    <w:rsid w:val="00AB1AC4"/>
    <w:rsid w:val="00AB555E"/>
    <w:rsid w:val="00AB7ED6"/>
    <w:rsid w:val="00AC1869"/>
    <w:rsid w:val="00AC293F"/>
    <w:rsid w:val="00AC40A9"/>
    <w:rsid w:val="00AC4AFA"/>
    <w:rsid w:val="00AC7F07"/>
    <w:rsid w:val="00AD2C73"/>
    <w:rsid w:val="00AD2E82"/>
    <w:rsid w:val="00AD36E0"/>
    <w:rsid w:val="00AD543B"/>
    <w:rsid w:val="00AD5829"/>
    <w:rsid w:val="00AE510E"/>
    <w:rsid w:val="00AE654E"/>
    <w:rsid w:val="00AE7F1F"/>
    <w:rsid w:val="00AF5BD0"/>
    <w:rsid w:val="00AF650E"/>
    <w:rsid w:val="00B00779"/>
    <w:rsid w:val="00B03038"/>
    <w:rsid w:val="00B11A00"/>
    <w:rsid w:val="00B12A0C"/>
    <w:rsid w:val="00B22A4F"/>
    <w:rsid w:val="00B24810"/>
    <w:rsid w:val="00B256D6"/>
    <w:rsid w:val="00B369E4"/>
    <w:rsid w:val="00B37817"/>
    <w:rsid w:val="00B441AC"/>
    <w:rsid w:val="00B461CE"/>
    <w:rsid w:val="00B47CB8"/>
    <w:rsid w:val="00B5156A"/>
    <w:rsid w:val="00B52A79"/>
    <w:rsid w:val="00B6262C"/>
    <w:rsid w:val="00B6393D"/>
    <w:rsid w:val="00B65763"/>
    <w:rsid w:val="00B73DD3"/>
    <w:rsid w:val="00B83DE7"/>
    <w:rsid w:val="00B84E57"/>
    <w:rsid w:val="00B85166"/>
    <w:rsid w:val="00B9038D"/>
    <w:rsid w:val="00B903BD"/>
    <w:rsid w:val="00B9104A"/>
    <w:rsid w:val="00BA15FE"/>
    <w:rsid w:val="00BA2329"/>
    <w:rsid w:val="00BA739C"/>
    <w:rsid w:val="00BB35AF"/>
    <w:rsid w:val="00BB4480"/>
    <w:rsid w:val="00BB4546"/>
    <w:rsid w:val="00BB45B0"/>
    <w:rsid w:val="00BC09CF"/>
    <w:rsid w:val="00BC0A9E"/>
    <w:rsid w:val="00BC0DAA"/>
    <w:rsid w:val="00BC1162"/>
    <w:rsid w:val="00BC22EC"/>
    <w:rsid w:val="00BC5588"/>
    <w:rsid w:val="00BC59AC"/>
    <w:rsid w:val="00BC628A"/>
    <w:rsid w:val="00BD47C1"/>
    <w:rsid w:val="00BD66F6"/>
    <w:rsid w:val="00BD71A4"/>
    <w:rsid w:val="00BE16F6"/>
    <w:rsid w:val="00BE666B"/>
    <w:rsid w:val="00BE6E78"/>
    <w:rsid w:val="00BF1F8C"/>
    <w:rsid w:val="00BF3156"/>
    <w:rsid w:val="00C01EDD"/>
    <w:rsid w:val="00C11792"/>
    <w:rsid w:val="00C12025"/>
    <w:rsid w:val="00C146DD"/>
    <w:rsid w:val="00C1513F"/>
    <w:rsid w:val="00C22255"/>
    <w:rsid w:val="00C23D02"/>
    <w:rsid w:val="00C32CAA"/>
    <w:rsid w:val="00C330CB"/>
    <w:rsid w:val="00C3535F"/>
    <w:rsid w:val="00C416F3"/>
    <w:rsid w:val="00C4690E"/>
    <w:rsid w:val="00C55C70"/>
    <w:rsid w:val="00C62F19"/>
    <w:rsid w:val="00C630AB"/>
    <w:rsid w:val="00C648D0"/>
    <w:rsid w:val="00C65820"/>
    <w:rsid w:val="00C730C5"/>
    <w:rsid w:val="00C81DBF"/>
    <w:rsid w:val="00C81E94"/>
    <w:rsid w:val="00C821DC"/>
    <w:rsid w:val="00C874C6"/>
    <w:rsid w:val="00C919DB"/>
    <w:rsid w:val="00C9769C"/>
    <w:rsid w:val="00CA02D5"/>
    <w:rsid w:val="00CA1386"/>
    <w:rsid w:val="00CB24D3"/>
    <w:rsid w:val="00CB4CFC"/>
    <w:rsid w:val="00CB558D"/>
    <w:rsid w:val="00CB791B"/>
    <w:rsid w:val="00CC1B62"/>
    <w:rsid w:val="00CC383B"/>
    <w:rsid w:val="00CD49D5"/>
    <w:rsid w:val="00CE4EB6"/>
    <w:rsid w:val="00CE630F"/>
    <w:rsid w:val="00CE74FE"/>
    <w:rsid w:val="00CF7A25"/>
    <w:rsid w:val="00D07733"/>
    <w:rsid w:val="00D12385"/>
    <w:rsid w:val="00D27060"/>
    <w:rsid w:val="00D314B5"/>
    <w:rsid w:val="00D3153C"/>
    <w:rsid w:val="00D444D7"/>
    <w:rsid w:val="00D50B82"/>
    <w:rsid w:val="00D50D59"/>
    <w:rsid w:val="00D52903"/>
    <w:rsid w:val="00D533E8"/>
    <w:rsid w:val="00D5427B"/>
    <w:rsid w:val="00D674A4"/>
    <w:rsid w:val="00D67F6D"/>
    <w:rsid w:val="00D7058A"/>
    <w:rsid w:val="00D705B1"/>
    <w:rsid w:val="00D71987"/>
    <w:rsid w:val="00D915E1"/>
    <w:rsid w:val="00D96771"/>
    <w:rsid w:val="00D969BF"/>
    <w:rsid w:val="00DA3831"/>
    <w:rsid w:val="00DA3E4D"/>
    <w:rsid w:val="00DA3F6E"/>
    <w:rsid w:val="00DA4BE5"/>
    <w:rsid w:val="00DB0362"/>
    <w:rsid w:val="00DB38A6"/>
    <w:rsid w:val="00DB5E62"/>
    <w:rsid w:val="00DC2972"/>
    <w:rsid w:val="00DC2B34"/>
    <w:rsid w:val="00DC6116"/>
    <w:rsid w:val="00DD132D"/>
    <w:rsid w:val="00DD1D18"/>
    <w:rsid w:val="00DD7E31"/>
    <w:rsid w:val="00DE3EAF"/>
    <w:rsid w:val="00DE5162"/>
    <w:rsid w:val="00DF075B"/>
    <w:rsid w:val="00DF5B17"/>
    <w:rsid w:val="00E00BF5"/>
    <w:rsid w:val="00E01BB2"/>
    <w:rsid w:val="00E1516D"/>
    <w:rsid w:val="00E15E9D"/>
    <w:rsid w:val="00E3052C"/>
    <w:rsid w:val="00E30B7D"/>
    <w:rsid w:val="00E32F24"/>
    <w:rsid w:val="00E33E83"/>
    <w:rsid w:val="00E34BA5"/>
    <w:rsid w:val="00E35C72"/>
    <w:rsid w:val="00E373C0"/>
    <w:rsid w:val="00E37BF9"/>
    <w:rsid w:val="00E43E78"/>
    <w:rsid w:val="00E45F1F"/>
    <w:rsid w:val="00E52304"/>
    <w:rsid w:val="00E547D2"/>
    <w:rsid w:val="00E6139A"/>
    <w:rsid w:val="00E62C28"/>
    <w:rsid w:val="00E661F3"/>
    <w:rsid w:val="00E72817"/>
    <w:rsid w:val="00E74FCF"/>
    <w:rsid w:val="00E76BEA"/>
    <w:rsid w:val="00E76FFE"/>
    <w:rsid w:val="00E82B7D"/>
    <w:rsid w:val="00E86735"/>
    <w:rsid w:val="00E90030"/>
    <w:rsid w:val="00E901DF"/>
    <w:rsid w:val="00E95F28"/>
    <w:rsid w:val="00EA0FA8"/>
    <w:rsid w:val="00EA28B7"/>
    <w:rsid w:val="00EA77AB"/>
    <w:rsid w:val="00EB6D0C"/>
    <w:rsid w:val="00ED4462"/>
    <w:rsid w:val="00EF1C1F"/>
    <w:rsid w:val="00EF1C2B"/>
    <w:rsid w:val="00EF30D6"/>
    <w:rsid w:val="00EF7E53"/>
    <w:rsid w:val="00F045E9"/>
    <w:rsid w:val="00F260BC"/>
    <w:rsid w:val="00F33151"/>
    <w:rsid w:val="00F33F29"/>
    <w:rsid w:val="00F35132"/>
    <w:rsid w:val="00F413DC"/>
    <w:rsid w:val="00F523C7"/>
    <w:rsid w:val="00F5367D"/>
    <w:rsid w:val="00F577F2"/>
    <w:rsid w:val="00F60295"/>
    <w:rsid w:val="00F620CF"/>
    <w:rsid w:val="00F66B29"/>
    <w:rsid w:val="00F67B59"/>
    <w:rsid w:val="00F706B6"/>
    <w:rsid w:val="00F71DE3"/>
    <w:rsid w:val="00F731BF"/>
    <w:rsid w:val="00F74743"/>
    <w:rsid w:val="00F74FE9"/>
    <w:rsid w:val="00F767F2"/>
    <w:rsid w:val="00F80DE2"/>
    <w:rsid w:val="00F81B98"/>
    <w:rsid w:val="00F82EA7"/>
    <w:rsid w:val="00F83F44"/>
    <w:rsid w:val="00F85531"/>
    <w:rsid w:val="00F945A9"/>
    <w:rsid w:val="00F95E08"/>
    <w:rsid w:val="00FA6B63"/>
    <w:rsid w:val="00FB3099"/>
    <w:rsid w:val="00FB47C8"/>
    <w:rsid w:val="00FC0B0D"/>
    <w:rsid w:val="00FD071C"/>
    <w:rsid w:val="00FD1BB6"/>
    <w:rsid w:val="00FD242C"/>
    <w:rsid w:val="00FD3DE6"/>
    <w:rsid w:val="00FD4A17"/>
    <w:rsid w:val="00FD58F8"/>
    <w:rsid w:val="00FD7068"/>
    <w:rsid w:val="00FE4964"/>
    <w:rsid w:val="00FE4B90"/>
    <w:rsid w:val="00FE6D3C"/>
    <w:rsid w:val="00FF2510"/>
    <w:rsid w:val="00FF4527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B090094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C32A1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ascii="Segoe UI" w:eastAsia="Calibri" w:hAnsi="Segoe U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ascii="Segoe UI" w:eastAsia="Calibri" w:hAnsi="Segoe U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ascii="Segoe UI" w:eastAsia="Calibri" w:hAnsi="Segoe U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3044E0"/>
    <w:pPr>
      <w:numPr>
        <w:ilvl w:val="0"/>
        <w:numId w:val="0"/>
      </w:numPr>
      <w:ind w:left="1350"/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3044E0"/>
    <w:rPr>
      <w:rFonts w:asciiTheme="majorHAnsi" w:eastAsia="Calibri" w:hAnsiTheme="majorHAns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ascii="Segoe UI" w:eastAsia="Calibri" w:hAnsi="Segoe U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styleId="Mention">
    <w:name w:val="Mention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D09D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F5BD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C36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docs.microsoft.com/en-us/vsts/repos/git/merging-with-squash?view=vsts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portal.azure.com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30e9df3-be65-4c73-a93b-d1236ebd677e">CPS089-1693-372</_dlc_DocId>
    <_dlc_DocIdUrl xmlns="230e9df3-be65-4c73-a93b-d1236ebd677e">
      <Url>https://microsoft.sharepoint.com/teams/CampusProjectSites089/hahzsakosd/ipdev/_layouts/15/DocIdRedir.aspx?ID=CPS089-1693-372</Url>
      <Description>CPS089-1693-372</Description>
    </_dlc_DocIdUrl>
    <LikesCount xmlns="http://schemas.microsoft.com/sharepoint/v3" xsi:nil="true"/>
    <IconOverlay xmlns="http://schemas.microsoft.com/sharepoint/v4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PublishingExpirationDate xmlns="http://schemas.microsoft.com/sharepoint/v3" xsi:nil="true"/>
    <PublishingStartDate xmlns="http://schemas.microsoft.com/sharepoint/v3" xsi:nil="true"/>
    <RatedBy xmlns="http://schemas.microsoft.com/sharepoint/v3">
      <UserInfo>
        <DisplayName/>
        <AccountId xsi:nil="true"/>
        <AccountType/>
      </UserInfo>
    </RatedBy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ABFF8B92F63B4AB703C59842BCAE9C" ma:contentTypeVersion="38" ma:contentTypeDescription="Create a new document." ma:contentTypeScope="" ma:versionID="274edb851d3b5b9712d0de4e5fa89443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04560d1f-b888-43bb-a39f-fd9886ef0fa8" xmlns:ns4="7ed30aa2-a9a3-48dd-93de-4f2bc034e61b" xmlns:ns5="http://schemas.microsoft.com/sharepoint/v4" xmlns:ns6="1f6b9331-8e6d-46cf-bfbd-35ad5f8d7b32" targetNamespace="http://schemas.microsoft.com/office/2006/metadata/properties" ma:root="true" ma:fieldsID="a6d8ba8c9613895f64f9707b18198336" ns1:_="" ns2:_="" ns3:_="" ns4:_="" ns5:_="" ns6:_="">
    <xsd:import namespace="http://schemas.microsoft.com/sharepoint/v3"/>
    <xsd:import namespace="230e9df3-be65-4c73-a93b-d1236ebd677e"/>
    <xsd:import namespace="04560d1f-b888-43bb-a39f-fd9886ef0fa8"/>
    <xsd:import namespace="7ed30aa2-a9a3-48dd-93de-4f2bc034e61b"/>
    <xsd:import namespace="http://schemas.microsoft.com/sharepoint/v4"/>
    <xsd:import namespace="1f6b9331-8e6d-46cf-bfbd-35ad5f8d7b32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dBy" minOccurs="0"/>
                <xsd:element ref="ns1:LikesCount" minOccurs="0"/>
                <xsd:element ref="ns3:CommentCount" minOccurs="0"/>
                <xsd:element ref="ns4:SharedWithUsers" minOccurs="0"/>
                <xsd:element ref="ns4:SharingHintHash" minOccurs="0"/>
                <xsd:element ref="ns4:SharedWithDetails" minOccurs="0"/>
                <xsd:element ref="ns1:PublishingStartDate" minOccurs="0"/>
                <xsd:element ref="ns1:PublishingExpirationDate" minOccurs="0"/>
                <xsd:element ref="ns5:IconOverlay" minOccurs="0"/>
                <xsd:element ref="ns4:LastSharedByUser" minOccurs="0"/>
                <xsd:element ref="ns4:LastSharedByTime" minOccurs="0"/>
                <xsd:element ref="ns6:MediaServiceMetadata" minOccurs="0"/>
                <xsd:element ref="ns6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2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atedBy" ma:index="13" nillable="true" ma:displayName="Rated By" ma:description="Users rated the item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4" nillable="true" ma:displayName="User ratings" ma:description="User ratings for the item" ma:hidden="true" ma:internalName="Ratings">
      <xsd:simpleType>
        <xsd:restriction base="dms:Note"/>
      </xsd:simpleType>
    </xsd:element>
    <xsd:element name="LikedBy" ma:index="15" nillable="true" ma:displayName="Liked By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ikesCount" ma:index="16" nillable="true" ma:displayName="Number of Likes" ma:internalName="LikesCount">
      <xsd:simpleType>
        <xsd:restriction base="dms:Unknown"/>
      </xsd:simpleType>
    </xsd:element>
    <xsd:element name="PublishingStartDate" ma:index="21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22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60d1f-b888-43bb-a39f-fd9886ef0fa8" elementFormDefault="qualified">
    <xsd:import namespace="http://schemas.microsoft.com/office/2006/documentManagement/types"/>
    <xsd:import namespace="http://schemas.microsoft.com/office/infopath/2007/PartnerControls"/>
    <xsd:element name="CommentCount" ma:index="17" nillable="true" ma:displayName="Comment Count" ma:description="Comment Count" ma:internalName="Comment_x0020_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30aa2-a9a3-48dd-93de-4f2bc034e61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9" nillable="true" ma:displayName="Sharing Hint Hash" ma:internalName="SharingHintHash" ma:readOnly="true">
      <xsd:simpleType>
        <xsd:restriction base="dms:Text"/>
      </xsd:simple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2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2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b9331-8e6d-46cf-bfbd-35ad5f8d7b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  <ds:schemaRef ds:uri="230e9df3-be65-4c73-a93b-d1236ebd677e"/>
    <ds:schemaRef ds:uri="http://schemas.microsoft.com/sharepoint/v3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041A5C-DB22-4B56-8E1E-55F036870945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2574EC08-23B8-4951-8F97-74DF40E78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04560d1f-b888-43bb-a39f-fd9886ef0fa8"/>
    <ds:schemaRef ds:uri="7ed30aa2-a9a3-48dd-93de-4f2bc034e61b"/>
    <ds:schemaRef ds:uri="http://schemas.microsoft.com/sharepoint/v4"/>
    <ds:schemaRef ds:uri="1f6b9331-8e6d-46cf-bfbd-35ad5f8d7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7D6DCBF-5706-4BAE-A093-D8908D11F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LOD_Lab_Conversion_Template.dotx</Template>
  <TotalTime>2145</TotalTime>
  <Pages>16</Pages>
  <Words>1218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LOD IDL Lab Template</vt:lpstr>
    </vt:vector>
  </TitlesOfParts>
  <Company/>
  <LinksUpToDate>false</LinksUpToDate>
  <CharactersWithSpaces>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LOD IDL Lab Template</dc:title>
  <dc:subject/>
  <dc:creator>Administrator</dc:creator>
  <cp:keywords/>
  <dc:description/>
  <cp:lastModifiedBy>Crystal Tenn</cp:lastModifiedBy>
  <cp:revision>229</cp:revision>
  <dcterms:created xsi:type="dcterms:W3CDTF">2016-03-29T00:48:00Z</dcterms:created>
  <dcterms:modified xsi:type="dcterms:W3CDTF">2018-09-02T18:40:00Z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0x010100B3ABFF8B92F63B4AB703C59842BCAE9C</vt:lpwstr>
  </property>
  <property fmtid="{D5CDD505-2E9C-101B-9397-08002B2CF9AE}" pid="7" name="TaxKeywordTaxHTField">
    <vt:lpwstr/>
  </property>
  <property fmtid="{D5CDD505-2E9C-101B-9397-08002B2CF9AE}" pid="8" name="_dlc_DocIdItemGuid">
    <vt:lpwstr>88d3200d-bbf3-4752-a1b0-68e23bbf45a9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