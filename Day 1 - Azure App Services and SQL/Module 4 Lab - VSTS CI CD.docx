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</w:rPr>
        <w:id w:val="1853673984"/>
        <w:picture/>
      </w:sdtPr>
      <w:sdtEndPr/>
      <w:sdtContent>
        <w:p w14:paraId="1C4B1C29" w14:textId="17917D98" w:rsidR="00C730C5" w:rsidRPr="00257567" w:rsidRDefault="00EC70AC" w:rsidP="00257567">
          <w:pPr>
            <w:jc w:val="center"/>
          </w:pPr>
          <w:r>
            <w:rPr>
              <w:noProof/>
            </w:rPr>
            <w:drawing>
              <wp:inline distT="0" distB="0" distL="0" distR="0" wp14:anchorId="438BDBFA" wp14:editId="375F3614">
                <wp:extent cx="5943600" cy="2780665"/>
                <wp:effectExtent l="0" t="0" r="0" b="63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780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b/>
          <w:sz w:val="44"/>
          <w:szCs w:val="44"/>
        </w:rPr>
        <w:id w:val="-1503192031"/>
      </w:sdtPr>
      <w:sdtEndPr/>
      <w:sdtContent>
        <w:p w14:paraId="08840DF7" w14:textId="19133935" w:rsidR="00C730C5" w:rsidRPr="00DE5162" w:rsidRDefault="007D09DA" w:rsidP="00DE5162">
          <w:pPr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Module </w:t>
          </w:r>
          <w:r w:rsidR="00EC70AC">
            <w:rPr>
              <w:b/>
              <w:sz w:val="44"/>
              <w:szCs w:val="44"/>
            </w:rPr>
            <w:t>4</w:t>
          </w:r>
          <w:r>
            <w:rPr>
              <w:b/>
              <w:sz w:val="44"/>
              <w:szCs w:val="44"/>
            </w:rPr>
            <w:t xml:space="preserve"> Lab: </w:t>
          </w:r>
          <w:r w:rsidR="00EC70AC">
            <w:rPr>
              <w:b/>
              <w:sz w:val="44"/>
              <w:szCs w:val="44"/>
            </w:rPr>
            <w:t>VSTS CI/CD</w:t>
          </w:r>
          <w:r w:rsidR="0039775D">
            <w:rPr>
              <w:b/>
              <w:sz w:val="44"/>
              <w:szCs w:val="44"/>
            </w:rPr>
            <w:t xml:space="preserve"> with App Services</w:t>
          </w:r>
        </w:p>
      </w:sdtContent>
    </w:sdt>
    <w:p w14:paraId="4D1871A1" w14:textId="77777777" w:rsidR="00C730C5" w:rsidRDefault="00065B70" w:rsidP="00065B70">
      <w:pPr>
        <w:pStyle w:val="TemplateVersion"/>
      </w:pPr>
      <w:bookmarkStart w:id="0" w:name="OLE_LINK1"/>
      <w:bookmarkStart w:id="1" w:name="OLE_LINK2"/>
      <w:bookmarkStart w:id="2" w:name="OLE_LINK3"/>
      <w:bookmarkStart w:id="3" w:name="OLE_LINK4"/>
      <w:r>
        <w:t>Template Version: 2.0</w:t>
      </w:r>
    </w:p>
    <w:bookmarkEnd w:id="0"/>
    <w:bookmarkEnd w:id="1"/>
    <w:bookmarkEnd w:id="2"/>
    <w:bookmarkEnd w:id="3"/>
    <w:p w14:paraId="6907880C" w14:textId="77777777" w:rsidR="00737B54" w:rsidRDefault="00737B54" w:rsidP="00347B99">
      <w:pPr>
        <w:rPr>
          <w:b/>
        </w:rPr>
      </w:pPr>
    </w:p>
    <w:p w14:paraId="25A9C87D" w14:textId="2750FD06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7D7D38FA" w14:textId="781CD962" w:rsidR="00347B99" w:rsidRDefault="00297C16" w:rsidP="00347B99">
      <w:r>
        <w:t>60</w:t>
      </w:r>
      <w:r w:rsidR="00347B99">
        <w:t xml:space="preserve"> minutes</w:t>
      </w:r>
    </w:p>
    <w:p w14:paraId="44E3A7CA" w14:textId="77777777" w:rsidR="007D7199" w:rsidRDefault="007D7199" w:rsidP="00347B99"/>
    <w:p w14:paraId="47FFB94B" w14:textId="290BAC98" w:rsidR="00347B99" w:rsidRPr="00CD196D" w:rsidRDefault="00347B99" w:rsidP="00347B99">
      <w:pPr>
        <w:rPr>
          <w:b/>
        </w:rPr>
      </w:pPr>
      <w:r w:rsidRPr="00CD196D">
        <w:rPr>
          <w:b/>
        </w:rPr>
        <w:t>Objectives</w:t>
      </w:r>
    </w:p>
    <w:p w14:paraId="3874506F" w14:textId="77777777" w:rsidR="006354FC" w:rsidRDefault="006354FC" w:rsidP="006354FC">
      <w:r>
        <w:t>At the end of this lab, you will be able to:</w:t>
      </w:r>
    </w:p>
    <w:p w14:paraId="107776F3" w14:textId="53D5FB99" w:rsidR="00297C16" w:rsidRDefault="00297C16" w:rsidP="00323971">
      <w:pPr>
        <w:pStyle w:val="ListParagraph"/>
        <w:numPr>
          <w:ilvl w:val="0"/>
          <w:numId w:val="17"/>
        </w:numPr>
      </w:pPr>
      <w:r>
        <w:t>Setup a CI/CD pipeline on your own for a simple web app.</w:t>
      </w:r>
    </w:p>
    <w:p w14:paraId="5321EC3B" w14:textId="14A57BBD" w:rsidR="00297C16" w:rsidRDefault="00297C16" w:rsidP="00323971">
      <w:pPr>
        <w:pStyle w:val="ListParagraph"/>
        <w:numPr>
          <w:ilvl w:val="0"/>
          <w:numId w:val="17"/>
        </w:numPr>
      </w:pPr>
      <w:r>
        <w:t xml:space="preserve">Make changes and see them appear in Azure after you push changes to VSTS. </w:t>
      </w:r>
    </w:p>
    <w:p w14:paraId="4B46E699" w14:textId="77777777" w:rsidR="000F4FEE" w:rsidRDefault="000F4FEE" w:rsidP="000F4FEE">
      <w:pPr>
        <w:pStyle w:val="ListParagraph"/>
      </w:pPr>
    </w:p>
    <w:p w14:paraId="76E38454" w14:textId="77777777" w:rsidR="00297C16" w:rsidRPr="00297C16" w:rsidRDefault="00297C16" w:rsidP="00297C16">
      <w:pPr>
        <w:rPr>
          <w:b/>
        </w:rPr>
      </w:pPr>
      <w:r w:rsidRPr="00297C16">
        <w:rPr>
          <w:b/>
        </w:rPr>
        <w:t>Logon Information</w:t>
      </w:r>
    </w:p>
    <w:p w14:paraId="115878F7" w14:textId="77777777" w:rsidR="00297C16" w:rsidRPr="00297C16" w:rsidRDefault="00297C16" w:rsidP="00297C16">
      <w:r w:rsidRPr="00297C16">
        <w:t>Please use the Azure Pass provided to you for this lab. Your VM credentials are listed for later use:</w:t>
      </w:r>
    </w:p>
    <w:p w14:paraId="0A254552" w14:textId="77777777" w:rsidR="00297C16" w:rsidRPr="00297C16" w:rsidRDefault="00297C16" w:rsidP="00297C16">
      <w:pPr>
        <w:numPr>
          <w:ilvl w:val="0"/>
          <w:numId w:val="6"/>
        </w:numPr>
        <w:contextualSpacing/>
      </w:pPr>
      <w:r w:rsidRPr="00297C16">
        <w:t>VM Username: super</w:t>
      </w:r>
    </w:p>
    <w:p w14:paraId="32133E89" w14:textId="52E106FF" w:rsidR="009F717C" w:rsidRDefault="00297C16" w:rsidP="00297C16">
      <w:pPr>
        <w:pStyle w:val="ListParagraph"/>
        <w:numPr>
          <w:ilvl w:val="0"/>
          <w:numId w:val="6"/>
        </w:numPr>
      </w:pPr>
      <w:r w:rsidRPr="00297C16">
        <w:t xml:space="preserve">VM Password:  P@ssw0rd123! </w:t>
      </w:r>
      <w:r w:rsidR="009F717C"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52DF12" w14:textId="77777777" w:rsidR="00E32F24" w:rsidRDefault="00E32F24">
          <w:pPr>
            <w:pStyle w:val="TOCHeading"/>
          </w:pPr>
          <w:r>
            <w:t>Table of Contents</w:t>
          </w:r>
        </w:p>
        <w:p w14:paraId="18DFB6AA" w14:textId="7014BE8F" w:rsidR="00A34097" w:rsidRDefault="00E32F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82040" w:history="1">
            <w:r w:rsidR="00A34097" w:rsidRPr="00A669FC">
              <w:rPr>
                <w:rStyle w:val="Hyperlink"/>
                <w:noProof/>
              </w:rPr>
              <w:t xml:space="preserve">Module 4 Lab: VSTS CI/CD      </w:t>
            </w:r>
            <w:r w:rsidR="00A34097">
              <w:rPr>
                <w:noProof/>
                <w:webHidden/>
              </w:rPr>
              <w:tab/>
            </w:r>
            <w:r w:rsidR="00A34097">
              <w:rPr>
                <w:noProof/>
                <w:webHidden/>
              </w:rPr>
              <w:fldChar w:fldCharType="begin"/>
            </w:r>
            <w:r w:rsidR="00A34097">
              <w:rPr>
                <w:noProof/>
                <w:webHidden/>
              </w:rPr>
              <w:instrText xml:space="preserve"> PAGEREF _Toc523182040 \h </w:instrText>
            </w:r>
            <w:r w:rsidR="00A34097">
              <w:rPr>
                <w:noProof/>
                <w:webHidden/>
              </w:rPr>
            </w:r>
            <w:r w:rsidR="00A34097">
              <w:rPr>
                <w:noProof/>
                <w:webHidden/>
              </w:rPr>
              <w:fldChar w:fldCharType="separate"/>
            </w:r>
            <w:r w:rsidR="00A34097">
              <w:rPr>
                <w:noProof/>
                <w:webHidden/>
              </w:rPr>
              <w:t>3</w:t>
            </w:r>
            <w:r w:rsidR="00A34097">
              <w:rPr>
                <w:noProof/>
                <w:webHidden/>
              </w:rPr>
              <w:fldChar w:fldCharType="end"/>
            </w:r>
          </w:hyperlink>
        </w:p>
        <w:p w14:paraId="596F4FE1" w14:textId="26E1F9E1" w:rsidR="00A34097" w:rsidRDefault="0031095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182041" w:history="1">
            <w:r w:rsidR="00A34097" w:rsidRPr="00A669FC">
              <w:rPr>
                <w:rStyle w:val="Hyperlink"/>
                <w:noProof/>
              </w:rPr>
              <w:t>Exercise 1: VSTS CI (Build Definition)</w:t>
            </w:r>
            <w:r w:rsidR="00A34097">
              <w:rPr>
                <w:noProof/>
                <w:webHidden/>
              </w:rPr>
              <w:tab/>
            </w:r>
            <w:r w:rsidR="00A34097">
              <w:rPr>
                <w:noProof/>
                <w:webHidden/>
              </w:rPr>
              <w:fldChar w:fldCharType="begin"/>
            </w:r>
            <w:r w:rsidR="00A34097">
              <w:rPr>
                <w:noProof/>
                <w:webHidden/>
              </w:rPr>
              <w:instrText xml:space="preserve"> PAGEREF _Toc523182041 \h </w:instrText>
            </w:r>
            <w:r w:rsidR="00A34097">
              <w:rPr>
                <w:noProof/>
                <w:webHidden/>
              </w:rPr>
            </w:r>
            <w:r w:rsidR="00A34097">
              <w:rPr>
                <w:noProof/>
                <w:webHidden/>
              </w:rPr>
              <w:fldChar w:fldCharType="separate"/>
            </w:r>
            <w:r w:rsidR="00A34097">
              <w:rPr>
                <w:noProof/>
                <w:webHidden/>
              </w:rPr>
              <w:t>3</w:t>
            </w:r>
            <w:r w:rsidR="00A34097">
              <w:rPr>
                <w:noProof/>
                <w:webHidden/>
              </w:rPr>
              <w:fldChar w:fldCharType="end"/>
            </w:r>
          </w:hyperlink>
        </w:p>
        <w:p w14:paraId="1E584674" w14:textId="7CE26350" w:rsidR="00A34097" w:rsidRDefault="0031095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182042" w:history="1">
            <w:r w:rsidR="00A34097" w:rsidRPr="00A669FC">
              <w:rPr>
                <w:rStyle w:val="Hyperlink"/>
                <w:noProof/>
              </w:rPr>
              <w:t>Exercise 2: VSTS CD (Release definition)</w:t>
            </w:r>
            <w:r w:rsidR="00A34097">
              <w:rPr>
                <w:noProof/>
                <w:webHidden/>
              </w:rPr>
              <w:tab/>
            </w:r>
            <w:r w:rsidR="00A34097">
              <w:rPr>
                <w:noProof/>
                <w:webHidden/>
              </w:rPr>
              <w:fldChar w:fldCharType="begin"/>
            </w:r>
            <w:r w:rsidR="00A34097">
              <w:rPr>
                <w:noProof/>
                <w:webHidden/>
              </w:rPr>
              <w:instrText xml:space="preserve"> PAGEREF _Toc523182042 \h </w:instrText>
            </w:r>
            <w:r w:rsidR="00A34097">
              <w:rPr>
                <w:noProof/>
                <w:webHidden/>
              </w:rPr>
            </w:r>
            <w:r w:rsidR="00A34097">
              <w:rPr>
                <w:noProof/>
                <w:webHidden/>
              </w:rPr>
              <w:fldChar w:fldCharType="separate"/>
            </w:r>
            <w:r w:rsidR="00A34097">
              <w:rPr>
                <w:noProof/>
                <w:webHidden/>
              </w:rPr>
              <w:t>7</w:t>
            </w:r>
            <w:r w:rsidR="00A34097">
              <w:rPr>
                <w:noProof/>
                <w:webHidden/>
              </w:rPr>
              <w:fldChar w:fldCharType="end"/>
            </w:r>
          </w:hyperlink>
        </w:p>
        <w:p w14:paraId="3B939034" w14:textId="75B46F34" w:rsidR="00A34097" w:rsidRDefault="0031095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182043" w:history="1">
            <w:r w:rsidR="00A34097" w:rsidRPr="00A669FC">
              <w:rPr>
                <w:rStyle w:val="Hyperlink"/>
                <w:noProof/>
              </w:rPr>
              <w:t>Exercise 3: End to End Testing – Putting it All Together</w:t>
            </w:r>
            <w:r w:rsidR="00A34097">
              <w:rPr>
                <w:noProof/>
                <w:webHidden/>
              </w:rPr>
              <w:tab/>
            </w:r>
            <w:r w:rsidR="00A34097">
              <w:rPr>
                <w:noProof/>
                <w:webHidden/>
              </w:rPr>
              <w:fldChar w:fldCharType="begin"/>
            </w:r>
            <w:r w:rsidR="00A34097">
              <w:rPr>
                <w:noProof/>
                <w:webHidden/>
              </w:rPr>
              <w:instrText xml:space="preserve"> PAGEREF _Toc523182043 \h </w:instrText>
            </w:r>
            <w:r w:rsidR="00A34097">
              <w:rPr>
                <w:noProof/>
                <w:webHidden/>
              </w:rPr>
            </w:r>
            <w:r w:rsidR="00A34097">
              <w:rPr>
                <w:noProof/>
                <w:webHidden/>
              </w:rPr>
              <w:fldChar w:fldCharType="separate"/>
            </w:r>
            <w:r w:rsidR="00A34097">
              <w:rPr>
                <w:noProof/>
                <w:webHidden/>
              </w:rPr>
              <w:t>13</w:t>
            </w:r>
            <w:r w:rsidR="00A34097">
              <w:rPr>
                <w:noProof/>
                <w:webHidden/>
              </w:rPr>
              <w:fldChar w:fldCharType="end"/>
            </w:r>
          </w:hyperlink>
        </w:p>
        <w:p w14:paraId="71B12517" w14:textId="1B048E9C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33E8D4DF" w14:textId="77777777" w:rsidR="00500E48" w:rsidRPr="00500E48" w:rsidRDefault="00500E48" w:rsidP="00500E48"/>
    <w:p w14:paraId="063B500C" w14:textId="77777777" w:rsidR="00500E48" w:rsidRPr="00500E48" w:rsidRDefault="00500E48" w:rsidP="00500E48"/>
    <w:p w14:paraId="2C7A9874" w14:textId="77777777" w:rsidR="00500E48" w:rsidRPr="00500E48" w:rsidRDefault="00500E48" w:rsidP="00500E48"/>
    <w:p w14:paraId="7637678A" w14:textId="77777777" w:rsidR="00500E48" w:rsidRPr="00500E48" w:rsidRDefault="00500E48" w:rsidP="00500E48"/>
    <w:p w14:paraId="468C0B53" w14:textId="77777777" w:rsidR="00E32F24" w:rsidRPr="00500E48" w:rsidRDefault="00500E48" w:rsidP="00500E48">
      <w:pPr>
        <w:tabs>
          <w:tab w:val="left" w:pos="1104"/>
        </w:tabs>
      </w:pPr>
      <w:r>
        <w:tab/>
      </w:r>
    </w:p>
    <w:p w14:paraId="059B421A" w14:textId="7D0B2EF1" w:rsidR="009F717C" w:rsidRDefault="00052400" w:rsidP="0080336C">
      <w:pPr>
        <w:pStyle w:val="LabTitle"/>
      </w:pPr>
      <w:bookmarkStart w:id="4" w:name="_Toc523182040"/>
      <w:r>
        <w:rPr>
          <w:sz w:val="36"/>
          <w:szCs w:val="36"/>
        </w:rPr>
        <w:lastRenderedPageBreak/>
        <w:t xml:space="preserve">Module </w:t>
      </w:r>
      <w:r w:rsidR="004B59BF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="00C874C6">
        <w:rPr>
          <w:sz w:val="36"/>
          <w:szCs w:val="36"/>
        </w:rPr>
        <w:t>Lab</w:t>
      </w:r>
      <w:r w:rsidR="009F717C" w:rsidRPr="00156232">
        <w:rPr>
          <w:sz w:val="36"/>
          <w:szCs w:val="36"/>
        </w:rPr>
        <w:t xml:space="preserve">: </w:t>
      </w:r>
      <w:r w:rsidR="00585030">
        <w:rPr>
          <w:sz w:val="36"/>
          <w:szCs w:val="36"/>
        </w:rPr>
        <w:t>VSTS CI/CD</w:t>
      </w:r>
      <w:r w:rsidR="00766ADE" w:rsidRPr="00766ADE">
        <w:t xml:space="preserve"> </w:t>
      </w:r>
      <w:sdt>
        <w:sdtPr>
          <w:id w:val="-1575122883"/>
          <w:showingPlcHdr/>
        </w:sdtPr>
        <w:sdtEndPr/>
        <w:sdtContent>
          <w:r w:rsidR="003F10AE">
            <w:t xml:space="preserve">     </w:t>
          </w:r>
        </w:sdtContent>
      </w:sdt>
      <w:bookmarkEnd w:id="4"/>
    </w:p>
    <w:p w14:paraId="2BD8545D" w14:textId="07B1A330" w:rsidR="00766301" w:rsidRDefault="00766301" w:rsidP="00766301">
      <w:pPr>
        <w:pStyle w:val="ExerciseHeading"/>
      </w:pPr>
      <w:bookmarkStart w:id="5" w:name="_Toc523182041"/>
      <w:r>
        <w:t xml:space="preserve">Exercise 1: </w:t>
      </w:r>
      <w:r w:rsidR="00E164AE">
        <w:t>VSTS CI (Build Definition)</w:t>
      </w:r>
      <w:bookmarkEnd w:id="5"/>
    </w:p>
    <w:p w14:paraId="252945E9" w14:textId="4C32E504" w:rsidR="00766301" w:rsidRDefault="00766301" w:rsidP="00766301">
      <w:pPr>
        <w:pStyle w:val="ExerciseScenerio"/>
      </w:pPr>
      <w:r>
        <w:t xml:space="preserve">This exercise shows how to use </w:t>
      </w:r>
      <w:r w:rsidR="00E15E9D">
        <w:t xml:space="preserve">your Azure account. </w:t>
      </w:r>
    </w:p>
    <w:p w14:paraId="3B6BB21E" w14:textId="77777777" w:rsidR="00766301" w:rsidRPr="00B00779" w:rsidRDefault="00766301" w:rsidP="00766301">
      <w:pPr>
        <w:pStyle w:val="TaskHeading"/>
      </w:pPr>
      <w:r w:rsidRPr="00B00779">
        <w:t>Tasks</w:t>
      </w:r>
    </w:p>
    <w:p w14:paraId="2D9D04C3" w14:textId="66877674" w:rsidR="00766301" w:rsidRPr="003044E0" w:rsidRDefault="00FC0B0D" w:rsidP="00766301">
      <w:pPr>
        <w:pStyle w:val="TaskName"/>
        <w:numPr>
          <w:ilvl w:val="0"/>
          <w:numId w:val="5"/>
        </w:numPr>
      </w:pPr>
      <w:r>
        <w:t xml:space="preserve">Login to </w:t>
      </w:r>
      <w:r w:rsidR="00B23762">
        <w:t>your VSTS account</w:t>
      </w:r>
    </w:p>
    <w:p w14:paraId="2A3D2627" w14:textId="0E945712" w:rsidR="00B23762" w:rsidRDefault="00B23762" w:rsidP="00B23762">
      <w:pPr>
        <w:pStyle w:val="TaskDetail"/>
        <w:numPr>
          <w:ilvl w:val="0"/>
          <w:numId w:val="20"/>
        </w:numPr>
      </w:pPr>
      <w:r>
        <w:t xml:space="preserve">Browse to </w:t>
      </w:r>
      <w:r w:rsidRPr="00B23762">
        <w:rPr>
          <w:highlight w:val="yellow"/>
        </w:rPr>
        <w:t>initials</w:t>
      </w:r>
      <w:r w:rsidRPr="00B23762">
        <w:t>-occ</w:t>
      </w:r>
      <w:r>
        <w:t>.visualstudio.com</w:t>
      </w:r>
      <w:r w:rsidR="008A0B9F">
        <w:t xml:space="preserve"> and login with your personal Outlook account associated with your </w:t>
      </w:r>
      <w:r w:rsidR="00ED13CA">
        <w:t xml:space="preserve">personal Azure account. </w:t>
      </w:r>
    </w:p>
    <w:p w14:paraId="6BDD0A4E" w14:textId="74D54C6A" w:rsidR="008466EB" w:rsidRPr="00B23762" w:rsidRDefault="008466EB" w:rsidP="00B23762">
      <w:pPr>
        <w:pStyle w:val="TaskDetail"/>
        <w:numPr>
          <w:ilvl w:val="0"/>
          <w:numId w:val="20"/>
        </w:numPr>
      </w:pPr>
      <w:r>
        <w:t xml:space="preserve">Click on the Project that you created. </w:t>
      </w:r>
    </w:p>
    <w:p w14:paraId="50689344" w14:textId="74069BF3" w:rsidR="008A0B9F" w:rsidRDefault="00817243" w:rsidP="00B23762">
      <w:pPr>
        <w:pStyle w:val="TaskDetail"/>
        <w:numPr>
          <w:ilvl w:val="0"/>
          <w:numId w:val="20"/>
        </w:numPr>
      </w:pPr>
      <w:r>
        <w:t>Click on the Build</w:t>
      </w:r>
      <w:r w:rsidR="008466EB">
        <w:t xml:space="preserve"> and Release</w:t>
      </w:r>
      <w:r>
        <w:t xml:space="preserve"> tab</w:t>
      </w:r>
      <w:r w:rsidR="008466EB">
        <w:t>, then Select Builds</w:t>
      </w:r>
      <w:r>
        <w:t>.</w:t>
      </w:r>
    </w:p>
    <w:p w14:paraId="3C99A15A" w14:textId="06900430" w:rsidR="008466EB" w:rsidRDefault="008466EB" w:rsidP="008466EB">
      <w:pPr>
        <w:pStyle w:val="TaskDetail"/>
        <w:ind w:left="1710"/>
      </w:pPr>
      <w:r>
        <w:rPr>
          <w:noProof/>
        </w:rPr>
        <w:drawing>
          <wp:inline distT="0" distB="0" distL="0" distR="0" wp14:anchorId="4923E55B" wp14:editId="491513A8">
            <wp:extent cx="5475600" cy="83655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899" cy="8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9D0" w14:textId="77777777" w:rsidR="00FF5079" w:rsidRDefault="00FF5079" w:rsidP="008466EB">
      <w:pPr>
        <w:pStyle w:val="TaskDetail"/>
        <w:ind w:left="1710"/>
      </w:pPr>
    </w:p>
    <w:p w14:paraId="08E28472" w14:textId="57B01433" w:rsidR="00921192" w:rsidRPr="00921192" w:rsidRDefault="00921192" w:rsidP="00921192">
      <w:pPr>
        <w:pStyle w:val="ListParagraph"/>
        <w:numPr>
          <w:ilvl w:val="0"/>
          <w:numId w:val="5"/>
        </w:numPr>
        <w:spacing w:after="120"/>
        <w:ind w:right="144"/>
        <w:rPr>
          <w:b/>
          <w:color w:val="000000"/>
        </w:rPr>
      </w:pPr>
      <w:r w:rsidRPr="00921192">
        <w:rPr>
          <w:b/>
          <w:color w:val="000000"/>
        </w:rPr>
        <w:t>Create a new build definition</w:t>
      </w:r>
    </w:p>
    <w:p w14:paraId="12CCE301" w14:textId="77777777" w:rsidR="00921192" w:rsidRDefault="00921192" w:rsidP="00921192">
      <w:pPr>
        <w:pStyle w:val="TaskDetail"/>
        <w:numPr>
          <w:ilvl w:val="0"/>
          <w:numId w:val="21"/>
        </w:numPr>
      </w:pPr>
      <w:r>
        <w:t>Click “+ New” to create a new build definition.</w:t>
      </w:r>
    </w:p>
    <w:p w14:paraId="592D485F" w14:textId="47AC279F" w:rsidR="00921192" w:rsidRDefault="00921192" w:rsidP="00921192">
      <w:pPr>
        <w:pStyle w:val="TaskDetail"/>
        <w:numPr>
          <w:ilvl w:val="0"/>
          <w:numId w:val="21"/>
        </w:numPr>
      </w:pPr>
      <w:r>
        <w:t xml:space="preserve">On the first page, select VSTS Git, your team project, repository, and the master branch. Don’t worry! You might have different names for these than I chose, but you should only have one to choose from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3278CBDD" w14:textId="5D9415B2" w:rsidR="00921192" w:rsidRDefault="00921192" w:rsidP="00921192">
      <w:pPr>
        <w:pStyle w:val="TaskDetail"/>
        <w:ind w:left="1710"/>
      </w:pPr>
      <w:r>
        <w:rPr>
          <w:noProof/>
        </w:rPr>
        <w:drawing>
          <wp:inline distT="0" distB="0" distL="0" distR="0" wp14:anchorId="10C3FE61" wp14:editId="4A028423">
            <wp:extent cx="3470400" cy="239665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7612" cy="24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DCA5" w14:textId="76E209E7" w:rsidR="00921192" w:rsidRDefault="00921192" w:rsidP="00921192">
      <w:pPr>
        <w:pStyle w:val="TaskDetail"/>
        <w:numPr>
          <w:ilvl w:val="0"/>
          <w:numId w:val="21"/>
        </w:numPr>
      </w:pPr>
      <w:r>
        <w:t xml:space="preserve">Click Continue. </w:t>
      </w:r>
    </w:p>
    <w:p w14:paraId="7D99388A" w14:textId="77777777" w:rsidR="006230A5" w:rsidRDefault="006230A5" w:rsidP="00FF5079">
      <w:pPr>
        <w:pStyle w:val="TaskDetail"/>
        <w:ind w:left="0"/>
      </w:pPr>
    </w:p>
    <w:p w14:paraId="5E3812A1" w14:textId="1568D858" w:rsidR="00921192" w:rsidRDefault="00AC6A0C" w:rsidP="00921192">
      <w:pPr>
        <w:pStyle w:val="TaskDetail"/>
        <w:numPr>
          <w:ilvl w:val="0"/>
          <w:numId w:val="21"/>
        </w:numPr>
      </w:pPr>
      <w:r>
        <w:lastRenderedPageBreak/>
        <w:t>When asked to select a template, c</w:t>
      </w:r>
      <w:r w:rsidR="009D0595">
        <w:t>hoose</w:t>
      </w:r>
      <w:r w:rsidR="00921192">
        <w:t xml:space="preserve"> “</w:t>
      </w:r>
      <w:r w:rsidR="009D0595">
        <w:t>ASP.NET</w:t>
      </w:r>
      <w:r w:rsidR="00921192">
        <w:t>”.</w:t>
      </w:r>
    </w:p>
    <w:p w14:paraId="203F80AA" w14:textId="2972E77A" w:rsidR="006230A5" w:rsidRDefault="009D0595" w:rsidP="009D0595">
      <w:pPr>
        <w:pStyle w:val="TaskDetail"/>
        <w:ind w:left="1710"/>
      </w:pPr>
      <w:r>
        <w:rPr>
          <w:noProof/>
        </w:rPr>
        <w:drawing>
          <wp:inline distT="0" distB="0" distL="0" distR="0" wp14:anchorId="30A02EAE" wp14:editId="7E405F2C">
            <wp:extent cx="3997425" cy="2354893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370" cy="23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62E6" w14:textId="2E8BCD01" w:rsidR="00344920" w:rsidRDefault="00344920" w:rsidP="00921192">
      <w:pPr>
        <w:pStyle w:val="TaskDetail"/>
        <w:numPr>
          <w:ilvl w:val="0"/>
          <w:numId w:val="21"/>
        </w:numPr>
      </w:pPr>
      <w:r>
        <w:t xml:space="preserve">Add a task by clicking the “+” sign next to </w:t>
      </w:r>
      <w:r>
        <w:rPr>
          <w:i/>
        </w:rPr>
        <w:t>Phase 1</w:t>
      </w:r>
      <w:r>
        <w:t>.</w:t>
      </w:r>
    </w:p>
    <w:p w14:paraId="12838B0D" w14:textId="022B98F1" w:rsidR="00344920" w:rsidRDefault="00344920" w:rsidP="00344920">
      <w:pPr>
        <w:pStyle w:val="TaskDetail"/>
        <w:ind w:left="1710"/>
      </w:pPr>
      <w:r>
        <w:rPr>
          <w:noProof/>
        </w:rPr>
        <w:drawing>
          <wp:inline distT="0" distB="0" distL="0" distR="0" wp14:anchorId="5D9716F6" wp14:editId="4053F2EA">
            <wp:extent cx="4027805" cy="237974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228" cy="2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154A" w14:textId="5A5A4945" w:rsidR="00FF5079" w:rsidRDefault="00FF5079" w:rsidP="00921192">
      <w:pPr>
        <w:pStyle w:val="TaskDetail"/>
        <w:numPr>
          <w:ilvl w:val="0"/>
          <w:numId w:val="21"/>
        </w:numPr>
      </w:pPr>
      <w:r>
        <w:t xml:space="preserve">Search for “Copy”. Mouseover the </w:t>
      </w:r>
      <w:r>
        <w:rPr>
          <w:b/>
        </w:rPr>
        <w:t xml:space="preserve">Copy Files </w:t>
      </w:r>
      <w:r>
        <w:t xml:space="preserve">task and click the </w:t>
      </w:r>
      <w:r w:rsidRPr="00FF5079">
        <w:rPr>
          <w:b/>
        </w:rPr>
        <w:t>Add</w:t>
      </w:r>
      <w:r w:rsidRPr="00FF5079">
        <w:t xml:space="preserve"> button</w:t>
      </w:r>
      <w:r>
        <w:t xml:space="preserve">. </w:t>
      </w:r>
    </w:p>
    <w:p w14:paraId="3F62F84A" w14:textId="055D4E20" w:rsidR="00FF5079" w:rsidRDefault="00FF5079" w:rsidP="00FF5079">
      <w:pPr>
        <w:pStyle w:val="TaskDetail"/>
        <w:ind w:left="1710"/>
      </w:pPr>
      <w:r>
        <w:rPr>
          <w:noProof/>
        </w:rPr>
        <w:drawing>
          <wp:inline distT="0" distB="0" distL="0" distR="0" wp14:anchorId="678ADE51" wp14:editId="60E1A09F">
            <wp:extent cx="4941517" cy="212654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021" cy="21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BD88" w14:textId="77777777" w:rsidR="00D8050A" w:rsidRDefault="00D8050A" w:rsidP="00921192">
      <w:pPr>
        <w:pStyle w:val="TaskDetail"/>
        <w:numPr>
          <w:ilvl w:val="0"/>
          <w:numId w:val="21"/>
        </w:numPr>
      </w:pPr>
      <w:r>
        <w:lastRenderedPageBreak/>
        <w:t xml:space="preserve">Click on the </w:t>
      </w:r>
      <w:r>
        <w:rPr>
          <w:b/>
        </w:rPr>
        <w:t xml:space="preserve">Copy </w:t>
      </w:r>
      <w:r>
        <w:t xml:space="preserve">task and drag and drop it to be before the </w:t>
      </w:r>
      <w:r>
        <w:rPr>
          <w:b/>
        </w:rPr>
        <w:t xml:space="preserve">Publish Artifact </w:t>
      </w:r>
      <w:r>
        <w:t>task.</w:t>
      </w:r>
    </w:p>
    <w:p w14:paraId="4F4CA9A4" w14:textId="523EAFA6" w:rsidR="00D8050A" w:rsidRDefault="00D8050A" w:rsidP="00D8050A">
      <w:pPr>
        <w:pStyle w:val="TaskDetail"/>
        <w:ind w:left="1710"/>
      </w:pPr>
      <w:r>
        <w:rPr>
          <w:noProof/>
        </w:rPr>
        <w:drawing>
          <wp:inline distT="0" distB="0" distL="0" distR="0" wp14:anchorId="49E56040" wp14:editId="0010ED56">
            <wp:extent cx="2517732" cy="34542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344" cy="34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A33" w14:textId="6CB40157" w:rsidR="00D8050A" w:rsidRDefault="00D8050A" w:rsidP="00921192">
      <w:pPr>
        <w:pStyle w:val="TaskDetail"/>
        <w:numPr>
          <w:ilvl w:val="0"/>
          <w:numId w:val="21"/>
        </w:numPr>
      </w:pPr>
      <w:r>
        <w:t xml:space="preserve">This new task will copy </w:t>
      </w:r>
      <w:proofErr w:type="gramStart"/>
      <w:r>
        <w:t>the .</w:t>
      </w:r>
      <w:proofErr w:type="spellStart"/>
      <w:r>
        <w:t>dacpac</w:t>
      </w:r>
      <w:proofErr w:type="spellEnd"/>
      <w:proofErr w:type="gramEnd"/>
      <w:r>
        <w:t xml:space="preserve"> file so we can publish our database schema to Azure SQL. Click on the </w:t>
      </w:r>
      <w:r>
        <w:rPr>
          <w:b/>
        </w:rPr>
        <w:t>Copy Files</w:t>
      </w:r>
      <w:r>
        <w:t xml:space="preserve"> task and fill in the following: </w:t>
      </w:r>
    </w:p>
    <w:p w14:paraId="3E03238A" w14:textId="5D56A3C3" w:rsidR="00D8050A" w:rsidRDefault="00D8050A" w:rsidP="00D8050A">
      <w:pPr>
        <w:pStyle w:val="TaskDetail"/>
        <w:numPr>
          <w:ilvl w:val="1"/>
          <w:numId w:val="21"/>
        </w:numPr>
      </w:pPr>
      <w:r>
        <w:t xml:space="preserve">Source Folder: </w:t>
      </w:r>
      <w:r w:rsidRPr="00D8050A">
        <w:t>$(</w:t>
      </w:r>
      <w:proofErr w:type="spellStart"/>
      <w:proofErr w:type="gramStart"/>
      <w:r w:rsidRPr="00D8050A">
        <w:t>system.defaultworkingdirectory</w:t>
      </w:r>
      <w:proofErr w:type="spellEnd"/>
      <w:proofErr w:type="gramEnd"/>
      <w:r w:rsidRPr="00D8050A">
        <w:t>)</w:t>
      </w:r>
    </w:p>
    <w:p w14:paraId="2EB1F5DB" w14:textId="70977EDF" w:rsidR="00D8050A" w:rsidRDefault="00D8050A" w:rsidP="00D8050A">
      <w:pPr>
        <w:pStyle w:val="TaskDetail"/>
        <w:numPr>
          <w:ilvl w:val="1"/>
          <w:numId w:val="21"/>
        </w:numPr>
      </w:pPr>
      <w:r>
        <w:t xml:space="preserve">Contents: </w:t>
      </w:r>
      <w:r w:rsidRPr="00D8050A">
        <w:t>**\bin\$(</w:t>
      </w:r>
      <w:proofErr w:type="spellStart"/>
      <w:r w:rsidRPr="00D8050A">
        <w:t>BuildConfiguration</w:t>
      </w:r>
      <w:proofErr w:type="spellEnd"/>
      <w:r w:rsidRPr="00D8050A">
        <w:t>)\**\</w:t>
      </w:r>
      <w:proofErr w:type="gramStart"/>
      <w:r w:rsidRPr="00D8050A">
        <w:t>*.</w:t>
      </w:r>
      <w:proofErr w:type="spellStart"/>
      <w:r w:rsidRPr="00D8050A">
        <w:t>dacpac</w:t>
      </w:r>
      <w:proofErr w:type="spellEnd"/>
      <w:proofErr w:type="gramEnd"/>
    </w:p>
    <w:p w14:paraId="2FA2851F" w14:textId="6A27F5C1" w:rsidR="00D8050A" w:rsidRDefault="00D8050A" w:rsidP="00D8050A">
      <w:pPr>
        <w:pStyle w:val="TaskDetail"/>
        <w:numPr>
          <w:ilvl w:val="1"/>
          <w:numId w:val="21"/>
        </w:numPr>
      </w:pPr>
      <w:r>
        <w:t xml:space="preserve">Target Folder: </w:t>
      </w:r>
      <w:r w:rsidRPr="00D8050A">
        <w:t>$(</w:t>
      </w:r>
      <w:proofErr w:type="spellStart"/>
      <w:proofErr w:type="gramStart"/>
      <w:r w:rsidRPr="00D8050A">
        <w:t>build.artifactstagingdirectory</w:t>
      </w:r>
      <w:proofErr w:type="spellEnd"/>
      <w:proofErr w:type="gramEnd"/>
      <w:r w:rsidRPr="00D8050A">
        <w:t>)</w:t>
      </w:r>
    </w:p>
    <w:p w14:paraId="48C1282C" w14:textId="0745106C" w:rsidR="00D8050A" w:rsidRDefault="00D76E13" w:rsidP="00D76E13">
      <w:pPr>
        <w:pStyle w:val="TaskDetail"/>
        <w:ind w:left="1710" w:firstLine="360"/>
      </w:pPr>
      <w:r>
        <w:rPr>
          <w:noProof/>
        </w:rPr>
        <w:drawing>
          <wp:inline distT="0" distB="0" distL="0" distR="0" wp14:anchorId="7F93BA80" wp14:editId="7C8EF275">
            <wp:extent cx="4002065" cy="28843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875" cy="28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95BB" w14:textId="4E1C5D2C" w:rsidR="00FE0DBC" w:rsidRDefault="00344920" w:rsidP="0021418C">
      <w:pPr>
        <w:pStyle w:val="TaskDetail"/>
        <w:numPr>
          <w:ilvl w:val="0"/>
          <w:numId w:val="21"/>
        </w:numPr>
      </w:pPr>
      <w:r>
        <w:lastRenderedPageBreak/>
        <w:t xml:space="preserve">Click on the Triggers tab. </w:t>
      </w:r>
      <w:r w:rsidR="00FE0DBC">
        <w:t xml:space="preserve">Check the box for </w:t>
      </w:r>
      <w:r w:rsidR="00FE0DBC" w:rsidRPr="00FE0DBC">
        <w:rPr>
          <w:b/>
        </w:rPr>
        <w:t>Enable continuous integration.</w:t>
      </w:r>
    </w:p>
    <w:p w14:paraId="7E5A8684" w14:textId="0AA18510" w:rsidR="00FE0DBC" w:rsidRDefault="00FE0DBC" w:rsidP="00FE0DBC">
      <w:pPr>
        <w:pStyle w:val="TaskDetail"/>
        <w:ind w:left="1710"/>
      </w:pPr>
      <w:r>
        <w:rPr>
          <w:noProof/>
        </w:rPr>
        <w:drawing>
          <wp:inline distT="0" distB="0" distL="0" distR="0" wp14:anchorId="717A5C59" wp14:editId="0A263905">
            <wp:extent cx="5096929" cy="2220105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008" cy="22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57C" w14:textId="71E4E15B" w:rsidR="00921192" w:rsidRDefault="001413F9" w:rsidP="00921192">
      <w:pPr>
        <w:pStyle w:val="TaskDetail"/>
        <w:numPr>
          <w:ilvl w:val="0"/>
          <w:numId w:val="21"/>
        </w:numPr>
      </w:pPr>
      <w:r>
        <w:t xml:space="preserve">Click Save &amp; Queue. </w:t>
      </w:r>
    </w:p>
    <w:p w14:paraId="74A65432" w14:textId="578643C3" w:rsidR="0088319C" w:rsidRDefault="0088319C" w:rsidP="0088319C">
      <w:pPr>
        <w:pStyle w:val="TaskDetail"/>
        <w:ind w:left="1710"/>
      </w:pPr>
      <w:r>
        <w:rPr>
          <w:noProof/>
        </w:rPr>
        <w:drawing>
          <wp:inline distT="0" distB="0" distL="0" distR="0" wp14:anchorId="2642E096" wp14:editId="4981ECBF">
            <wp:extent cx="5417506" cy="6540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467" cy="6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8494" w14:textId="77777777" w:rsidR="00666F20" w:rsidRDefault="00666F20" w:rsidP="0088319C">
      <w:pPr>
        <w:pStyle w:val="TaskDetail"/>
        <w:ind w:left="1710"/>
      </w:pPr>
    </w:p>
    <w:p w14:paraId="7CCD4842" w14:textId="151E52D7" w:rsidR="00666F20" w:rsidRDefault="00666F20" w:rsidP="00666F20">
      <w:pPr>
        <w:pStyle w:val="TaskDetail"/>
        <w:numPr>
          <w:ilvl w:val="0"/>
          <w:numId w:val="21"/>
        </w:numPr>
      </w:pPr>
      <w:r>
        <w:t xml:space="preserve">On the modal pop-up, click Queue and leave everything as default. </w:t>
      </w:r>
    </w:p>
    <w:p w14:paraId="475CC996" w14:textId="1C8E05CB" w:rsidR="007312E5" w:rsidRDefault="007312E5" w:rsidP="00666F20">
      <w:pPr>
        <w:pStyle w:val="TaskDetail"/>
        <w:numPr>
          <w:ilvl w:val="0"/>
          <w:numId w:val="21"/>
        </w:numPr>
      </w:pPr>
      <w:r>
        <w:t>Click on the blue text that shows up near the top of the screen with the build #.</w:t>
      </w:r>
    </w:p>
    <w:p w14:paraId="0F810EB9" w14:textId="6C25022F" w:rsidR="007312E5" w:rsidRDefault="007312E5" w:rsidP="007312E5">
      <w:pPr>
        <w:pStyle w:val="TaskDetail"/>
        <w:ind w:left="1710"/>
      </w:pPr>
      <w:r>
        <w:rPr>
          <w:noProof/>
        </w:rPr>
        <w:drawing>
          <wp:inline distT="0" distB="0" distL="0" distR="0" wp14:anchorId="7F5A8E25" wp14:editId="111C7DFE">
            <wp:extent cx="2849672" cy="823639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3133" cy="8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59D" w14:textId="41565D2D" w:rsidR="007312E5" w:rsidRDefault="005D5A4B" w:rsidP="007312E5">
      <w:pPr>
        <w:pStyle w:val="TaskDetail"/>
        <w:numPr>
          <w:ilvl w:val="0"/>
          <w:numId w:val="21"/>
        </w:numPr>
      </w:pPr>
      <w:r>
        <w:t>Wait for a success</w:t>
      </w:r>
      <w:r w:rsidR="00946472">
        <w:t xml:space="preserve"> (green check icon shown below)</w:t>
      </w:r>
      <w:r>
        <w:t xml:space="preserve">, it should look like below.  If you do not get a success, double check your work and debug based on the </w:t>
      </w:r>
      <w:r w:rsidR="00C91BE0">
        <w:t>error or</w:t>
      </w:r>
      <w:r>
        <w:t xml:space="preserve"> get help from your instructor. </w:t>
      </w:r>
    </w:p>
    <w:p w14:paraId="36B2CEFF" w14:textId="4265F314" w:rsidR="00817243" w:rsidRDefault="00946472" w:rsidP="00946472">
      <w:pPr>
        <w:pStyle w:val="TaskDetail"/>
        <w:ind w:left="1710"/>
      </w:pPr>
      <w:r>
        <w:rPr>
          <w:noProof/>
        </w:rPr>
        <w:drawing>
          <wp:inline distT="0" distB="0" distL="0" distR="0" wp14:anchorId="32F9D434" wp14:editId="47ACE5E5">
            <wp:extent cx="3363239" cy="1560888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2820" cy="15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B6C" w14:textId="77777777" w:rsidR="002B184F" w:rsidRDefault="002B184F" w:rsidP="00946472">
      <w:pPr>
        <w:pStyle w:val="TaskDetail"/>
        <w:ind w:left="1710"/>
      </w:pPr>
    </w:p>
    <w:p w14:paraId="6E916750" w14:textId="489FEF98" w:rsidR="00766301" w:rsidRDefault="00766301" w:rsidP="00766301">
      <w:pPr>
        <w:pStyle w:val="CompletionMessage"/>
      </w:pPr>
      <w:r>
        <w:t>Exercise 1 has been completed</w:t>
      </w:r>
    </w:p>
    <w:p w14:paraId="5B3566C4" w14:textId="6C01D8F3" w:rsidR="0065544E" w:rsidRDefault="0065544E" w:rsidP="0065544E">
      <w:pPr>
        <w:pStyle w:val="ExerciseHeading"/>
      </w:pPr>
      <w:bookmarkStart w:id="6" w:name="_Toc523182042"/>
      <w:r>
        <w:lastRenderedPageBreak/>
        <w:t xml:space="preserve">Exercise </w:t>
      </w:r>
      <w:r w:rsidR="00766301">
        <w:t>2</w:t>
      </w:r>
      <w:r>
        <w:t xml:space="preserve">: </w:t>
      </w:r>
      <w:r w:rsidR="00F7148E">
        <w:t>VSTS CD (Release definition)</w:t>
      </w:r>
      <w:bookmarkEnd w:id="6"/>
    </w:p>
    <w:p w14:paraId="2AB44D0A" w14:textId="77777777" w:rsidR="0065544E" w:rsidRDefault="00041CAD" w:rsidP="0065544E">
      <w:pPr>
        <w:pStyle w:val="ExerciseScenerio"/>
      </w:pPr>
      <w:r>
        <w:t xml:space="preserve">This exercise shows the </w:t>
      </w:r>
      <w:r w:rsidRPr="00041CAD">
        <w:t>point in time restore of the database as a different database</w:t>
      </w:r>
      <w:r w:rsidR="001B7C39" w:rsidRPr="001B7C39">
        <w:t xml:space="preserve">. </w:t>
      </w:r>
    </w:p>
    <w:p w14:paraId="61FC3852" w14:textId="77777777" w:rsidR="0065544E" w:rsidRPr="00B00779" w:rsidRDefault="0065544E" w:rsidP="0065544E">
      <w:pPr>
        <w:pStyle w:val="TaskHeading"/>
      </w:pPr>
      <w:r w:rsidRPr="00B00779">
        <w:t>Tasks</w:t>
      </w:r>
    </w:p>
    <w:p w14:paraId="24098AC4" w14:textId="2A0C4603" w:rsidR="00766301" w:rsidRPr="003044E0" w:rsidRDefault="00C92937" w:rsidP="00921192">
      <w:pPr>
        <w:pStyle w:val="TaskName"/>
        <w:numPr>
          <w:ilvl w:val="0"/>
          <w:numId w:val="22"/>
        </w:numPr>
      </w:pPr>
      <w:r>
        <w:t xml:space="preserve">Create a new </w:t>
      </w:r>
      <w:r w:rsidR="004E7C29">
        <w:t>release</w:t>
      </w:r>
      <w:r>
        <w:t xml:space="preserve"> definition</w:t>
      </w:r>
    </w:p>
    <w:p w14:paraId="2607796B" w14:textId="5804E531" w:rsidR="00E3064B" w:rsidRDefault="00E3064B" w:rsidP="00E3064B">
      <w:pPr>
        <w:pStyle w:val="TaskDetail"/>
        <w:numPr>
          <w:ilvl w:val="0"/>
          <w:numId w:val="23"/>
        </w:numPr>
      </w:pPr>
      <w:bookmarkStart w:id="7" w:name="_Hlk523178137"/>
      <w:r>
        <w:t xml:space="preserve">Click on </w:t>
      </w:r>
      <w:r w:rsidRPr="00E3064B">
        <w:rPr>
          <w:b/>
        </w:rPr>
        <w:t>Build and release</w:t>
      </w:r>
      <w:r>
        <w:t xml:space="preserve">, then choose </w:t>
      </w:r>
      <w:r w:rsidRPr="00E3064B">
        <w:rPr>
          <w:b/>
        </w:rPr>
        <w:t>Release</w:t>
      </w:r>
      <w:r>
        <w:t xml:space="preserve">. </w:t>
      </w:r>
    </w:p>
    <w:p w14:paraId="4ED96556" w14:textId="609D5211" w:rsidR="002E6E26" w:rsidRDefault="002E6E26" w:rsidP="002E6E26">
      <w:pPr>
        <w:pStyle w:val="TaskDetail"/>
        <w:ind w:left="1710"/>
      </w:pPr>
      <w:r>
        <w:rPr>
          <w:noProof/>
        </w:rPr>
        <w:drawing>
          <wp:inline distT="0" distB="0" distL="0" distR="0" wp14:anchorId="0E624047" wp14:editId="27299121">
            <wp:extent cx="3527927" cy="96388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5153" cy="9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296B" w14:textId="716BBBA6" w:rsidR="00C92937" w:rsidRDefault="00C92937" w:rsidP="00E3064B">
      <w:pPr>
        <w:pStyle w:val="TaskDetail"/>
        <w:numPr>
          <w:ilvl w:val="0"/>
          <w:numId w:val="23"/>
        </w:numPr>
      </w:pPr>
      <w:r>
        <w:t>Click “+”</w:t>
      </w:r>
      <w:r w:rsidR="000603BA">
        <w:t xml:space="preserve">, then </w:t>
      </w:r>
      <w:r w:rsidR="000603BA" w:rsidRPr="000603BA">
        <w:rPr>
          <w:b/>
        </w:rPr>
        <w:t>Create a release pipeline</w:t>
      </w:r>
      <w:r>
        <w:t>.</w:t>
      </w:r>
    </w:p>
    <w:p w14:paraId="0145F147" w14:textId="03EDC400" w:rsidR="000603BA" w:rsidRDefault="000603BA" w:rsidP="00ED529E">
      <w:pPr>
        <w:pStyle w:val="TaskDetail"/>
        <w:ind w:left="1710"/>
      </w:pPr>
      <w:r>
        <w:rPr>
          <w:noProof/>
        </w:rPr>
        <w:drawing>
          <wp:inline distT="0" distB="0" distL="0" distR="0" wp14:anchorId="5384F3EA" wp14:editId="6AE1158E">
            <wp:extent cx="3475973" cy="15032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025" cy="15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BB92" w14:textId="17F1E1DE" w:rsidR="00ED529E" w:rsidRDefault="00ED529E" w:rsidP="00E3064B">
      <w:pPr>
        <w:pStyle w:val="TaskDetail"/>
        <w:numPr>
          <w:ilvl w:val="0"/>
          <w:numId w:val="23"/>
        </w:numPr>
      </w:pPr>
      <w:r>
        <w:t xml:space="preserve">Choose the </w:t>
      </w:r>
      <w:r w:rsidRPr="00A47A08">
        <w:rPr>
          <w:b/>
        </w:rPr>
        <w:t>Empty process</w:t>
      </w:r>
      <w:r>
        <w:t xml:space="preserve">. </w:t>
      </w:r>
    </w:p>
    <w:p w14:paraId="5F7C9C2F" w14:textId="063E8081" w:rsidR="00ED529E" w:rsidRDefault="00ED529E" w:rsidP="00ED529E">
      <w:pPr>
        <w:pStyle w:val="TaskDetail"/>
        <w:ind w:left="1710"/>
      </w:pPr>
      <w:r>
        <w:rPr>
          <w:noProof/>
        </w:rPr>
        <w:drawing>
          <wp:inline distT="0" distB="0" distL="0" distR="0" wp14:anchorId="26D475FC" wp14:editId="2AEE4340">
            <wp:extent cx="2586487" cy="1139401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053" cy="11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6B94" w14:textId="69082D63" w:rsidR="00A47A08" w:rsidRDefault="00A47A08" w:rsidP="00E3064B">
      <w:pPr>
        <w:pStyle w:val="TaskDetail"/>
        <w:numPr>
          <w:ilvl w:val="0"/>
          <w:numId w:val="23"/>
        </w:numPr>
      </w:pPr>
      <w:r>
        <w:t xml:space="preserve">Click the </w:t>
      </w:r>
      <w:r>
        <w:rPr>
          <w:b/>
        </w:rPr>
        <w:t xml:space="preserve">Tasks </w:t>
      </w:r>
      <w:r>
        <w:t xml:space="preserve">tab. </w:t>
      </w:r>
    </w:p>
    <w:p w14:paraId="79C20BA6" w14:textId="21E608E5" w:rsidR="00A47A08" w:rsidRDefault="00A47A08" w:rsidP="00A47A08">
      <w:pPr>
        <w:pStyle w:val="TaskDetail"/>
        <w:ind w:left="1710"/>
      </w:pPr>
      <w:r>
        <w:rPr>
          <w:noProof/>
        </w:rPr>
        <w:drawing>
          <wp:inline distT="0" distB="0" distL="0" distR="0" wp14:anchorId="03114B55" wp14:editId="3BB82166">
            <wp:extent cx="2874010" cy="1121079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450"/>
                    <a:stretch/>
                  </pic:blipFill>
                  <pic:spPr bwMode="auto">
                    <a:xfrm>
                      <a:off x="0" y="0"/>
                      <a:ext cx="2884115" cy="112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FED92" w14:textId="5F79AC3D" w:rsidR="004D781A" w:rsidRDefault="004D781A" w:rsidP="00A47A08">
      <w:pPr>
        <w:pStyle w:val="TaskDetail"/>
        <w:ind w:left="1710"/>
      </w:pPr>
    </w:p>
    <w:p w14:paraId="59D194D2" w14:textId="77777777" w:rsidR="004D781A" w:rsidRDefault="004D781A" w:rsidP="00A47A08">
      <w:pPr>
        <w:pStyle w:val="TaskDetail"/>
        <w:ind w:left="1710"/>
      </w:pPr>
    </w:p>
    <w:p w14:paraId="2216197D" w14:textId="50AFBFDA" w:rsidR="00A3521B" w:rsidRDefault="00A3521B" w:rsidP="00E3064B">
      <w:pPr>
        <w:pStyle w:val="TaskDetail"/>
        <w:numPr>
          <w:ilvl w:val="0"/>
          <w:numId w:val="23"/>
        </w:numPr>
      </w:pPr>
      <w:r>
        <w:lastRenderedPageBreak/>
        <w:t xml:space="preserve">Change the name of your Release definition by clicking on the text on the top. </w:t>
      </w:r>
    </w:p>
    <w:p w14:paraId="015FECAF" w14:textId="24E1F9B4" w:rsidR="00A3521B" w:rsidRDefault="00A3521B" w:rsidP="00A3521B">
      <w:pPr>
        <w:pStyle w:val="TaskDetail"/>
        <w:ind w:left="1710"/>
      </w:pPr>
      <w:r>
        <w:rPr>
          <w:noProof/>
        </w:rPr>
        <w:drawing>
          <wp:inline distT="0" distB="0" distL="0" distR="0" wp14:anchorId="0C352265" wp14:editId="447A1CF2">
            <wp:extent cx="3444658" cy="63190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309" cy="6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61D" w14:textId="60B7F407" w:rsidR="00A3521B" w:rsidRDefault="00CF3DA3" w:rsidP="00E3064B">
      <w:pPr>
        <w:pStyle w:val="TaskDetail"/>
        <w:numPr>
          <w:ilvl w:val="0"/>
          <w:numId w:val="23"/>
        </w:numPr>
      </w:pPr>
      <w:r>
        <w:t xml:space="preserve">Click the “+” button to add a new task. </w:t>
      </w:r>
    </w:p>
    <w:p w14:paraId="0C19AB0E" w14:textId="0F26DBEA" w:rsidR="00CF3DA3" w:rsidRDefault="00CF3DA3" w:rsidP="00CF3DA3">
      <w:pPr>
        <w:pStyle w:val="TaskDetail"/>
        <w:ind w:left="1710"/>
      </w:pPr>
      <w:r>
        <w:rPr>
          <w:noProof/>
        </w:rPr>
        <w:drawing>
          <wp:inline distT="0" distB="0" distL="0" distR="0" wp14:anchorId="60CF55E1" wp14:editId="00D07191">
            <wp:extent cx="2192055" cy="98132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3240" cy="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A0D" w14:textId="77276409" w:rsidR="00CF3DA3" w:rsidRDefault="00CF3DA3" w:rsidP="00E3064B">
      <w:pPr>
        <w:pStyle w:val="TaskDetail"/>
        <w:numPr>
          <w:ilvl w:val="0"/>
          <w:numId w:val="23"/>
        </w:numPr>
      </w:pPr>
      <w:r>
        <w:t xml:space="preserve">Search for and add the following 3 tasks: </w:t>
      </w:r>
    </w:p>
    <w:p w14:paraId="3D35AF6C" w14:textId="52D56CB3" w:rsidR="00CF3DA3" w:rsidRDefault="00CF3DA3" w:rsidP="00CF3DA3">
      <w:pPr>
        <w:pStyle w:val="TaskDetail"/>
        <w:numPr>
          <w:ilvl w:val="1"/>
          <w:numId w:val="23"/>
        </w:numPr>
      </w:pPr>
      <w:r w:rsidRPr="00CF3DA3">
        <w:rPr>
          <w:b/>
        </w:rPr>
        <w:t>2</w:t>
      </w:r>
      <w:r>
        <w:t xml:space="preserve"> x Azure App Service Deploy</w:t>
      </w:r>
    </w:p>
    <w:p w14:paraId="1A6F3430" w14:textId="6EDDE7F6" w:rsidR="00CF3DA3" w:rsidRDefault="00CF3DA3" w:rsidP="00CF3DA3">
      <w:pPr>
        <w:pStyle w:val="TaskDetail"/>
        <w:numPr>
          <w:ilvl w:val="1"/>
          <w:numId w:val="23"/>
        </w:numPr>
      </w:pPr>
      <w:r>
        <w:t>Execute Azure SQL</w:t>
      </w:r>
    </w:p>
    <w:p w14:paraId="40FC2DC1" w14:textId="37BB0603" w:rsidR="00BA7C2A" w:rsidRDefault="00BA7C2A" w:rsidP="00E3064B">
      <w:pPr>
        <w:pStyle w:val="TaskDetail"/>
        <w:numPr>
          <w:ilvl w:val="0"/>
          <w:numId w:val="23"/>
        </w:numPr>
      </w:pPr>
      <w:r>
        <w:t xml:space="preserve">You should see the following Tasks now, just make sure the icons match and you have 3 that look similar: </w:t>
      </w:r>
    </w:p>
    <w:p w14:paraId="50363645" w14:textId="275357AD" w:rsidR="00BA7C2A" w:rsidRDefault="00BA7C2A" w:rsidP="00BA7C2A">
      <w:pPr>
        <w:pStyle w:val="TaskDetail"/>
        <w:ind w:left="1710"/>
      </w:pPr>
      <w:r>
        <w:rPr>
          <w:noProof/>
        </w:rPr>
        <w:drawing>
          <wp:inline distT="0" distB="0" distL="0" distR="0" wp14:anchorId="4357565F" wp14:editId="7301A1B7">
            <wp:extent cx="2448839" cy="244192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2330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2C1" w14:textId="45685DF4" w:rsidR="004818FC" w:rsidRDefault="004818FC" w:rsidP="00E3064B">
      <w:pPr>
        <w:pStyle w:val="TaskDetail"/>
        <w:numPr>
          <w:ilvl w:val="0"/>
          <w:numId w:val="23"/>
        </w:numPr>
      </w:pPr>
      <w:r>
        <w:t xml:space="preserve">Click on the first Azure App Service task. </w:t>
      </w:r>
      <w:r w:rsidR="00516957">
        <w:t xml:space="preserve">Fill out the form as follows: </w:t>
      </w:r>
    </w:p>
    <w:p w14:paraId="586C37B6" w14:textId="116E38E6" w:rsidR="00516957" w:rsidRDefault="00516957" w:rsidP="00516957">
      <w:pPr>
        <w:pStyle w:val="TaskDetail"/>
        <w:numPr>
          <w:ilvl w:val="1"/>
          <w:numId w:val="23"/>
        </w:numPr>
      </w:pPr>
      <w:r>
        <w:t xml:space="preserve">Version </w:t>
      </w:r>
      <w:proofErr w:type="gramStart"/>
      <w:r>
        <w:t>3.*</w:t>
      </w:r>
      <w:proofErr w:type="gramEnd"/>
    </w:p>
    <w:p w14:paraId="64FB9CE2" w14:textId="744E6A7F" w:rsidR="0005585B" w:rsidRDefault="00516957" w:rsidP="00516957">
      <w:pPr>
        <w:pStyle w:val="TaskDetail"/>
        <w:numPr>
          <w:ilvl w:val="1"/>
          <w:numId w:val="23"/>
        </w:numPr>
      </w:pPr>
      <w:r>
        <w:t xml:space="preserve">Azure subscription: </w:t>
      </w:r>
      <w:r w:rsidR="00A41F9C">
        <w:t xml:space="preserve">Select your Azure Pass from the dropdown, click Authorize if needed. </w:t>
      </w:r>
    </w:p>
    <w:p w14:paraId="4807990A" w14:textId="2162D646" w:rsidR="00516957" w:rsidRDefault="00516957" w:rsidP="00516957">
      <w:pPr>
        <w:pStyle w:val="TaskDetail"/>
        <w:numPr>
          <w:ilvl w:val="1"/>
          <w:numId w:val="23"/>
        </w:numPr>
      </w:pPr>
      <w:r>
        <w:t>App type</w:t>
      </w:r>
      <w:r w:rsidR="00A41F9C">
        <w:t>: Web App</w:t>
      </w:r>
    </w:p>
    <w:p w14:paraId="6D95F719" w14:textId="77777777" w:rsidR="00C40DB6" w:rsidRPr="00C40DB6" w:rsidRDefault="000D28A9" w:rsidP="00C40DB6">
      <w:pPr>
        <w:pStyle w:val="TaskDetail"/>
        <w:numPr>
          <w:ilvl w:val="1"/>
          <w:numId w:val="24"/>
        </w:numPr>
      </w:pPr>
      <w:r>
        <w:t xml:space="preserve">App Service Name: </w:t>
      </w:r>
      <w:r w:rsidR="00C40DB6" w:rsidRPr="00C40DB6">
        <w:rPr>
          <w:highlight w:val="yellow"/>
        </w:rPr>
        <w:t>initials</w:t>
      </w:r>
      <w:r w:rsidR="00C40DB6" w:rsidRPr="00C40DB6">
        <w:t>-web-2018</w:t>
      </w:r>
    </w:p>
    <w:p w14:paraId="417605D1" w14:textId="07BA6C20" w:rsidR="000D28A9" w:rsidRDefault="000D28A9" w:rsidP="00516957">
      <w:pPr>
        <w:pStyle w:val="TaskDetail"/>
        <w:numPr>
          <w:ilvl w:val="1"/>
          <w:numId w:val="23"/>
        </w:numPr>
      </w:pPr>
      <w:r>
        <w:t xml:space="preserve">Package or Folder: </w:t>
      </w:r>
      <w:r w:rsidR="00C40DB6">
        <w:t>select ToDoListAngular.zip (screenshot below)</w:t>
      </w:r>
    </w:p>
    <w:p w14:paraId="7831E7DB" w14:textId="35B2A65D" w:rsidR="00C40DB6" w:rsidRDefault="00C40DB6" w:rsidP="00C40DB6">
      <w:pPr>
        <w:pStyle w:val="TaskDetail"/>
        <w:ind w:left="2430"/>
      </w:pPr>
      <w:r>
        <w:rPr>
          <w:noProof/>
        </w:rPr>
        <w:lastRenderedPageBreak/>
        <w:drawing>
          <wp:inline distT="0" distB="0" distL="0" distR="0" wp14:anchorId="56B4B617" wp14:editId="5D33BF69">
            <wp:extent cx="3789123" cy="244349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6322" cy="24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0259" w14:textId="5290A060" w:rsidR="00C40DB6" w:rsidRDefault="00041B87" w:rsidP="00C40DB6">
      <w:pPr>
        <w:pStyle w:val="TaskDetail"/>
        <w:numPr>
          <w:ilvl w:val="1"/>
          <w:numId w:val="23"/>
        </w:numPr>
      </w:pPr>
      <w:r>
        <w:t xml:space="preserve">Verify that your task looks as follows, note your subscription will be Azure Pass though and screenshot shows Visual Studio Enterprise. </w:t>
      </w:r>
    </w:p>
    <w:p w14:paraId="15F1E63D" w14:textId="6C10E4D6" w:rsidR="00C40DB6" w:rsidRDefault="00C40DB6" w:rsidP="00556C26">
      <w:pPr>
        <w:pStyle w:val="TaskDetail"/>
        <w:ind w:left="1710" w:firstLine="720"/>
      </w:pPr>
      <w:r>
        <w:rPr>
          <w:noProof/>
        </w:rPr>
        <w:drawing>
          <wp:inline distT="0" distB="0" distL="0" distR="0" wp14:anchorId="5F27C4C0" wp14:editId="074BF497">
            <wp:extent cx="4459266" cy="311529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6833" cy="31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1D5C" w14:textId="46A6930F" w:rsidR="004818FC" w:rsidRDefault="004818FC" w:rsidP="00E3064B">
      <w:pPr>
        <w:pStyle w:val="TaskDetail"/>
        <w:numPr>
          <w:ilvl w:val="0"/>
          <w:numId w:val="23"/>
        </w:numPr>
      </w:pPr>
      <w:r>
        <w:t>Click on the second Azure App Service task.</w:t>
      </w:r>
      <w:r w:rsidR="00516957" w:rsidRPr="00516957">
        <w:t xml:space="preserve"> Fill out the form as follows:</w:t>
      </w:r>
    </w:p>
    <w:p w14:paraId="47BA993D" w14:textId="77777777" w:rsidR="002D13E1" w:rsidRDefault="002D13E1" w:rsidP="002D13E1">
      <w:pPr>
        <w:pStyle w:val="TaskDetail"/>
        <w:numPr>
          <w:ilvl w:val="1"/>
          <w:numId w:val="23"/>
        </w:numPr>
      </w:pPr>
      <w:r>
        <w:t xml:space="preserve">Version </w:t>
      </w:r>
      <w:proofErr w:type="gramStart"/>
      <w:r>
        <w:t>3.*</w:t>
      </w:r>
      <w:proofErr w:type="gramEnd"/>
    </w:p>
    <w:p w14:paraId="5C9581B0" w14:textId="77777777" w:rsidR="002D13E1" w:rsidRDefault="002D13E1" w:rsidP="002D13E1">
      <w:pPr>
        <w:pStyle w:val="TaskDetail"/>
        <w:numPr>
          <w:ilvl w:val="1"/>
          <w:numId w:val="23"/>
        </w:numPr>
      </w:pPr>
      <w:r>
        <w:t xml:space="preserve">Azure subscription: Select your Azure Pass from the dropdown, click Authorize if needed. </w:t>
      </w:r>
    </w:p>
    <w:p w14:paraId="6E9D368B" w14:textId="5E431A50" w:rsidR="002D13E1" w:rsidRDefault="002D13E1" w:rsidP="002D13E1">
      <w:pPr>
        <w:pStyle w:val="TaskDetail"/>
        <w:numPr>
          <w:ilvl w:val="1"/>
          <w:numId w:val="23"/>
        </w:numPr>
      </w:pPr>
      <w:r>
        <w:t>App type: API App</w:t>
      </w:r>
    </w:p>
    <w:p w14:paraId="20426B22" w14:textId="46D68F2F" w:rsidR="002D13E1" w:rsidRDefault="002D13E1" w:rsidP="002D13E1">
      <w:pPr>
        <w:pStyle w:val="TaskDetail"/>
        <w:numPr>
          <w:ilvl w:val="1"/>
          <w:numId w:val="23"/>
        </w:numPr>
      </w:pPr>
      <w:r>
        <w:t>App Service Name: initials-</w:t>
      </w:r>
      <w:r w:rsidR="00D61E4D">
        <w:t>api</w:t>
      </w:r>
      <w:r>
        <w:t>-2018</w:t>
      </w:r>
    </w:p>
    <w:p w14:paraId="2F14BBEA" w14:textId="4A2A51C7" w:rsidR="002D13E1" w:rsidRDefault="002D13E1" w:rsidP="002C193C">
      <w:pPr>
        <w:pStyle w:val="TaskDetail"/>
        <w:numPr>
          <w:ilvl w:val="1"/>
          <w:numId w:val="23"/>
        </w:numPr>
      </w:pPr>
      <w:r>
        <w:t xml:space="preserve">Package or Folder: select </w:t>
      </w:r>
      <w:r w:rsidR="00D21707" w:rsidRPr="00D21707">
        <w:t xml:space="preserve">ToDoListDataAPI.zip </w:t>
      </w:r>
    </w:p>
    <w:p w14:paraId="34E25F8D" w14:textId="77777777" w:rsidR="002C193C" w:rsidRDefault="002C193C" w:rsidP="002C193C">
      <w:pPr>
        <w:pStyle w:val="TaskDetail"/>
        <w:numPr>
          <w:ilvl w:val="0"/>
          <w:numId w:val="23"/>
        </w:numPr>
      </w:pPr>
      <w:r>
        <w:lastRenderedPageBreak/>
        <w:t xml:space="preserve">Verify that your task looks as follows, note your subscription will be Azure Pass though and screenshot shows Visual Studio Enterprise. </w:t>
      </w:r>
    </w:p>
    <w:p w14:paraId="7F6484A1" w14:textId="161F6B07" w:rsidR="002D13E1" w:rsidRDefault="00CD1BAB" w:rsidP="00CD1BAB">
      <w:pPr>
        <w:pStyle w:val="TaskDetail"/>
        <w:ind w:left="1710"/>
      </w:pPr>
      <w:r>
        <w:rPr>
          <w:noProof/>
        </w:rPr>
        <w:drawing>
          <wp:inline distT="0" distB="0" distL="0" distR="0" wp14:anchorId="4E8EA57A" wp14:editId="39901A17">
            <wp:extent cx="4997584" cy="3499554"/>
            <wp:effectExtent l="0" t="0" r="0" b="5715"/>
            <wp:docPr id="27" name="Picture 27" descr="C:\Users\crtenn\AppData\Local\Temp\SNAGHTML211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tenn\AppData\Local\Temp\SNAGHTML21117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45" cy="35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E359" w14:textId="4FA8E7A1" w:rsidR="004818FC" w:rsidRDefault="004818FC" w:rsidP="00E3064B">
      <w:pPr>
        <w:pStyle w:val="TaskDetail"/>
        <w:numPr>
          <w:ilvl w:val="0"/>
          <w:numId w:val="23"/>
        </w:numPr>
      </w:pPr>
      <w:r>
        <w:t xml:space="preserve">Click on the Execute Azure SQL task. </w:t>
      </w:r>
      <w:r w:rsidR="00516957" w:rsidRPr="00516957">
        <w:t>Fill out the form as follows:</w:t>
      </w:r>
    </w:p>
    <w:p w14:paraId="1DCAF67D" w14:textId="4F3E4650" w:rsidR="00F61B2A" w:rsidRDefault="00F61B2A" w:rsidP="00F61B2A">
      <w:pPr>
        <w:pStyle w:val="TaskDetail"/>
        <w:numPr>
          <w:ilvl w:val="1"/>
          <w:numId w:val="23"/>
        </w:numPr>
      </w:pPr>
      <w:r>
        <w:t>Azure Service Connection Type: Azure Resource Manager</w:t>
      </w:r>
    </w:p>
    <w:p w14:paraId="231C5636" w14:textId="093DF02C" w:rsidR="00F61B2A" w:rsidRDefault="00F61B2A" w:rsidP="00F61B2A">
      <w:pPr>
        <w:pStyle w:val="TaskDetail"/>
        <w:numPr>
          <w:ilvl w:val="1"/>
          <w:numId w:val="23"/>
        </w:numPr>
      </w:pPr>
      <w:r>
        <w:t>Azure Subscription: Azure Pass</w:t>
      </w:r>
    </w:p>
    <w:p w14:paraId="28336B34" w14:textId="2ACEC355" w:rsidR="00F61B2A" w:rsidRDefault="00F61B2A" w:rsidP="00F61B2A">
      <w:pPr>
        <w:pStyle w:val="TaskDetail"/>
        <w:numPr>
          <w:ilvl w:val="1"/>
          <w:numId w:val="23"/>
        </w:numPr>
      </w:pPr>
      <w:r>
        <w:t xml:space="preserve">Azure SQL Server Name: </w:t>
      </w:r>
      <w:r w:rsidR="00590E4B" w:rsidRPr="00983B6D">
        <w:rPr>
          <w:highlight w:val="yellow"/>
        </w:rPr>
        <w:t>INITIALS</w:t>
      </w:r>
      <w:r w:rsidR="00590E4B">
        <w:t>-azuresql</w:t>
      </w:r>
      <w:r w:rsidR="00590E4B" w:rsidRPr="00590E4B">
        <w:t>.database.windows.net</w:t>
      </w:r>
    </w:p>
    <w:p w14:paraId="59286C5E" w14:textId="0E771B7F" w:rsidR="009F0CCC" w:rsidRDefault="009F0CCC" w:rsidP="00F61B2A">
      <w:pPr>
        <w:pStyle w:val="TaskDetail"/>
        <w:numPr>
          <w:ilvl w:val="1"/>
          <w:numId w:val="23"/>
        </w:numPr>
      </w:pPr>
      <w:r>
        <w:t xml:space="preserve">Database Name: </w:t>
      </w:r>
      <w:r w:rsidR="00E640CF" w:rsidRPr="00983B6D">
        <w:rPr>
          <w:highlight w:val="yellow"/>
        </w:rPr>
        <w:t>INITIALS</w:t>
      </w:r>
      <w:r w:rsidR="00E640CF">
        <w:t>-</w:t>
      </w:r>
      <w:proofErr w:type="spellStart"/>
      <w:r w:rsidR="00E640CF">
        <w:t>azuredb</w:t>
      </w:r>
      <w:proofErr w:type="spellEnd"/>
    </w:p>
    <w:p w14:paraId="26E3AA5F" w14:textId="021CF339" w:rsidR="009F0CCC" w:rsidRDefault="009F0CCC" w:rsidP="00F61B2A">
      <w:pPr>
        <w:pStyle w:val="TaskDetail"/>
        <w:numPr>
          <w:ilvl w:val="1"/>
          <w:numId w:val="23"/>
        </w:numPr>
      </w:pPr>
      <w:r>
        <w:t>Server Admin Login: super</w:t>
      </w:r>
    </w:p>
    <w:p w14:paraId="2BAB7C7E" w14:textId="0EDE2461" w:rsidR="009F0CCC" w:rsidRDefault="009F0CCC" w:rsidP="00F61B2A">
      <w:pPr>
        <w:pStyle w:val="TaskDetail"/>
        <w:numPr>
          <w:ilvl w:val="1"/>
          <w:numId w:val="23"/>
        </w:numPr>
      </w:pPr>
      <w:r>
        <w:t>Password: $(password)</w:t>
      </w:r>
    </w:p>
    <w:p w14:paraId="7B264BEA" w14:textId="58D37326" w:rsidR="009F0CCC" w:rsidRDefault="009F0CCC" w:rsidP="00F61B2A">
      <w:pPr>
        <w:pStyle w:val="TaskDetail"/>
        <w:numPr>
          <w:ilvl w:val="1"/>
          <w:numId w:val="23"/>
        </w:numPr>
      </w:pPr>
      <w:r>
        <w:t>Action: Publish</w:t>
      </w:r>
    </w:p>
    <w:p w14:paraId="42F56F44" w14:textId="03A21C0C" w:rsidR="009F0CCC" w:rsidRDefault="009F0CCC" w:rsidP="00F61B2A">
      <w:pPr>
        <w:pStyle w:val="TaskDetail"/>
        <w:numPr>
          <w:ilvl w:val="1"/>
          <w:numId w:val="23"/>
        </w:numPr>
      </w:pPr>
      <w:r>
        <w:t>Type: SQL DACPAC File</w:t>
      </w:r>
    </w:p>
    <w:p w14:paraId="7D1ABB7E" w14:textId="52BB0812" w:rsidR="009F0CCC" w:rsidRDefault="009F0CCC" w:rsidP="00F61B2A">
      <w:pPr>
        <w:pStyle w:val="TaskDetail"/>
        <w:numPr>
          <w:ilvl w:val="1"/>
          <w:numId w:val="23"/>
        </w:numPr>
      </w:pPr>
      <w:r>
        <w:t xml:space="preserve">DACPAC File: locate the </w:t>
      </w:r>
      <w:proofErr w:type="spellStart"/>
      <w:r>
        <w:t>ToDoListDb.dacpac</w:t>
      </w:r>
      <w:proofErr w:type="spellEnd"/>
      <w:r>
        <w:t xml:space="preserve"> file</w:t>
      </w:r>
    </w:p>
    <w:p w14:paraId="6C31737A" w14:textId="40280076" w:rsidR="00303CCA" w:rsidRDefault="00303CCA" w:rsidP="00303CCA">
      <w:pPr>
        <w:pStyle w:val="TaskDetail"/>
      </w:pPr>
    </w:p>
    <w:p w14:paraId="59A6937F" w14:textId="667546CD" w:rsidR="00303CCA" w:rsidRDefault="00303CCA" w:rsidP="00303CCA">
      <w:pPr>
        <w:pStyle w:val="TaskDetail"/>
      </w:pPr>
    </w:p>
    <w:p w14:paraId="3C2A143E" w14:textId="35576C56" w:rsidR="00303CCA" w:rsidRDefault="00303CCA" w:rsidP="00303CCA">
      <w:pPr>
        <w:pStyle w:val="TaskDetail"/>
      </w:pPr>
    </w:p>
    <w:p w14:paraId="75E3E29A" w14:textId="42791319" w:rsidR="00303CCA" w:rsidRDefault="00303CCA" w:rsidP="00303CCA">
      <w:pPr>
        <w:pStyle w:val="TaskDetail"/>
      </w:pPr>
    </w:p>
    <w:p w14:paraId="39DE8850" w14:textId="292043EC" w:rsidR="00303CCA" w:rsidRDefault="00303CCA" w:rsidP="00303CCA">
      <w:pPr>
        <w:pStyle w:val="TaskDetail"/>
      </w:pPr>
    </w:p>
    <w:p w14:paraId="55DA8CED" w14:textId="77777777" w:rsidR="00303CCA" w:rsidRDefault="00303CCA" w:rsidP="00303CCA">
      <w:pPr>
        <w:pStyle w:val="TaskDetail"/>
      </w:pPr>
    </w:p>
    <w:p w14:paraId="49A31E69" w14:textId="3CF3B335" w:rsidR="00DB117D" w:rsidRDefault="00DB117D" w:rsidP="00E3064B">
      <w:pPr>
        <w:pStyle w:val="TaskDetail"/>
        <w:numPr>
          <w:ilvl w:val="0"/>
          <w:numId w:val="23"/>
        </w:numPr>
      </w:pPr>
      <w:r>
        <w:lastRenderedPageBreak/>
        <w:t xml:space="preserve">Verify your Execute Azure SQL task looks as follows: </w:t>
      </w:r>
    </w:p>
    <w:p w14:paraId="6C2EC32E" w14:textId="21D48309" w:rsidR="00946472" w:rsidRDefault="00303CCA" w:rsidP="00303CCA">
      <w:pPr>
        <w:pStyle w:val="TaskDetail"/>
        <w:ind w:left="1710"/>
      </w:pPr>
      <w:r>
        <w:rPr>
          <w:noProof/>
        </w:rPr>
        <w:drawing>
          <wp:inline distT="0" distB="0" distL="0" distR="0" wp14:anchorId="70B3B50D" wp14:editId="77069625">
            <wp:extent cx="5379928" cy="44809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783" cy="44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5886" w14:textId="1EA8B7E2" w:rsidR="004C7A87" w:rsidRDefault="004C7A87" w:rsidP="00E3064B">
      <w:pPr>
        <w:pStyle w:val="TaskDetail"/>
        <w:numPr>
          <w:ilvl w:val="0"/>
          <w:numId w:val="23"/>
        </w:numPr>
      </w:pPr>
      <w:r>
        <w:t xml:space="preserve">Click on the </w:t>
      </w:r>
      <w:r w:rsidR="00F04B99">
        <w:t>Variables</w:t>
      </w:r>
      <w:r>
        <w:t xml:space="preserve"> Tab</w:t>
      </w:r>
    </w:p>
    <w:p w14:paraId="393146F5" w14:textId="74A21DA7" w:rsidR="000B3C81" w:rsidRDefault="000B3C81" w:rsidP="000B3C81">
      <w:pPr>
        <w:pStyle w:val="TaskDetail"/>
        <w:numPr>
          <w:ilvl w:val="1"/>
          <w:numId w:val="23"/>
        </w:numPr>
      </w:pPr>
      <w:r>
        <w:t>Add a variable with:</w:t>
      </w:r>
    </w:p>
    <w:p w14:paraId="0A587B1E" w14:textId="71BE1FBB" w:rsidR="000B3C81" w:rsidRDefault="000B3C81" w:rsidP="000B3C81">
      <w:pPr>
        <w:pStyle w:val="TaskDetail"/>
        <w:numPr>
          <w:ilvl w:val="2"/>
          <w:numId w:val="23"/>
        </w:numPr>
      </w:pPr>
      <w:r>
        <w:t>Name: password</w:t>
      </w:r>
    </w:p>
    <w:p w14:paraId="798EDF0B" w14:textId="1508002E" w:rsidR="000B3C81" w:rsidRDefault="000B3C81" w:rsidP="000B3C81">
      <w:pPr>
        <w:pStyle w:val="TaskDetail"/>
        <w:numPr>
          <w:ilvl w:val="2"/>
          <w:numId w:val="23"/>
        </w:numPr>
      </w:pPr>
      <w:r>
        <w:t>Value: P@ssw0rd123!</w:t>
      </w:r>
    </w:p>
    <w:p w14:paraId="6EFBAC7D" w14:textId="13F171D4" w:rsidR="000B3C81" w:rsidRDefault="000B3C81" w:rsidP="000B3C81">
      <w:pPr>
        <w:pStyle w:val="TaskDetail"/>
        <w:numPr>
          <w:ilvl w:val="2"/>
          <w:numId w:val="23"/>
        </w:numPr>
      </w:pPr>
      <w:r>
        <w:t>Click the lock icon</w:t>
      </w:r>
    </w:p>
    <w:p w14:paraId="30A882B8" w14:textId="1A424B11" w:rsidR="000B3C81" w:rsidRDefault="000B3C81" w:rsidP="000B3C81">
      <w:pPr>
        <w:pStyle w:val="TaskDetail"/>
        <w:ind w:left="2160"/>
      </w:pPr>
      <w:r>
        <w:rPr>
          <w:noProof/>
        </w:rPr>
        <w:drawing>
          <wp:inline distT="0" distB="0" distL="0" distR="0" wp14:anchorId="2B627FB4" wp14:editId="5311D330">
            <wp:extent cx="4979096" cy="9458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2809" cy="9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850" w14:textId="38E86DA8" w:rsidR="00611BA3" w:rsidRDefault="00611BA3" w:rsidP="000B3C81">
      <w:pPr>
        <w:pStyle w:val="TaskDetail"/>
        <w:ind w:left="2160"/>
      </w:pPr>
    </w:p>
    <w:p w14:paraId="47C3A4F7" w14:textId="379C76E4" w:rsidR="00611BA3" w:rsidRDefault="00611BA3" w:rsidP="000B3C81">
      <w:pPr>
        <w:pStyle w:val="TaskDetail"/>
        <w:ind w:left="2160"/>
      </w:pPr>
    </w:p>
    <w:p w14:paraId="0889D688" w14:textId="2AF7E0BF" w:rsidR="00611BA3" w:rsidRDefault="00611BA3" w:rsidP="000B3C81">
      <w:pPr>
        <w:pStyle w:val="TaskDetail"/>
        <w:ind w:left="2160"/>
      </w:pPr>
    </w:p>
    <w:p w14:paraId="0275C1DA" w14:textId="77777777" w:rsidR="00611BA3" w:rsidRDefault="00611BA3" w:rsidP="000B3C81">
      <w:pPr>
        <w:pStyle w:val="TaskDetail"/>
        <w:ind w:left="2160"/>
      </w:pPr>
    </w:p>
    <w:p w14:paraId="19902326" w14:textId="77777777" w:rsidR="004D781A" w:rsidRDefault="004C7A87" w:rsidP="00E3064B">
      <w:pPr>
        <w:pStyle w:val="TaskDetail"/>
        <w:numPr>
          <w:ilvl w:val="0"/>
          <w:numId w:val="23"/>
        </w:numPr>
      </w:pPr>
      <w:r>
        <w:lastRenderedPageBreak/>
        <w:t>Click on the Pipeline view.</w:t>
      </w:r>
      <w:r w:rsidR="004D781A">
        <w:t xml:space="preserve"> Click Add an Artifact.</w:t>
      </w:r>
    </w:p>
    <w:p w14:paraId="4744EB1E" w14:textId="4A84E5D9" w:rsidR="004D781A" w:rsidRDefault="00611BA3" w:rsidP="00F45C5F">
      <w:pPr>
        <w:pStyle w:val="TaskDetail"/>
        <w:ind w:left="1710"/>
      </w:pPr>
      <w:r>
        <w:rPr>
          <w:noProof/>
        </w:rPr>
        <w:drawing>
          <wp:inline distT="0" distB="0" distL="0" distR="0" wp14:anchorId="67728BEC" wp14:editId="0BF1D989">
            <wp:extent cx="1371600" cy="17755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2107" cy="178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6BF" w14:textId="6DD4A98F" w:rsidR="00F45C5F" w:rsidRDefault="00F45C5F" w:rsidP="00E3064B">
      <w:pPr>
        <w:pStyle w:val="TaskDetail"/>
        <w:numPr>
          <w:ilvl w:val="0"/>
          <w:numId w:val="23"/>
        </w:numPr>
      </w:pPr>
      <w:r>
        <w:t xml:space="preserve">Add your CI build that you created in the last exercise. Click Add. </w:t>
      </w:r>
    </w:p>
    <w:p w14:paraId="1279D255" w14:textId="2D6A5B43" w:rsidR="00F45C5F" w:rsidRDefault="00F45C5F" w:rsidP="00FA08FE">
      <w:pPr>
        <w:pStyle w:val="TaskDetail"/>
        <w:ind w:left="1710"/>
      </w:pPr>
      <w:r>
        <w:rPr>
          <w:noProof/>
        </w:rPr>
        <w:drawing>
          <wp:inline distT="0" distB="0" distL="0" distR="0" wp14:anchorId="1D77AD5D" wp14:editId="76EEC62C">
            <wp:extent cx="2686280" cy="2774515"/>
            <wp:effectExtent l="0" t="0" r="0" b="698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080" cy="27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8CC" w14:textId="34C7659B" w:rsidR="004C7A87" w:rsidRDefault="004C7A87" w:rsidP="00E3064B">
      <w:pPr>
        <w:pStyle w:val="TaskDetail"/>
        <w:numPr>
          <w:ilvl w:val="0"/>
          <w:numId w:val="23"/>
        </w:numPr>
      </w:pPr>
      <w:r>
        <w:t xml:space="preserve"> Click on the lightning bolt icon to add a Trigger.</w:t>
      </w:r>
      <w:r w:rsidR="008C1591">
        <w:t xml:space="preserve"> Click Enable.</w:t>
      </w:r>
    </w:p>
    <w:p w14:paraId="6091C1C6" w14:textId="5FD936D6" w:rsidR="008C1591" w:rsidRDefault="008C1591" w:rsidP="008C1591">
      <w:pPr>
        <w:pStyle w:val="TaskDetail"/>
        <w:ind w:left="1710"/>
      </w:pPr>
      <w:r>
        <w:rPr>
          <w:noProof/>
        </w:rPr>
        <w:drawing>
          <wp:inline distT="0" distB="0" distL="0" distR="0" wp14:anchorId="2B199426" wp14:editId="7AD2250B">
            <wp:extent cx="3256636" cy="1178095"/>
            <wp:effectExtent l="0" t="0" r="1270" b="3175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119" cy="11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5200" w14:textId="6AE41BEB" w:rsidR="004818FC" w:rsidRDefault="004818FC" w:rsidP="00E3064B">
      <w:pPr>
        <w:pStyle w:val="TaskDetail"/>
        <w:numPr>
          <w:ilvl w:val="0"/>
          <w:numId w:val="23"/>
        </w:numPr>
      </w:pPr>
      <w:r>
        <w:t>Click Save.</w:t>
      </w:r>
    </w:p>
    <w:p w14:paraId="5849F345" w14:textId="2B5A0FA6" w:rsidR="004818FC" w:rsidRDefault="004818FC" w:rsidP="00E3064B">
      <w:pPr>
        <w:pStyle w:val="TaskDetail"/>
        <w:numPr>
          <w:ilvl w:val="0"/>
          <w:numId w:val="23"/>
        </w:numPr>
      </w:pPr>
      <w:r>
        <w:t>Click Release</w:t>
      </w:r>
      <w:r w:rsidR="004845CD">
        <w:t xml:space="preserve"> &gt; Create a Release</w:t>
      </w:r>
      <w:r>
        <w:t xml:space="preserve">. </w:t>
      </w:r>
      <w:r w:rsidR="0043666A">
        <w:t xml:space="preserve">On the right pop-up, leave everything as default, </w:t>
      </w:r>
      <w:r w:rsidR="009A088A">
        <w:t xml:space="preserve">and </w:t>
      </w:r>
      <w:r w:rsidR="0043666A">
        <w:t xml:space="preserve">hit Create. </w:t>
      </w:r>
    </w:p>
    <w:bookmarkEnd w:id="7"/>
    <w:p w14:paraId="2D012AD8" w14:textId="77777777" w:rsidR="00361DAA" w:rsidRDefault="00361DAA" w:rsidP="00361DAA">
      <w:pPr>
        <w:pStyle w:val="TaskDetail"/>
      </w:pPr>
    </w:p>
    <w:p w14:paraId="20D56E9F" w14:textId="77777777" w:rsidR="0065544E" w:rsidRPr="00B00779" w:rsidRDefault="00AA6FB4" w:rsidP="0065544E">
      <w:pPr>
        <w:pStyle w:val="CompletionMessage"/>
      </w:pPr>
      <w:r>
        <w:t>Exercise 2 has been completed</w:t>
      </w:r>
    </w:p>
    <w:p w14:paraId="37018E8C" w14:textId="66A52371" w:rsidR="0065544E" w:rsidRDefault="0065544E" w:rsidP="0065544E">
      <w:pPr>
        <w:pStyle w:val="ExerciseHeading"/>
      </w:pPr>
      <w:bookmarkStart w:id="8" w:name="_Toc523182043"/>
      <w:r>
        <w:lastRenderedPageBreak/>
        <w:t xml:space="preserve">Exercise </w:t>
      </w:r>
      <w:r w:rsidR="00C32CAA">
        <w:t>3</w:t>
      </w:r>
      <w:r>
        <w:t xml:space="preserve">: </w:t>
      </w:r>
      <w:r w:rsidR="00F7148E">
        <w:t>End to End Testing</w:t>
      </w:r>
      <w:r w:rsidR="009C0FDB">
        <w:t xml:space="preserve"> – Putting it All Together</w:t>
      </w:r>
      <w:bookmarkEnd w:id="8"/>
    </w:p>
    <w:p w14:paraId="51C660F5" w14:textId="77777777" w:rsidR="0065544E" w:rsidRDefault="00B256D6" w:rsidP="0065544E">
      <w:pPr>
        <w:pStyle w:val="ExerciseScenerio"/>
      </w:pPr>
      <w:r w:rsidRPr="00B256D6">
        <w:t>This exercise shows how to rename old and new databases</w:t>
      </w:r>
    </w:p>
    <w:p w14:paraId="42827783" w14:textId="77777777" w:rsidR="0065544E" w:rsidRDefault="0065544E" w:rsidP="0065544E">
      <w:pPr>
        <w:pStyle w:val="TaskHeading"/>
      </w:pPr>
      <w:r>
        <w:t>Tasks</w:t>
      </w:r>
    </w:p>
    <w:p w14:paraId="222FB4A2" w14:textId="5E00987A" w:rsidR="00B256D6" w:rsidRDefault="00295AC1" w:rsidP="00B256D6">
      <w:pPr>
        <w:pStyle w:val="TaskName"/>
        <w:numPr>
          <w:ilvl w:val="0"/>
          <w:numId w:val="16"/>
        </w:numPr>
      </w:pPr>
      <w:r>
        <w:t xml:space="preserve">Make Code Changes, Commit, and Push using Visual Studio </w:t>
      </w:r>
    </w:p>
    <w:p w14:paraId="1B316EBD" w14:textId="7E1B1F37" w:rsidR="00B256D6" w:rsidRDefault="003E5FE6" w:rsidP="00FB6DFF">
      <w:pPr>
        <w:pStyle w:val="TaskDetail"/>
        <w:numPr>
          <w:ilvl w:val="0"/>
          <w:numId w:val="25"/>
        </w:numPr>
      </w:pPr>
      <w:r>
        <w:t>Try doing th</w:t>
      </w:r>
      <w:r w:rsidR="00DA5048">
        <w:t>e next steps</w:t>
      </w:r>
      <w:r>
        <w:t xml:space="preserve"> on your own without referencing another lab.</w:t>
      </w:r>
      <w:r w:rsidR="00FB6DFF">
        <w:t xml:space="preserve"> </w:t>
      </w:r>
      <w:r>
        <w:t xml:space="preserve">If you need help with the following steps, please </w:t>
      </w:r>
      <w:r w:rsidR="00683DDE">
        <w:t>refer</w:t>
      </w:r>
      <w:r>
        <w:t xml:space="preserve"> to</w:t>
      </w:r>
      <w:r w:rsidRPr="003E5FE6">
        <w:rPr>
          <w:b/>
        </w:rPr>
        <w:t xml:space="preserve"> Module 3 lab</w:t>
      </w:r>
      <w:r>
        <w:t xml:space="preserve"> or let your instructor know and they will walk you through these next steps. </w:t>
      </w:r>
    </w:p>
    <w:p w14:paraId="44D446E3" w14:textId="69D3C3FA" w:rsidR="00D7147E" w:rsidRDefault="00D7147E" w:rsidP="00D7147E">
      <w:pPr>
        <w:pStyle w:val="TaskDetail"/>
        <w:numPr>
          <w:ilvl w:val="1"/>
          <w:numId w:val="25"/>
        </w:numPr>
      </w:pPr>
      <w:r>
        <w:t>Create a feature branch in Visual Studio</w:t>
      </w:r>
      <w:r w:rsidR="002953BC">
        <w:t xml:space="preserve"> based off the master branch</w:t>
      </w:r>
      <w:r w:rsidR="002F0088">
        <w:t xml:space="preserve"> in VSTS</w:t>
      </w:r>
      <w:r w:rsidR="00CC12BA">
        <w:t xml:space="preserve"> (</w:t>
      </w:r>
      <w:r w:rsidR="00CC12BA" w:rsidRPr="00295605">
        <w:rPr>
          <w:i/>
        </w:rPr>
        <w:t>remote origin)</w:t>
      </w:r>
      <w:r w:rsidRPr="00295605">
        <w:rPr>
          <w:i/>
        </w:rPr>
        <w:t>.</w:t>
      </w:r>
    </w:p>
    <w:p w14:paraId="1795F99A" w14:textId="70EB9084" w:rsidR="00D7147E" w:rsidRDefault="00D7147E" w:rsidP="00D7147E">
      <w:pPr>
        <w:pStyle w:val="TaskDetail"/>
        <w:numPr>
          <w:ilvl w:val="1"/>
          <w:numId w:val="25"/>
        </w:numPr>
      </w:pPr>
      <w:r>
        <w:t xml:space="preserve">Swap to the new feature branch </w:t>
      </w:r>
      <w:r w:rsidR="00E62D98">
        <w:t>and</w:t>
      </w:r>
      <w:r>
        <w:t xml:space="preserve"> </w:t>
      </w:r>
      <w:r w:rsidR="003B68FF">
        <w:t>e</w:t>
      </w:r>
      <w:r>
        <w:t xml:space="preserve">nsure you are “checked out” to that new feature branch. </w:t>
      </w:r>
    </w:p>
    <w:p w14:paraId="7F7B3C23" w14:textId="71898C32" w:rsidR="00D7147E" w:rsidRDefault="00D7147E" w:rsidP="00D7147E">
      <w:pPr>
        <w:pStyle w:val="TaskDetail"/>
        <w:numPr>
          <w:ilvl w:val="1"/>
          <w:numId w:val="25"/>
        </w:numPr>
      </w:pPr>
      <w:r>
        <w:t xml:space="preserve">Make a code change to the project’s HTML page that you can visibly see an update to on the front-end web project.  </w:t>
      </w:r>
    </w:p>
    <w:p w14:paraId="3CA3EC7A" w14:textId="0A510439" w:rsidR="00FB6DFF" w:rsidRDefault="00FB6DFF" w:rsidP="00DA5048">
      <w:pPr>
        <w:pStyle w:val="TaskDetail"/>
        <w:numPr>
          <w:ilvl w:val="1"/>
          <w:numId w:val="25"/>
        </w:numPr>
      </w:pPr>
      <w:r>
        <w:t>Commit the code in Visual Studio.</w:t>
      </w:r>
    </w:p>
    <w:p w14:paraId="33C0B771" w14:textId="03EB7472" w:rsidR="00FB6DFF" w:rsidRDefault="00FB6DFF" w:rsidP="00DA5048">
      <w:pPr>
        <w:pStyle w:val="TaskDetail"/>
        <w:numPr>
          <w:ilvl w:val="1"/>
          <w:numId w:val="25"/>
        </w:numPr>
      </w:pPr>
      <w:r>
        <w:t xml:space="preserve">Push the code from Visual Studio to VSTS. </w:t>
      </w:r>
    </w:p>
    <w:p w14:paraId="7ADEF6ED" w14:textId="327702D7" w:rsidR="006938AA" w:rsidRDefault="006938AA" w:rsidP="00DA5048">
      <w:pPr>
        <w:pStyle w:val="TaskDetail"/>
        <w:numPr>
          <w:ilvl w:val="1"/>
          <w:numId w:val="25"/>
        </w:numPr>
      </w:pPr>
      <w:r>
        <w:t>Create a Pull Request in VSTS</w:t>
      </w:r>
    </w:p>
    <w:p w14:paraId="1AB4C128" w14:textId="5C247032" w:rsidR="006938AA" w:rsidRDefault="006938AA" w:rsidP="00DA5048">
      <w:pPr>
        <w:pStyle w:val="TaskDetail"/>
        <w:numPr>
          <w:ilvl w:val="1"/>
          <w:numId w:val="25"/>
        </w:numPr>
      </w:pPr>
      <w:r>
        <w:t>Complete the Pull Request in VSTS</w:t>
      </w:r>
      <w:r w:rsidR="00B757A0">
        <w:t xml:space="preserve"> to merge your code from your feature to your master branch. </w:t>
      </w:r>
    </w:p>
    <w:p w14:paraId="1D50C2FD" w14:textId="77777777" w:rsidR="00FB6DFF" w:rsidRPr="006755F2" w:rsidRDefault="00FB6DFF" w:rsidP="003E5FE6">
      <w:pPr>
        <w:pStyle w:val="TaskDetail"/>
        <w:ind w:left="1710"/>
      </w:pPr>
    </w:p>
    <w:p w14:paraId="527211DD" w14:textId="0A53624F" w:rsidR="006755F2" w:rsidRDefault="00295AC1" w:rsidP="006755F2">
      <w:pPr>
        <w:pStyle w:val="TaskName"/>
        <w:numPr>
          <w:ilvl w:val="0"/>
          <w:numId w:val="16"/>
        </w:numPr>
      </w:pPr>
      <w:r>
        <w:t>Verify CI Build definition is running</w:t>
      </w:r>
    </w:p>
    <w:p w14:paraId="7D2436E1" w14:textId="5CDD5542" w:rsidR="006755F2" w:rsidRDefault="00683DDE" w:rsidP="00FB6DFF">
      <w:pPr>
        <w:pStyle w:val="TaskDetail"/>
        <w:numPr>
          <w:ilvl w:val="0"/>
          <w:numId w:val="26"/>
        </w:numPr>
      </w:pPr>
      <w:r>
        <w:t xml:space="preserve">Click on the Build tab. </w:t>
      </w:r>
    </w:p>
    <w:p w14:paraId="321CA4D0" w14:textId="65608BE5" w:rsidR="00C164FF" w:rsidRDefault="00C164FF" w:rsidP="00FB6DFF">
      <w:pPr>
        <w:pStyle w:val="TaskDetail"/>
        <w:numPr>
          <w:ilvl w:val="0"/>
          <w:numId w:val="26"/>
        </w:numPr>
      </w:pPr>
      <w:r>
        <w:t xml:space="preserve">You should see the Status of your build definition as </w:t>
      </w:r>
      <w:r>
        <w:rPr>
          <w:b/>
        </w:rPr>
        <w:t>in progress</w:t>
      </w:r>
      <w:r>
        <w:t xml:space="preserve">. </w:t>
      </w:r>
    </w:p>
    <w:p w14:paraId="66D29EEB" w14:textId="77777777" w:rsidR="00C164FF" w:rsidRDefault="00C164FF" w:rsidP="00FB6DFF">
      <w:pPr>
        <w:pStyle w:val="TaskDetail"/>
        <w:numPr>
          <w:ilvl w:val="0"/>
          <w:numId w:val="26"/>
        </w:numPr>
      </w:pPr>
      <w:r>
        <w:t xml:space="preserve">Click on the build # to see the status: </w:t>
      </w:r>
    </w:p>
    <w:p w14:paraId="43E3CBAC" w14:textId="749A844E" w:rsidR="00C164FF" w:rsidRDefault="00C164FF" w:rsidP="00C164FF">
      <w:pPr>
        <w:pStyle w:val="TaskDetail"/>
        <w:ind w:left="1710"/>
      </w:pPr>
      <w:r>
        <w:rPr>
          <w:noProof/>
        </w:rPr>
        <w:drawing>
          <wp:inline distT="0" distB="0" distL="0" distR="0" wp14:anchorId="52530779" wp14:editId="63B6BDC1">
            <wp:extent cx="2073058" cy="1080951"/>
            <wp:effectExtent l="0" t="0" r="3810" b="508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4646" cy="10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1AD" w14:textId="77777777" w:rsidR="00ED1CF3" w:rsidRDefault="00C164FF" w:rsidP="00FB6DFF">
      <w:pPr>
        <w:pStyle w:val="TaskDetail"/>
        <w:numPr>
          <w:ilvl w:val="0"/>
          <w:numId w:val="26"/>
        </w:numPr>
      </w:pPr>
      <w:r>
        <w:t xml:space="preserve">Once you get a successful </w:t>
      </w:r>
      <w:r w:rsidR="00ED1CF3">
        <w:t xml:space="preserve">build, continue to the next step. </w:t>
      </w:r>
    </w:p>
    <w:p w14:paraId="17E842DD" w14:textId="77777777" w:rsidR="006D1CDF" w:rsidRPr="006755F2" w:rsidRDefault="006D1CDF" w:rsidP="00310956">
      <w:pPr>
        <w:pStyle w:val="TaskDetail"/>
        <w:ind w:left="0"/>
      </w:pPr>
      <w:bookmarkStart w:id="9" w:name="_GoBack"/>
      <w:bookmarkEnd w:id="9"/>
    </w:p>
    <w:p w14:paraId="715A4FA5" w14:textId="65C4B21A" w:rsidR="006755F2" w:rsidRDefault="00295AC1" w:rsidP="00295AC1">
      <w:pPr>
        <w:pStyle w:val="TaskName"/>
        <w:numPr>
          <w:ilvl w:val="0"/>
          <w:numId w:val="16"/>
        </w:numPr>
      </w:pPr>
      <w:r>
        <w:t>Verify CD Release definition is running</w:t>
      </w:r>
    </w:p>
    <w:p w14:paraId="30AE5B2A" w14:textId="116EBBBB" w:rsidR="006755F2" w:rsidRDefault="00683DDE" w:rsidP="00683DDE">
      <w:pPr>
        <w:pStyle w:val="TaskDetail"/>
        <w:numPr>
          <w:ilvl w:val="0"/>
          <w:numId w:val="27"/>
        </w:numPr>
      </w:pPr>
      <w:r>
        <w:t>Click on the Release tab.</w:t>
      </w:r>
    </w:p>
    <w:p w14:paraId="6024B632" w14:textId="5553373F" w:rsidR="00ED1CF3" w:rsidRPr="00ED1CF3" w:rsidRDefault="00ED1CF3" w:rsidP="00683DDE">
      <w:pPr>
        <w:pStyle w:val="TaskDetail"/>
        <w:numPr>
          <w:ilvl w:val="0"/>
          <w:numId w:val="27"/>
        </w:numPr>
      </w:pPr>
      <w:r>
        <w:lastRenderedPageBreak/>
        <w:t xml:space="preserve">You will see a blue in progress rectangle under the </w:t>
      </w:r>
      <w:r>
        <w:rPr>
          <w:b/>
        </w:rPr>
        <w:t>Environments column.</w:t>
      </w:r>
    </w:p>
    <w:p w14:paraId="54FA2FC7" w14:textId="62EEFAD9" w:rsidR="00ED1CF3" w:rsidRDefault="00ED1CF3" w:rsidP="00683DDE">
      <w:pPr>
        <w:pStyle w:val="TaskDetail"/>
        <w:numPr>
          <w:ilvl w:val="0"/>
          <w:numId w:val="27"/>
        </w:numPr>
      </w:pPr>
      <w:r>
        <w:t>Click on the Release that is running.</w:t>
      </w:r>
    </w:p>
    <w:p w14:paraId="051A4D4C" w14:textId="3D95720F" w:rsidR="00ED1CF3" w:rsidRDefault="00ED1CF3" w:rsidP="00683DDE">
      <w:pPr>
        <w:pStyle w:val="TaskDetail"/>
        <w:numPr>
          <w:ilvl w:val="0"/>
          <w:numId w:val="27"/>
        </w:numPr>
      </w:pPr>
      <w:r>
        <w:t>Click Logs.</w:t>
      </w:r>
    </w:p>
    <w:p w14:paraId="5BA5650C" w14:textId="7F3045A3" w:rsidR="00ED1CF3" w:rsidRDefault="00ED1CF3" w:rsidP="00ED1CF3">
      <w:pPr>
        <w:pStyle w:val="TaskDetail"/>
        <w:numPr>
          <w:ilvl w:val="0"/>
          <w:numId w:val="27"/>
        </w:numPr>
      </w:pPr>
      <w:r>
        <w:t xml:space="preserve">Once you get a successful release, continue to the next step. </w:t>
      </w:r>
    </w:p>
    <w:p w14:paraId="79EC6DEE" w14:textId="2723F2B6" w:rsidR="00ED1CF3" w:rsidRDefault="00ED1CF3" w:rsidP="00A13440">
      <w:pPr>
        <w:pStyle w:val="TaskDetail"/>
        <w:ind w:left="1710"/>
      </w:pPr>
    </w:p>
    <w:p w14:paraId="2922EFCF" w14:textId="77777777" w:rsidR="00A13440" w:rsidRDefault="00A13440" w:rsidP="00A13440">
      <w:pPr>
        <w:pStyle w:val="TaskDetail"/>
        <w:ind w:left="1710"/>
      </w:pPr>
    </w:p>
    <w:p w14:paraId="2BEC153A" w14:textId="1DCBC84D" w:rsidR="006755F2" w:rsidRDefault="000E0283" w:rsidP="006755F2">
      <w:pPr>
        <w:pStyle w:val="TaskName"/>
        <w:numPr>
          <w:ilvl w:val="0"/>
          <w:numId w:val="16"/>
        </w:numPr>
      </w:pPr>
      <w:r>
        <w:t>Verify changes appear on App Service</w:t>
      </w:r>
    </w:p>
    <w:p w14:paraId="3B5B7E00" w14:textId="4336D3CE" w:rsidR="00683DDE" w:rsidRDefault="00683DDE" w:rsidP="00683DDE">
      <w:pPr>
        <w:pStyle w:val="TaskDetail"/>
        <w:numPr>
          <w:ilvl w:val="0"/>
          <w:numId w:val="28"/>
        </w:numPr>
      </w:pPr>
      <w:r>
        <w:t xml:space="preserve">In the Azure Portal, find your Web App resource. </w:t>
      </w:r>
    </w:p>
    <w:p w14:paraId="29684CB8" w14:textId="37CC4A65" w:rsidR="00683DDE" w:rsidRDefault="00D94887" w:rsidP="00683DDE">
      <w:pPr>
        <w:pStyle w:val="TaskDetail"/>
        <w:numPr>
          <w:ilvl w:val="0"/>
          <w:numId w:val="28"/>
        </w:numPr>
      </w:pPr>
      <w:r>
        <w:t xml:space="preserve">Click on your Web App Resource. </w:t>
      </w:r>
    </w:p>
    <w:p w14:paraId="334EDAEF" w14:textId="56A48321" w:rsidR="00D94887" w:rsidRDefault="00D94887" w:rsidP="00683DDE">
      <w:pPr>
        <w:pStyle w:val="TaskDetail"/>
        <w:numPr>
          <w:ilvl w:val="0"/>
          <w:numId w:val="28"/>
        </w:numPr>
      </w:pPr>
      <w:r>
        <w:t xml:space="preserve">On the Overview page you should see the URL for it. </w:t>
      </w:r>
    </w:p>
    <w:p w14:paraId="1AF72A0A" w14:textId="7DA25A54" w:rsidR="006755F2" w:rsidRPr="006755F2" w:rsidRDefault="00683DDE" w:rsidP="00683DDE">
      <w:pPr>
        <w:pStyle w:val="TaskDetail"/>
        <w:numPr>
          <w:ilvl w:val="0"/>
          <w:numId w:val="28"/>
        </w:numPr>
      </w:pPr>
      <w:r>
        <w:t xml:space="preserve">Go to the URL </w:t>
      </w:r>
      <w:r w:rsidR="00D94887">
        <w:t xml:space="preserve">and verify your changes are there. </w:t>
      </w:r>
    </w:p>
    <w:p w14:paraId="43ADD0F5" w14:textId="77777777" w:rsidR="00B256D6" w:rsidRPr="007F7A6B" w:rsidRDefault="00B256D6" w:rsidP="00B256D6">
      <w:pPr>
        <w:pStyle w:val="TaskDetail"/>
      </w:pPr>
    </w:p>
    <w:p w14:paraId="072C204B" w14:textId="689A461B" w:rsidR="00DC6116" w:rsidRPr="00B00779" w:rsidRDefault="00B73DD3" w:rsidP="0070002F">
      <w:pPr>
        <w:pStyle w:val="CompletionMessage"/>
      </w:pPr>
      <w:r>
        <w:t>Exercise 3</w:t>
      </w:r>
      <w:r w:rsidR="0070002F">
        <w:t xml:space="preserve"> has been completed</w:t>
      </w:r>
    </w:p>
    <w:sectPr w:rsidR="00DC6116" w:rsidRPr="00B00779" w:rsidSect="008A04FA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7F6FA" w14:textId="77777777" w:rsidR="00C4690E" w:rsidRDefault="00C4690E" w:rsidP="006F21E1">
      <w:pPr>
        <w:spacing w:after="0" w:line="240" w:lineRule="auto"/>
      </w:pPr>
      <w:r>
        <w:separator/>
      </w:r>
    </w:p>
  </w:endnote>
  <w:endnote w:type="continuationSeparator" w:id="0">
    <w:p w14:paraId="2C06FFE9" w14:textId="77777777" w:rsidR="00C4690E" w:rsidRDefault="00C4690E" w:rsidP="006F21E1">
      <w:pPr>
        <w:spacing w:after="0" w:line="240" w:lineRule="auto"/>
      </w:pPr>
      <w:r>
        <w:continuationSeparator/>
      </w:r>
    </w:p>
  </w:endnote>
  <w:endnote w:type="continuationNotice" w:id="1">
    <w:p w14:paraId="0C0B777C" w14:textId="77777777" w:rsidR="00C4690E" w:rsidRDefault="00C469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54166" w14:textId="776D3682" w:rsidR="00804927" w:rsidRDefault="00310956" w:rsidP="006F21E1">
    <w:pPr>
      <w:pStyle w:val="Footer"/>
      <w:jc w:val="right"/>
    </w:pPr>
    <w:sdt>
      <w:sdtPr>
        <w:id w:val="-703024514"/>
      </w:sdtPr>
      <w:sdtEndPr/>
      <w:sdtContent>
        <w:sdt>
          <w:sdtPr>
            <w:id w:val="-521776150"/>
            <w:showingPlcHdr/>
          </w:sdtPr>
          <w:sdtEndPr/>
          <w:sdtContent>
            <w:r w:rsidR="00F35132">
              <w:t xml:space="preserve">     </w:t>
            </w:r>
          </w:sdtContent>
        </w:sdt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804927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340738BA" wp14:editId="14180CE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7CE90" w14:textId="77777777" w:rsidR="00804927" w:rsidRPr="00F35132" w:rsidRDefault="00804927">
                                <w:pPr>
                                  <w:jc w:val="center"/>
                                </w:pPr>
                                <w:r w:rsidRPr="00F35132">
                                  <w:fldChar w:fldCharType="begin"/>
                                </w:r>
                                <w:r w:rsidRPr="00F35132">
                                  <w:instrText xml:space="preserve"> PAGE    \* MERGEFORMAT </w:instrText>
                                </w:r>
                                <w:r w:rsidRPr="00F35132">
                                  <w:fldChar w:fldCharType="separate"/>
                                </w:r>
                                <w:r w:rsidR="009A2AB5" w:rsidRPr="00F35132">
                                  <w:rPr>
                                    <w:noProof/>
                                  </w:rPr>
                                  <w:t>4</w:t>
                                </w:r>
                                <w:r w:rsidRPr="00F35132"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40738BA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14:paraId="07E7CE90" w14:textId="77777777" w:rsidR="00804927" w:rsidRPr="00F35132" w:rsidRDefault="00804927">
                          <w:pPr>
                            <w:jc w:val="center"/>
                          </w:pPr>
                          <w:r w:rsidRPr="00F35132">
                            <w:fldChar w:fldCharType="begin"/>
                          </w:r>
                          <w:r w:rsidRPr="00F35132">
                            <w:instrText xml:space="preserve"> PAGE    \* MERGEFORMAT </w:instrText>
                          </w:r>
                          <w:r w:rsidRPr="00F35132">
                            <w:fldChar w:fldCharType="separate"/>
                          </w:r>
                          <w:r w:rsidR="009A2AB5" w:rsidRPr="00F35132">
                            <w:rPr>
                              <w:noProof/>
                            </w:rPr>
                            <w:t>4</w:t>
                          </w:r>
                          <w:r w:rsidRPr="00F35132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9636113"/>
      <w:docPartObj>
        <w:docPartGallery w:val="Page Numbers (Bottom of Page)"/>
        <w:docPartUnique/>
      </w:docPartObj>
    </w:sdtPr>
    <w:sdtEndPr/>
    <w:sdtContent>
      <w:p w14:paraId="50A27BB4" w14:textId="7D6DBEE6" w:rsidR="00804927" w:rsidRDefault="008049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9B44293" wp14:editId="136AEBE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9EAB8" w14:textId="77777777" w:rsidR="00804927" w:rsidRDefault="008049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A2AB5" w:rsidRPr="009A2AB5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B44293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1919EAB8" w14:textId="77777777" w:rsidR="00804927" w:rsidRDefault="008049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A2AB5" w:rsidRPr="009A2AB5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62EAB" w14:textId="77777777" w:rsidR="00F35132" w:rsidRDefault="00F35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F2EDF" w14:textId="77777777" w:rsidR="00C4690E" w:rsidRDefault="00C4690E" w:rsidP="006F21E1">
      <w:pPr>
        <w:spacing w:after="0" w:line="240" w:lineRule="auto"/>
      </w:pPr>
      <w:r>
        <w:separator/>
      </w:r>
    </w:p>
  </w:footnote>
  <w:footnote w:type="continuationSeparator" w:id="0">
    <w:p w14:paraId="4C3EBBBA" w14:textId="77777777" w:rsidR="00C4690E" w:rsidRDefault="00C4690E" w:rsidP="006F21E1">
      <w:pPr>
        <w:spacing w:after="0" w:line="240" w:lineRule="auto"/>
      </w:pPr>
      <w:r>
        <w:continuationSeparator/>
      </w:r>
    </w:p>
  </w:footnote>
  <w:footnote w:type="continuationNotice" w:id="1">
    <w:p w14:paraId="3731CFDE" w14:textId="77777777" w:rsidR="00C4690E" w:rsidRDefault="00C469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7682622"/>
    </w:sdtPr>
    <w:sdtEndPr/>
    <w:sdtContent>
      <w:p w14:paraId="5114A5D0" w14:textId="26B7C815" w:rsidR="00EF7E53" w:rsidRDefault="00EF7E53" w:rsidP="00EF7E53">
        <w:pPr>
          <w:pStyle w:val="Header"/>
          <w:jc w:val="right"/>
        </w:pPr>
        <w:r w:rsidRPr="00537CE7">
          <w:t>Microsoft Azure</w:t>
        </w:r>
        <w:r w:rsidR="00F35132">
          <w:t xml:space="preserve"> Essentials and Containers</w:t>
        </w:r>
      </w:p>
    </w:sdtContent>
  </w:sdt>
  <w:p w14:paraId="202A0730" w14:textId="77777777" w:rsidR="00804927" w:rsidRDefault="00804927" w:rsidP="00B2481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947607"/>
    </w:sdtPr>
    <w:sdtEndPr/>
    <w:sdtContent>
      <w:p w14:paraId="6926B640" w14:textId="18B6A662" w:rsidR="00804927" w:rsidRDefault="00C648D0">
        <w:pPr>
          <w:pStyle w:val="Header"/>
        </w:pPr>
        <w:r>
          <w:t xml:space="preserve">Azure Essentials and Containers </w:t>
        </w:r>
        <w:r w:rsidR="00BE666B">
          <w:t>(</w:t>
        </w:r>
        <w:r>
          <w:t>Custom Workshop</w:t>
        </w:r>
        <w:r w:rsidR="00BE666B">
          <w:t>)</w:t>
        </w:r>
        <w:r w:rsidR="006B3BA5">
          <w:t xml:space="preserve"> for the OCC</w:t>
        </w:r>
      </w:p>
      <w:p w14:paraId="0D2AB109" w14:textId="77777777" w:rsidR="00804927" w:rsidRDefault="00310956">
        <w:pPr>
          <w:pStyle w:val="Head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CFB05" w14:textId="77777777" w:rsidR="00F35132" w:rsidRDefault="00F351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592E33"/>
    <w:multiLevelType w:val="hybridMultilevel"/>
    <w:tmpl w:val="1FAA1B38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0B520818"/>
    <w:multiLevelType w:val="hybridMultilevel"/>
    <w:tmpl w:val="632879A0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5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6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0E975D81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29351578"/>
    <w:multiLevelType w:val="hybridMultilevel"/>
    <w:tmpl w:val="FD14B530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1" w15:restartNumberingAfterBreak="0">
    <w:nsid w:val="2AD02311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64124F"/>
    <w:multiLevelType w:val="hybridMultilevel"/>
    <w:tmpl w:val="FD14B530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 w15:restartNumberingAfterBreak="0">
    <w:nsid w:val="35F07CA5"/>
    <w:multiLevelType w:val="hybridMultilevel"/>
    <w:tmpl w:val="3BAC8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7B7EB0"/>
    <w:multiLevelType w:val="hybridMultilevel"/>
    <w:tmpl w:val="F52EAD0A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F190C"/>
    <w:multiLevelType w:val="hybridMultilevel"/>
    <w:tmpl w:val="3EA81DA8"/>
    <w:lvl w:ilvl="0" w:tplc="04090019">
      <w:start w:val="1"/>
      <w:numFmt w:val="lowerLetter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8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65260"/>
    <w:multiLevelType w:val="hybridMultilevel"/>
    <w:tmpl w:val="FC586EBA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59ED31B0"/>
    <w:multiLevelType w:val="hybridMultilevel"/>
    <w:tmpl w:val="01825110"/>
    <w:lvl w:ilvl="0" w:tplc="E1DE8AD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2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A0D9D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81F49"/>
    <w:multiLevelType w:val="hybridMultilevel"/>
    <w:tmpl w:val="F52EAD0A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13"/>
  </w:num>
  <w:num w:numId="7">
    <w:abstractNumId w:val="0"/>
  </w:num>
  <w:num w:numId="8">
    <w:abstractNumId w:val="24"/>
  </w:num>
  <w:num w:numId="9">
    <w:abstractNumId w:val="16"/>
  </w:num>
  <w:num w:numId="10">
    <w:abstractNumId w:val="22"/>
  </w:num>
  <w:num w:numId="11">
    <w:abstractNumId w:val="18"/>
  </w:num>
  <w:num w:numId="12">
    <w:abstractNumId w:val="23"/>
  </w:num>
  <w:num w:numId="13">
    <w:abstractNumId w:val="8"/>
  </w:num>
  <w:num w:numId="14">
    <w:abstractNumId w:val="19"/>
  </w:num>
  <w:num w:numId="15">
    <w:abstractNumId w:val="1"/>
  </w:num>
  <w:num w:numId="16">
    <w:abstractNumId w:val="14"/>
  </w:num>
  <w:num w:numId="17">
    <w:abstractNumId w:val="25"/>
  </w:num>
  <w:num w:numId="18">
    <w:abstractNumId w:val="7"/>
  </w:num>
  <w:num w:numId="19">
    <w:abstractNumId w:val="26"/>
  </w:num>
  <w:num w:numId="20">
    <w:abstractNumId w:val="17"/>
  </w:num>
  <w:num w:numId="21">
    <w:abstractNumId w:val="12"/>
  </w:num>
  <w:num w:numId="22">
    <w:abstractNumId w:val="11"/>
  </w:num>
  <w:num w:numId="23">
    <w:abstractNumId w:val="10"/>
  </w:num>
  <w:num w:numId="24">
    <w:abstractNumId w:val="15"/>
  </w:num>
  <w:num w:numId="25">
    <w:abstractNumId w:val="21"/>
  </w:num>
  <w:num w:numId="26">
    <w:abstractNumId w:val="20"/>
  </w:num>
  <w:num w:numId="27">
    <w:abstractNumId w:val="2"/>
  </w:num>
  <w:num w:numId="28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attachedTemplate r:id="rId1"/>
  <w:defaultTabStop w:val="720"/>
  <w:evenAndOddHeaders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8"/>
    <w:rsid w:val="00002C9D"/>
    <w:rsid w:val="00011D18"/>
    <w:rsid w:val="0001630E"/>
    <w:rsid w:val="000170FD"/>
    <w:rsid w:val="00022ED0"/>
    <w:rsid w:val="0004051C"/>
    <w:rsid w:val="00041018"/>
    <w:rsid w:val="00041B87"/>
    <w:rsid w:val="00041CAD"/>
    <w:rsid w:val="0005076A"/>
    <w:rsid w:val="00052400"/>
    <w:rsid w:val="0005585B"/>
    <w:rsid w:val="0005767A"/>
    <w:rsid w:val="000603BA"/>
    <w:rsid w:val="00065B70"/>
    <w:rsid w:val="00067F20"/>
    <w:rsid w:val="00071741"/>
    <w:rsid w:val="00074257"/>
    <w:rsid w:val="000800C6"/>
    <w:rsid w:val="000804B4"/>
    <w:rsid w:val="000804E6"/>
    <w:rsid w:val="00082C6C"/>
    <w:rsid w:val="00084676"/>
    <w:rsid w:val="00090825"/>
    <w:rsid w:val="000A2FD8"/>
    <w:rsid w:val="000A4D06"/>
    <w:rsid w:val="000A6AEC"/>
    <w:rsid w:val="000B27F3"/>
    <w:rsid w:val="000B3C81"/>
    <w:rsid w:val="000C4B08"/>
    <w:rsid w:val="000C5032"/>
    <w:rsid w:val="000D28A9"/>
    <w:rsid w:val="000D3F55"/>
    <w:rsid w:val="000E0283"/>
    <w:rsid w:val="000E272C"/>
    <w:rsid w:val="000E29F2"/>
    <w:rsid w:val="000E5867"/>
    <w:rsid w:val="000F4FEE"/>
    <w:rsid w:val="00103C12"/>
    <w:rsid w:val="00110D06"/>
    <w:rsid w:val="001238FD"/>
    <w:rsid w:val="001251AF"/>
    <w:rsid w:val="00130FA8"/>
    <w:rsid w:val="00140E7E"/>
    <w:rsid w:val="001413F9"/>
    <w:rsid w:val="00142287"/>
    <w:rsid w:val="00145723"/>
    <w:rsid w:val="00147A31"/>
    <w:rsid w:val="001544EB"/>
    <w:rsid w:val="00154A2D"/>
    <w:rsid w:val="00156232"/>
    <w:rsid w:val="00161503"/>
    <w:rsid w:val="0018088C"/>
    <w:rsid w:val="001833D4"/>
    <w:rsid w:val="00184BBE"/>
    <w:rsid w:val="00192F58"/>
    <w:rsid w:val="001954AF"/>
    <w:rsid w:val="001A1B37"/>
    <w:rsid w:val="001B2574"/>
    <w:rsid w:val="001B7C39"/>
    <w:rsid w:val="001D0F8F"/>
    <w:rsid w:val="001D1824"/>
    <w:rsid w:val="001D2674"/>
    <w:rsid w:val="001D2F85"/>
    <w:rsid w:val="001D4B12"/>
    <w:rsid w:val="001D79AB"/>
    <w:rsid w:val="001E45FE"/>
    <w:rsid w:val="001E6CEF"/>
    <w:rsid w:val="001F1D76"/>
    <w:rsid w:val="001F4C8F"/>
    <w:rsid w:val="00201B28"/>
    <w:rsid w:val="00202881"/>
    <w:rsid w:val="00203653"/>
    <w:rsid w:val="00205D32"/>
    <w:rsid w:val="00216524"/>
    <w:rsid w:val="00223EBD"/>
    <w:rsid w:val="002275E7"/>
    <w:rsid w:val="0023755F"/>
    <w:rsid w:val="00257567"/>
    <w:rsid w:val="00265655"/>
    <w:rsid w:val="0027114E"/>
    <w:rsid w:val="00272ACF"/>
    <w:rsid w:val="00274B1B"/>
    <w:rsid w:val="0027615E"/>
    <w:rsid w:val="00292DD1"/>
    <w:rsid w:val="0029376C"/>
    <w:rsid w:val="002953BC"/>
    <w:rsid w:val="00295605"/>
    <w:rsid w:val="002957CF"/>
    <w:rsid w:val="00295AC1"/>
    <w:rsid w:val="00297C16"/>
    <w:rsid w:val="002A2321"/>
    <w:rsid w:val="002B184F"/>
    <w:rsid w:val="002B7245"/>
    <w:rsid w:val="002C193C"/>
    <w:rsid w:val="002C4F48"/>
    <w:rsid w:val="002C706F"/>
    <w:rsid w:val="002D13E1"/>
    <w:rsid w:val="002D56C9"/>
    <w:rsid w:val="002D5BAD"/>
    <w:rsid w:val="002D668C"/>
    <w:rsid w:val="002E389F"/>
    <w:rsid w:val="002E6E26"/>
    <w:rsid w:val="002F0088"/>
    <w:rsid w:val="002F02AB"/>
    <w:rsid w:val="002F4C88"/>
    <w:rsid w:val="00303CCA"/>
    <w:rsid w:val="003044E0"/>
    <w:rsid w:val="00304EB9"/>
    <w:rsid w:val="00310956"/>
    <w:rsid w:val="00323971"/>
    <w:rsid w:val="00327F14"/>
    <w:rsid w:val="00344920"/>
    <w:rsid w:val="00347B99"/>
    <w:rsid w:val="00352051"/>
    <w:rsid w:val="00361B37"/>
    <w:rsid w:val="00361DAA"/>
    <w:rsid w:val="00362F0E"/>
    <w:rsid w:val="00365FDC"/>
    <w:rsid w:val="00370EAC"/>
    <w:rsid w:val="00381026"/>
    <w:rsid w:val="0039775D"/>
    <w:rsid w:val="003A4311"/>
    <w:rsid w:val="003B213D"/>
    <w:rsid w:val="003B2E20"/>
    <w:rsid w:val="003B333D"/>
    <w:rsid w:val="003B4466"/>
    <w:rsid w:val="003B68FF"/>
    <w:rsid w:val="003B6DA2"/>
    <w:rsid w:val="003C51DD"/>
    <w:rsid w:val="003D590E"/>
    <w:rsid w:val="003E5FE6"/>
    <w:rsid w:val="003F10AE"/>
    <w:rsid w:val="003F3384"/>
    <w:rsid w:val="003F7CE9"/>
    <w:rsid w:val="0041503D"/>
    <w:rsid w:val="004243DD"/>
    <w:rsid w:val="004263A9"/>
    <w:rsid w:val="0043666A"/>
    <w:rsid w:val="0044069C"/>
    <w:rsid w:val="004407AC"/>
    <w:rsid w:val="004410E8"/>
    <w:rsid w:val="00443570"/>
    <w:rsid w:val="00457B0C"/>
    <w:rsid w:val="00460B3C"/>
    <w:rsid w:val="00466DAD"/>
    <w:rsid w:val="00472D20"/>
    <w:rsid w:val="0047560D"/>
    <w:rsid w:val="004778CC"/>
    <w:rsid w:val="004818FC"/>
    <w:rsid w:val="004845CD"/>
    <w:rsid w:val="004940C6"/>
    <w:rsid w:val="004A48F4"/>
    <w:rsid w:val="004A5A8B"/>
    <w:rsid w:val="004B0BD8"/>
    <w:rsid w:val="004B1262"/>
    <w:rsid w:val="004B13D9"/>
    <w:rsid w:val="004B1A8A"/>
    <w:rsid w:val="004B59BF"/>
    <w:rsid w:val="004B6A84"/>
    <w:rsid w:val="004C334C"/>
    <w:rsid w:val="004C342D"/>
    <w:rsid w:val="004C7A87"/>
    <w:rsid w:val="004D18BF"/>
    <w:rsid w:val="004D781A"/>
    <w:rsid w:val="004E386F"/>
    <w:rsid w:val="004E7C29"/>
    <w:rsid w:val="004F530E"/>
    <w:rsid w:val="00500E48"/>
    <w:rsid w:val="00506A65"/>
    <w:rsid w:val="00513CEC"/>
    <w:rsid w:val="00516403"/>
    <w:rsid w:val="00516957"/>
    <w:rsid w:val="00516BCF"/>
    <w:rsid w:val="0051742A"/>
    <w:rsid w:val="00517F53"/>
    <w:rsid w:val="00522ABB"/>
    <w:rsid w:val="00525840"/>
    <w:rsid w:val="00530E7C"/>
    <w:rsid w:val="00535AC8"/>
    <w:rsid w:val="005455B7"/>
    <w:rsid w:val="00552931"/>
    <w:rsid w:val="005545D9"/>
    <w:rsid w:val="00556BA2"/>
    <w:rsid w:val="00556C26"/>
    <w:rsid w:val="00560FDF"/>
    <w:rsid w:val="005779A1"/>
    <w:rsid w:val="00582F07"/>
    <w:rsid w:val="00584436"/>
    <w:rsid w:val="00585030"/>
    <w:rsid w:val="00585A5E"/>
    <w:rsid w:val="005866BA"/>
    <w:rsid w:val="00586ED9"/>
    <w:rsid w:val="00587B78"/>
    <w:rsid w:val="00590E4B"/>
    <w:rsid w:val="005968FE"/>
    <w:rsid w:val="00597A0B"/>
    <w:rsid w:val="005A0E1F"/>
    <w:rsid w:val="005A57FD"/>
    <w:rsid w:val="005B3C2E"/>
    <w:rsid w:val="005C4124"/>
    <w:rsid w:val="005D5A4B"/>
    <w:rsid w:val="0061145F"/>
    <w:rsid w:val="00611BA3"/>
    <w:rsid w:val="006145A0"/>
    <w:rsid w:val="00620D11"/>
    <w:rsid w:val="00621E54"/>
    <w:rsid w:val="006230A5"/>
    <w:rsid w:val="006354FC"/>
    <w:rsid w:val="00642976"/>
    <w:rsid w:val="0065035A"/>
    <w:rsid w:val="0065544E"/>
    <w:rsid w:val="006576A5"/>
    <w:rsid w:val="00666F20"/>
    <w:rsid w:val="00667B7E"/>
    <w:rsid w:val="00672C44"/>
    <w:rsid w:val="006755F2"/>
    <w:rsid w:val="00683DDE"/>
    <w:rsid w:val="006938AA"/>
    <w:rsid w:val="00694953"/>
    <w:rsid w:val="00697D5F"/>
    <w:rsid w:val="006A4A16"/>
    <w:rsid w:val="006A6373"/>
    <w:rsid w:val="006B30F9"/>
    <w:rsid w:val="006B3BA5"/>
    <w:rsid w:val="006B4727"/>
    <w:rsid w:val="006B5045"/>
    <w:rsid w:val="006B61D5"/>
    <w:rsid w:val="006C1575"/>
    <w:rsid w:val="006D122F"/>
    <w:rsid w:val="006D1CDF"/>
    <w:rsid w:val="006D347C"/>
    <w:rsid w:val="006D5986"/>
    <w:rsid w:val="006E6DD4"/>
    <w:rsid w:val="006F017D"/>
    <w:rsid w:val="006F21E1"/>
    <w:rsid w:val="0070002F"/>
    <w:rsid w:val="00702F3B"/>
    <w:rsid w:val="00702F99"/>
    <w:rsid w:val="00702FF4"/>
    <w:rsid w:val="007046E8"/>
    <w:rsid w:val="0070507B"/>
    <w:rsid w:val="0071176C"/>
    <w:rsid w:val="00722E50"/>
    <w:rsid w:val="00723D31"/>
    <w:rsid w:val="00726499"/>
    <w:rsid w:val="00726F14"/>
    <w:rsid w:val="007312E5"/>
    <w:rsid w:val="007357EE"/>
    <w:rsid w:val="0073606C"/>
    <w:rsid w:val="007376FF"/>
    <w:rsid w:val="00737B54"/>
    <w:rsid w:val="00745CBD"/>
    <w:rsid w:val="007472D2"/>
    <w:rsid w:val="00762FBC"/>
    <w:rsid w:val="007643E7"/>
    <w:rsid w:val="00766301"/>
    <w:rsid w:val="00766ADE"/>
    <w:rsid w:val="007716EC"/>
    <w:rsid w:val="00775C16"/>
    <w:rsid w:val="00780CF8"/>
    <w:rsid w:val="00781CD9"/>
    <w:rsid w:val="007821F4"/>
    <w:rsid w:val="00782F96"/>
    <w:rsid w:val="00786EF2"/>
    <w:rsid w:val="00791C66"/>
    <w:rsid w:val="007A077C"/>
    <w:rsid w:val="007A4CDE"/>
    <w:rsid w:val="007A590B"/>
    <w:rsid w:val="007A737A"/>
    <w:rsid w:val="007B1620"/>
    <w:rsid w:val="007B1C08"/>
    <w:rsid w:val="007C250E"/>
    <w:rsid w:val="007C5E78"/>
    <w:rsid w:val="007C7020"/>
    <w:rsid w:val="007D09DA"/>
    <w:rsid w:val="007D0CE0"/>
    <w:rsid w:val="007D39D6"/>
    <w:rsid w:val="007D7199"/>
    <w:rsid w:val="007E49C0"/>
    <w:rsid w:val="007F2943"/>
    <w:rsid w:val="007F4EF4"/>
    <w:rsid w:val="007F5AD9"/>
    <w:rsid w:val="007F79FF"/>
    <w:rsid w:val="007F7A6B"/>
    <w:rsid w:val="0080336C"/>
    <w:rsid w:val="00804927"/>
    <w:rsid w:val="00810582"/>
    <w:rsid w:val="00810ABC"/>
    <w:rsid w:val="0081484B"/>
    <w:rsid w:val="00815F43"/>
    <w:rsid w:val="00817243"/>
    <w:rsid w:val="008208A5"/>
    <w:rsid w:val="00824252"/>
    <w:rsid w:val="00824CB2"/>
    <w:rsid w:val="0082718E"/>
    <w:rsid w:val="0083467C"/>
    <w:rsid w:val="00835B0B"/>
    <w:rsid w:val="00842785"/>
    <w:rsid w:val="008466EB"/>
    <w:rsid w:val="00856809"/>
    <w:rsid w:val="008608B8"/>
    <w:rsid w:val="008636DD"/>
    <w:rsid w:val="0086571B"/>
    <w:rsid w:val="0088298F"/>
    <w:rsid w:val="00882F72"/>
    <w:rsid w:val="0088319C"/>
    <w:rsid w:val="00883327"/>
    <w:rsid w:val="008845BD"/>
    <w:rsid w:val="008853E7"/>
    <w:rsid w:val="00885EC6"/>
    <w:rsid w:val="00886853"/>
    <w:rsid w:val="008922BE"/>
    <w:rsid w:val="008A04FA"/>
    <w:rsid w:val="008A0B9F"/>
    <w:rsid w:val="008A0D23"/>
    <w:rsid w:val="008A159C"/>
    <w:rsid w:val="008B30CE"/>
    <w:rsid w:val="008C1591"/>
    <w:rsid w:val="008C40E0"/>
    <w:rsid w:val="008C7357"/>
    <w:rsid w:val="008D01A4"/>
    <w:rsid w:val="008D2991"/>
    <w:rsid w:val="008E26B3"/>
    <w:rsid w:val="008E312A"/>
    <w:rsid w:val="008F33BC"/>
    <w:rsid w:val="00901DB1"/>
    <w:rsid w:val="009053A0"/>
    <w:rsid w:val="009056A3"/>
    <w:rsid w:val="00905FCF"/>
    <w:rsid w:val="00907EAC"/>
    <w:rsid w:val="00920BA7"/>
    <w:rsid w:val="00921192"/>
    <w:rsid w:val="00934DF4"/>
    <w:rsid w:val="00942DB2"/>
    <w:rsid w:val="00946472"/>
    <w:rsid w:val="00954E53"/>
    <w:rsid w:val="009563AC"/>
    <w:rsid w:val="009677BC"/>
    <w:rsid w:val="00970707"/>
    <w:rsid w:val="00970A7E"/>
    <w:rsid w:val="00971B4E"/>
    <w:rsid w:val="00973336"/>
    <w:rsid w:val="00976093"/>
    <w:rsid w:val="00983E67"/>
    <w:rsid w:val="0098586D"/>
    <w:rsid w:val="0099274E"/>
    <w:rsid w:val="00997199"/>
    <w:rsid w:val="009A088A"/>
    <w:rsid w:val="009A2AB5"/>
    <w:rsid w:val="009A4502"/>
    <w:rsid w:val="009A4ECA"/>
    <w:rsid w:val="009A5DCA"/>
    <w:rsid w:val="009A6DFB"/>
    <w:rsid w:val="009A795F"/>
    <w:rsid w:val="009B0649"/>
    <w:rsid w:val="009B1C8F"/>
    <w:rsid w:val="009C0FDB"/>
    <w:rsid w:val="009C2BCC"/>
    <w:rsid w:val="009C3333"/>
    <w:rsid w:val="009C4199"/>
    <w:rsid w:val="009D0595"/>
    <w:rsid w:val="009D4483"/>
    <w:rsid w:val="009D5A72"/>
    <w:rsid w:val="009D5D0F"/>
    <w:rsid w:val="009D7ADC"/>
    <w:rsid w:val="009E0D77"/>
    <w:rsid w:val="009F0CCC"/>
    <w:rsid w:val="009F3876"/>
    <w:rsid w:val="009F717C"/>
    <w:rsid w:val="00A003E9"/>
    <w:rsid w:val="00A07852"/>
    <w:rsid w:val="00A1193D"/>
    <w:rsid w:val="00A13440"/>
    <w:rsid w:val="00A20122"/>
    <w:rsid w:val="00A2344C"/>
    <w:rsid w:val="00A23ACD"/>
    <w:rsid w:val="00A26378"/>
    <w:rsid w:val="00A32369"/>
    <w:rsid w:val="00A34097"/>
    <w:rsid w:val="00A3521B"/>
    <w:rsid w:val="00A361D4"/>
    <w:rsid w:val="00A417E0"/>
    <w:rsid w:val="00A41F9C"/>
    <w:rsid w:val="00A43550"/>
    <w:rsid w:val="00A47A08"/>
    <w:rsid w:val="00A5465D"/>
    <w:rsid w:val="00A6737C"/>
    <w:rsid w:val="00A94F59"/>
    <w:rsid w:val="00A96512"/>
    <w:rsid w:val="00AA6FB4"/>
    <w:rsid w:val="00AB1AC4"/>
    <w:rsid w:val="00AB7ED6"/>
    <w:rsid w:val="00AC1869"/>
    <w:rsid w:val="00AC40A9"/>
    <w:rsid w:val="00AC4AFA"/>
    <w:rsid w:val="00AC6A0C"/>
    <w:rsid w:val="00AC7F07"/>
    <w:rsid w:val="00AD2C73"/>
    <w:rsid w:val="00AD2E82"/>
    <w:rsid w:val="00AD36E0"/>
    <w:rsid w:val="00AD543B"/>
    <w:rsid w:val="00AE654E"/>
    <w:rsid w:val="00AE7F1F"/>
    <w:rsid w:val="00AF6176"/>
    <w:rsid w:val="00B00779"/>
    <w:rsid w:val="00B22A4F"/>
    <w:rsid w:val="00B23762"/>
    <w:rsid w:val="00B24810"/>
    <w:rsid w:val="00B256D6"/>
    <w:rsid w:val="00B37817"/>
    <w:rsid w:val="00B441AC"/>
    <w:rsid w:val="00B461CE"/>
    <w:rsid w:val="00B5156A"/>
    <w:rsid w:val="00B52A79"/>
    <w:rsid w:val="00B6262C"/>
    <w:rsid w:val="00B6393D"/>
    <w:rsid w:val="00B65763"/>
    <w:rsid w:val="00B73DD3"/>
    <w:rsid w:val="00B757A0"/>
    <w:rsid w:val="00B83DE7"/>
    <w:rsid w:val="00B85166"/>
    <w:rsid w:val="00B9038D"/>
    <w:rsid w:val="00B903BD"/>
    <w:rsid w:val="00B9104A"/>
    <w:rsid w:val="00BA15FE"/>
    <w:rsid w:val="00BA739C"/>
    <w:rsid w:val="00BA7C2A"/>
    <w:rsid w:val="00BB4480"/>
    <w:rsid w:val="00BB4546"/>
    <w:rsid w:val="00BC0172"/>
    <w:rsid w:val="00BC09CF"/>
    <w:rsid w:val="00BC0A9E"/>
    <w:rsid w:val="00BC0DAA"/>
    <w:rsid w:val="00BC1162"/>
    <w:rsid w:val="00BC22EC"/>
    <w:rsid w:val="00BC5588"/>
    <w:rsid w:val="00BC59AC"/>
    <w:rsid w:val="00BC628A"/>
    <w:rsid w:val="00BD47C1"/>
    <w:rsid w:val="00BD66F6"/>
    <w:rsid w:val="00BE16F6"/>
    <w:rsid w:val="00BE666B"/>
    <w:rsid w:val="00BE6E78"/>
    <w:rsid w:val="00BF1F8C"/>
    <w:rsid w:val="00BF3156"/>
    <w:rsid w:val="00C01EDD"/>
    <w:rsid w:val="00C11792"/>
    <w:rsid w:val="00C1513F"/>
    <w:rsid w:val="00C164FF"/>
    <w:rsid w:val="00C22255"/>
    <w:rsid w:val="00C23D02"/>
    <w:rsid w:val="00C32CAA"/>
    <w:rsid w:val="00C330CB"/>
    <w:rsid w:val="00C3535F"/>
    <w:rsid w:val="00C40DB6"/>
    <w:rsid w:val="00C416F3"/>
    <w:rsid w:val="00C4690E"/>
    <w:rsid w:val="00C62F19"/>
    <w:rsid w:val="00C630AB"/>
    <w:rsid w:val="00C648D0"/>
    <w:rsid w:val="00C65820"/>
    <w:rsid w:val="00C730C5"/>
    <w:rsid w:val="00C81E94"/>
    <w:rsid w:val="00C821DC"/>
    <w:rsid w:val="00C874C6"/>
    <w:rsid w:val="00C919DB"/>
    <w:rsid w:val="00C91BE0"/>
    <w:rsid w:val="00C92937"/>
    <w:rsid w:val="00C9769C"/>
    <w:rsid w:val="00CA02D5"/>
    <w:rsid w:val="00CA1386"/>
    <w:rsid w:val="00CB24D3"/>
    <w:rsid w:val="00CB4CFC"/>
    <w:rsid w:val="00CB558D"/>
    <w:rsid w:val="00CB791B"/>
    <w:rsid w:val="00CC12BA"/>
    <w:rsid w:val="00CC1B62"/>
    <w:rsid w:val="00CC383B"/>
    <w:rsid w:val="00CD1BAB"/>
    <w:rsid w:val="00CD49D5"/>
    <w:rsid w:val="00CE4EB6"/>
    <w:rsid w:val="00CE630F"/>
    <w:rsid w:val="00CE74FE"/>
    <w:rsid w:val="00CF3DA3"/>
    <w:rsid w:val="00D07733"/>
    <w:rsid w:val="00D21707"/>
    <w:rsid w:val="00D27060"/>
    <w:rsid w:val="00D314B5"/>
    <w:rsid w:val="00D3153C"/>
    <w:rsid w:val="00D50B82"/>
    <w:rsid w:val="00D50D59"/>
    <w:rsid w:val="00D52903"/>
    <w:rsid w:val="00D533E8"/>
    <w:rsid w:val="00D5427B"/>
    <w:rsid w:val="00D61E4D"/>
    <w:rsid w:val="00D674A4"/>
    <w:rsid w:val="00D67F6D"/>
    <w:rsid w:val="00D7058A"/>
    <w:rsid w:val="00D705B1"/>
    <w:rsid w:val="00D7147E"/>
    <w:rsid w:val="00D71987"/>
    <w:rsid w:val="00D76E13"/>
    <w:rsid w:val="00D8050A"/>
    <w:rsid w:val="00D915E1"/>
    <w:rsid w:val="00D94887"/>
    <w:rsid w:val="00D96771"/>
    <w:rsid w:val="00D969BF"/>
    <w:rsid w:val="00DA3831"/>
    <w:rsid w:val="00DA3E4D"/>
    <w:rsid w:val="00DA3F6E"/>
    <w:rsid w:val="00DA5048"/>
    <w:rsid w:val="00DB0362"/>
    <w:rsid w:val="00DB117D"/>
    <w:rsid w:val="00DB386D"/>
    <w:rsid w:val="00DB38A6"/>
    <w:rsid w:val="00DC2972"/>
    <w:rsid w:val="00DC2B34"/>
    <w:rsid w:val="00DC6116"/>
    <w:rsid w:val="00DD132D"/>
    <w:rsid w:val="00DD1D18"/>
    <w:rsid w:val="00DD7E31"/>
    <w:rsid w:val="00DE5162"/>
    <w:rsid w:val="00DF075B"/>
    <w:rsid w:val="00DF5B17"/>
    <w:rsid w:val="00E00BF5"/>
    <w:rsid w:val="00E01BB2"/>
    <w:rsid w:val="00E1516D"/>
    <w:rsid w:val="00E15E9D"/>
    <w:rsid w:val="00E164AE"/>
    <w:rsid w:val="00E3052C"/>
    <w:rsid w:val="00E3064B"/>
    <w:rsid w:val="00E30B7D"/>
    <w:rsid w:val="00E32F24"/>
    <w:rsid w:val="00E33E83"/>
    <w:rsid w:val="00E34BA5"/>
    <w:rsid w:val="00E35C72"/>
    <w:rsid w:val="00E373C0"/>
    <w:rsid w:val="00E37BF9"/>
    <w:rsid w:val="00E43E78"/>
    <w:rsid w:val="00E45F1F"/>
    <w:rsid w:val="00E52304"/>
    <w:rsid w:val="00E547D2"/>
    <w:rsid w:val="00E6139A"/>
    <w:rsid w:val="00E62C28"/>
    <w:rsid w:val="00E62D98"/>
    <w:rsid w:val="00E640CF"/>
    <w:rsid w:val="00E661F3"/>
    <w:rsid w:val="00E72817"/>
    <w:rsid w:val="00E74FCF"/>
    <w:rsid w:val="00E76BEA"/>
    <w:rsid w:val="00E76FFE"/>
    <w:rsid w:val="00E86735"/>
    <w:rsid w:val="00E90030"/>
    <w:rsid w:val="00E901DF"/>
    <w:rsid w:val="00E95F28"/>
    <w:rsid w:val="00EA28B7"/>
    <w:rsid w:val="00EA77AB"/>
    <w:rsid w:val="00EB6D0C"/>
    <w:rsid w:val="00EC70AC"/>
    <w:rsid w:val="00ED13CA"/>
    <w:rsid w:val="00ED1CF3"/>
    <w:rsid w:val="00ED4462"/>
    <w:rsid w:val="00ED529E"/>
    <w:rsid w:val="00EF1C1F"/>
    <w:rsid w:val="00EF1C2B"/>
    <w:rsid w:val="00EF30D6"/>
    <w:rsid w:val="00EF7E53"/>
    <w:rsid w:val="00F045E9"/>
    <w:rsid w:val="00F04B99"/>
    <w:rsid w:val="00F260BC"/>
    <w:rsid w:val="00F33151"/>
    <w:rsid w:val="00F33F29"/>
    <w:rsid w:val="00F35132"/>
    <w:rsid w:val="00F413DC"/>
    <w:rsid w:val="00F45C5F"/>
    <w:rsid w:val="00F5367D"/>
    <w:rsid w:val="00F60295"/>
    <w:rsid w:val="00F61B2A"/>
    <w:rsid w:val="00F620CF"/>
    <w:rsid w:val="00F66B29"/>
    <w:rsid w:val="00F7148E"/>
    <w:rsid w:val="00F71DE3"/>
    <w:rsid w:val="00F731BF"/>
    <w:rsid w:val="00F74FE9"/>
    <w:rsid w:val="00F80DE2"/>
    <w:rsid w:val="00F81B98"/>
    <w:rsid w:val="00F82EA7"/>
    <w:rsid w:val="00F83F44"/>
    <w:rsid w:val="00F95E08"/>
    <w:rsid w:val="00FA08FE"/>
    <w:rsid w:val="00FA6B63"/>
    <w:rsid w:val="00FB3099"/>
    <w:rsid w:val="00FB47C8"/>
    <w:rsid w:val="00FB6DFF"/>
    <w:rsid w:val="00FC0B0D"/>
    <w:rsid w:val="00FD071C"/>
    <w:rsid w:val="00FD1BB6"/>
    <w:rsid w:val="00FD242C"/>
    <w:rsid w:val="00FD3DE6"/>
    <w:rsid w:val="00FD4A17"/>
    <w:rsid w:val="00FD58F8"/>
    <w:rsid w:val="00FD7068"/>
    <w:rsid w:val="00FE0DBC"/>
    <w:rsid w:val="00FE4964"/>
    <w:rsid w:val="00FE4B90"/>
    <w:rsid w:val="00FE6D3C"/>
    <w:rsid w:val="00FF4527"/>
    <w:rsid w:val="00FF5079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B090094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921192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ascii="Segoe UI" w:eastAsia="Calibri" w:hAnsi="Segoe U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ascii="Segoe UI" w:eastAsia="Calibri" w:hAnsi="Segoe U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ascii="Segoe UI" w:eastAsia="Calibri" w:hAnsi="Segoe U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3044E0"/>
    <w:pPr>
      <w:numPr>
        <w:ilvl w:val="0"/>
        <w:numId w:val="0"/>
      </w:numPr>
      <w:ind w:left="1350"/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3044E0"/>
    <w:rPr>
      <w:rFonts w:asciiTheme="majorHAnsi" w:eastAsia="Calibri" w:hAnsiTheme="majorHAns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ascii="Segoe UI" w:eastAsia="Calibri" w:hAnsi="Segoe U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styleId="Mention">
    <w:name w:val="Mention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D0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BFF8B92F63B4AB703C59842BCAE9C" ma:contentTypeVersion="38" ma:contentTypeDescription="Create a new document." ma:contentTypeScope="" ma:versionID="274edb851d3b5b9712d0de4e5fa89443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04560d1f-b888-43bb-a39f-fd9886ef0fa8" xmlns:ns4="7ed30aa2-a9a3-48dd-93de-4f2bc034e61b" xmlns:ns5="http://schemas.microsoft.com/sharepoint/v4" xmlns:ns6="1f6b9331-8e6d-46cf-bfbd-35ad5f8d7b32" targetNamespace="http://schemas.microsoft.com/office/2006/metadata/properties" ma:root="true" ma:fieldsID="a6d8ba8c9613895f64f9707b18198336" ns1:_="" ns2:_="" ns3:_="" ns4:_="" ns5:_="" ns6:_="">
    <xsd:import namespace="http://schemas.microsoft.com/sharepoint/v3"/>
    <xsd:import namespace="230e9df3-be65-4c73-a93b-d1236ebd677e"/>
    <xsd:import namespace="04560d1f-b888-43bb-a39f-fd9886ef0fa8"/>
    <xsd:import namespace="7ed30aa2-a9a3-48dd-93de-4f2bc034e61b"/>
    <xsd:import namespace="http://schemas.microsoft.com/sharepoint/v4"/>
    <xsd:import namespace="1f6b9331-8e6d-46cf-bfbd-35ad5f8d7b32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dBy" minOccurs="0"/>
                <xsd:element ref="ns1:LikesCount" minOccurs="0"/>
                <xsd:element ref="ns3:CommentCount" minOccurs="0"/>
                <xsd:element ref="ns4:SharedWithUsers" minOccurs="0"/>
                <xsd:element ref="ns4:SharingHintHash" minOccurs="0"/>
                <xsd:element ref="ns4:SharedWithDetails" minOccurs="0"/>
                <xsd:element ref="ns1:PublishingStartDate" minOccurs="0"/>
                <xsd:element ref="ns1:PublishingExpirationDate" minOccurs="0"/>
                <xsd:element ref="ns5:IconOverlay" minOccurs="0"/>
                <xsd:element ref="ns4:LastSharedByUser" minOccurs="0"/>
                <xsd:element ref="ns4:LastSharedByTime" minOccurs="0"/>
                <xsd:element ref="ns6:MediaServiceMetadata" minOccurs="0"/>
                <xsd:element ref="ns6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2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atedBy" ma:index="13" nillable="true" ma:displayName="Rated By" ma:description="Users rated the item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4" nillable="true" ma:displayName="User ratings" ma:description="User ratings for the item" ma:hidden="true" ma:internalName="Ratings">
      <xsd:simpleType>
        <xsd:restriction base="dms:Note"/>
      </xsd:simpleType>
    </xsd:element>
    <xsd:element name="LikedBy" ma:index="15" nillable="true" ma:displayName="Liked By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ikesCount" ma:index="16" nillable="true" ma:displayName="Number of Likes" ma:internalName="LikesCount">
      <xsd:simpleType>
        <xsd:restriction base="dms:Unknown"/>
      </xsd:simpleType>
    </xsd:element>
    <xsd:element name="PublishingStartDate" ma:index="2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2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60d1f-b888-43bb-a39f-fd9886ef0fa8" elementFormDefault="qualified">
    <xsd:import namespace="http://schemas.microsoft.com/office/2006/documentManagement/types"/>
    <xsd:import namespace="http://schemas.microsoft.com/office/infopath/2007/PartnerControls"/>
    <xsd:element name="CommentCount" ma:index="17" nillable="true" ma:displayName="Comment Count" ma:description="Comment Count" ma:internalName="Comment_x0020_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30aa2-a9a3-48dd-93de-4f2bc034e61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9" nillable="true" ma:displayName="Sharing Hint Hash" ma:internalName="SharingHintHash" ma:readOnly="true">
      <xsd:simpleType>
        <xsd:restriction base="dms:Text"/>
      </xsd:simple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2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b9331-8e6d-46cf-bfbd-35ad5f8d7b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30e9df3-be65-4c73-a93b-d1236ebd677e">CPS089-1693-372</_dlc_DocId>
    <_dlc_DocIdUrl xmlns="230e9df3-be65-4c73-a93b-d1236ebd677e">
      <Url>https://microsoft.sharepoint.com/teams/CampusProjectSites089/hahzsakosd/ipdev/_layouts/15/DocIdRedir.aspx?ID=CPS089-1693-372</Url>
      <Description>CPS089-1693-372</Description>
    </_dlc_DocIdUrl>
    <LikesCount xmlns="http://schemas.microsoft.com/sharepoint/v3" xsi:nil="true"/>
    <IconOverlay xmlns="http://schemas.microsoft.com/sharepoint/v4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PublishingExpirationDate xmlns="http://schemas.microsoft.com/sharepoint/v3" xsi:nil="true"/>
    <PublishingStartDate xmlns="http://schemas.microsoft.com/sharepoint/v3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4EC08-23B8-4951-8F97-74DF40E78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04560d1f-b888-43bb-a39f-fd9886ef0fa8"/>
    <ds:schemaRef ds:uri="7ed30aa2-a9a3-48dd-93de-4f2bc034e61b"/>
    <ds:schemaRef ds:uri="http://schemas.microsoft.com/sharepoint/v4"/>
    <ds:schemaRef ds:uri="1f6b9331-8e6d-46cf-bfbd-35ad5f8d7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  <ds:schemaRef ds:uri="230e9df3-be65-4c73-a93b-d1236ebd677e"/>
    <ds:schemaRef ds:uri="http://schemas.microsoft.com/sharepoint/v3"/>
    <ds:schemaRef ds:uri="http://schemas.microsoft.com/sharepoint/v4"/>
  </ds:schemaRefs>
</ds:datastoreItem>
</file>

<file path=customXml/itemProps3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041A5C-DB22-4B56-8E1E-55F036870945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BD1F77F0-2C4A-489A-B448-CF7C958DE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LOD_Lab_Conversion_Template.dotx</Template>
  <TotalTime>2245</TotalTime>
  <Pages>14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LOD IDL Lab Template</vt:lpstr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LOD IDL Lab Template</dc:title>
  <dc:subject/>
  <dc:creator>Administrator</dc:creator>
  <cp:keywords/>
  <dc:description/>
  <cp:lastModifiedBy>Crystal Tenn</cp:lastModifiedBy>
  <cp:revision>250</cp:revision>
  <dcterms:created xsi:type="dcterms:W3CDTF">2016-03-29T00:48:00Z</dcterms:created>
  <dcterms:modified xsi:type="dcterms:W3CDTF">2018-09-02T18:47:00Z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0x010100B3ABFF8B92F63B4AB703C59842BCAE9C</vt:lpwstr>
  </property>
  <property fmtid="{D5CDD505-2E9C-101B-9397-08002B2CF9AE}" pid="7" name="TaxKeywordTaxHTField">
    <vt:lpwstr/>
  </property>
  <property fmtid="{D5CDD505-2E9C-101B-9397-08002B2CF9AE}" pid="8" name="_dlc_DocIdItemGuid">
    <vt:lpwstr>88d3200d-bbf3-4752-a1b0-68e23bbf45a9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