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53673984"/>
        <w:picture/>
      </w:sdtPr>
      <w:sdtEndPr/>
      <w:sdtContent>
        <w:p w14:paraId="1C4B1C29" w14:textId="33F67E92" w:rsidR="00C730C5" w:rsidRPr="00257567" w:rsidRDefault="002B4550" w:rsidP="00257567">
          <w:pPr>
            <w:jc w:val="center"/>
          </w:pPr>
          <w:r w:rsidRPr="002B4550">
            <w:rPr>
              <w:noProof/>
            </w:rPr>
            <w:drawing>
              <wp:inline distT="0" distB="0" distL="0" distR="0" wp14:anchorId="12626409" wp14:editId="218EB718">
                <wp:extent cx="5035924" cy="1864260"/>
                <wp:effectExtent l="0" t="0" r="0" b="317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3379" cy="18707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rPr>
          <w:b/>
          <w:sz w:val="44"/>
          <w:szCs w:val="44"/>
        </w:rPr>
        <w:id w:val="-1503192031"/>
      </w:sdtPr>
      <w:sdtEndPr/>
      <w:sdtContent>
        <w:p w14:paraId="08840DF7" w14:textId="00CB1EDE" w:rsidR="00C730C5" w:rsidRPr="00DE5162" w:rsidRDefault="007D09DA" w:rsidP="00DE5162">
          <w:pPr>
            <w:jc w:val="center"/>
            <w:rPr>
              <w:b/>
              <w:sz w:val="44"/>
              <w:szCs w:val="44"/>
            </w:rPr>
          </w:pPr>
          <w:r>
            <w:rPr>
              <w:b/>
              <w:sz w:val="44"/>
              <w:szCs w:val="44"/>
            </w:rPr>
            <w:t xml:space="preserve">Module </w:t>
          </w:r>
          <w:r w:rsidR="00764D5E">
            <w:rPr>
              <w:b/>
              <w:sz w:val="44"/>
              <w:szCs w:val="44"/>
            </w:rPr>
            <w:t>0</w:t>
          </w:r>
          <w:r>
            <w:rPr>
              <w:b/>
              <w:sz w:val="44"/>
              <w:szCs w:val="44"/>
            </w:rPr>
            <w:t xml:space="preserve"> Lab: </w:t>
          </w:r>
          <w:r w:rsidR="00764D5E">
            <w:rPr>
              <w:b/>
              <w:sz w:val="44"/>
              <w:szCs w:val="44"/>
            </w:rPr>
            <w:t>Pre-Workshop Setup Instructions</w:t>
          </w:r>
        </w:p>
      </w:sdtContent>
    </w:sdt>
    <w:p w14:paraId="4D1871A1" w14:textId="77777777" w:rsidR="00C730C5" w:rsidRDefault="00065B70" w:rsidP="00065B70">
      <w:pPr>
        <w:pStyle w:val="TemplateVersion"/>
      </w:pPr>
      <w:bookmarkStart w:id="0" w:name="OLE_LINK1"/>
      <w:bookmarkStart w:id="1" w:name="OLE_LINK2"/>
      <w:bookmarkStart w:id="2" w:name="OLE_LINK3"/>
      <w:bookmarkStart w:id="3" w:name="OLE_LINK4"/>
      <w:r>
        <w:t>Template Version: 2.0</w:t>
      </w:r>
    </w:p>
    <w:bookmarkEnd w:id="0"/>
    <w:bookmarkEnd w:id="1"/>
    <w:bookmarkEnd w:id="2"/>
    <w:bookmarkEnd w:id="3"/>
    <w:p w14:paraId="6907880C" w14:textId="1344F6D4" w:rsidR="00737B54" w:rsidRDefault="00737B54" w:rsidP="00347B99">
      <w:pPr>
        <w:rPr>
          <w:b/>
        </w:rPr>
      </w:pPr>
    </w:p>
    <w:p w14:paraId="79D53E43" w14:textId="786ED3C8" w:rsidR="003C2D69" w:rsidRPr="003C2D69" w:rsidRDefault="003C2D69" w:rsidP="003C2D69">
      <w:pPr>
        <w:rPr>
          <w:b/>
        </w:rPr>
      </w:pPr>
      <w:r>
        <w:rPr>
          <w:b/>
        </w:rPr>
        <w:t>Introduction</w:t>
      </w:r>
    </w:p>
    <w:p w14:paraId="57BDCFE6" w14:textId="43F39CEE" w:rsidR="003C2D69" w:rsidRDefault="003C2D69" w:rsidP="00347B99">
      <w:r>
        <w:t xml:space="preserve">Welcome to the </w:t>
      </w:r>
      <w:r w:rsidRPr="003C2D69">
        <w:t>Azure Essentials and Containers (Custom Workshop)</w:t>
      </w:r>
      <w:r>
        <w:t xml:space="preserve">! </w:t>
      </w:r>
      <w:r w:rsidR="00E87C5A">
        <w:t>We will setup your free Azure Pass account and a VM in this guide.  The VM will come equipped with the following software so that you don’t need to install anything on your machines!</w:t>
      </w:r>
      <w:r w:rsidR="001D616C">
        <w:t xml:space="preserve"> </w:t>
      </w:r>
      <w:r w:rsidR="007E573C">
        <w:t>All</w:t>
      </w:r>
      <w:r w:rsidR="001D616C">
        <w:t xml:space="preserve"> the software needed to complete the 2-day workshop is included in the listing below:</w:t>
      </w:r>
    </w:p>
    <w:p w14:paraId="69456F3D" w14:textId="61BE5024" w:rsidR="00E87C5A" w:rsidRDefault="00E87C5A" w:rsidP="00E87C5A">
      <w:pPr>
        <w:pStyle w:val="ListParagraph"/>
        <w:numPr>
          <w:ilvl w:val="0"/>
          <w:numId w:val="22"/>
        </w:numPr>
      </w:pPr>
      <w:r>
        <w:t>Azure CLI</w:t>
      </w:r>
    </w:p>
    <w:p w14:paraId="5D156325" w14:textId="3CB099D3" w:rsidR="006B4072" w:rsidRDefault="006B4072" w:rsidP="00E87C5A">
      <w:pPr>
        <w:pStyle w:val="ListParagraph"/>
        <w:numPr>
          <w:ilvl w:val="0"/>
          <w:numId w:val="22"/>
        </w:numPr>
      </w:pPr>
      <w:proofErr w:type="spellStart"/>
      <w:r>
        <w:t>Kubectl</w:t>
      </w:r>
      <w:proofErr w:type="spellEnd"/>
      <w:r>
        <w:t xml:space="preserve"> CLI</w:t>
      </w:r>
    </w:p>
    <w:p w14:paraId="7180A5B9" w14:textId="2586BCDA" w:rsidR="00E87C5A" w:rsidRDefault="00E87C5A" w:rsidP="00E87C5A">
      <w:pPr>
        <w:pStyle w:val="ListParagraph"/>
        <w:numPr>
          <w:ilvl w:val="0"/>
          <w:numId w:val="22"/>
        </w:numPr>
      </w:pPr>
      <w:r>
        <w:t>Docker Community Edition (Windows)</w:t>
      </w:r>
    </w:p>
    <w:p w14:paraId="3D07C8F1" w14:textId="26862E82" w:rsidR="001D616C" w:rsidRDefault="001D616C" w:rsidP="00E87C5A">
      <w:pPr>
        <w:pStyle w:val="ListParagraph"/>
        <w:numPr>
          <w:ilvl w:val="0"/>
          <w:numId w:val="22"/>
        </w:numPr>
      </w:pPr>
      <w:r>
        <w:t>Chrome</w:t>
      </w:r>
    </w:p>
    <w:p w14:paraId="66C33E45" w14:textId="3156C80D" w:rsidR="00E87C5A" w:rsidRDefault="00E87C5A" w:rsidP="00E87C5A">
      <w:pPr>
        <w:pStyle w:val="ListParagraph"/>
        <w:numPr>
          <w:ilvl w:val="0"/>
          <w:numId w:val="22"/>
        </w:numPr>
      </w:pPr>
      <w:r>
        <w:t>Visual Studio Community 2017</w:t>
      </w:r>
    </w:p>
    <w:p w14:paraId="17AF6563" w14:textId="3F155B27" w:rsidR="00E87C5A" w:rsidRDefault="00E87C5A" w:rsidP="00E87C5A">
      <w:pPr>
        <w:pStyle w:val="ListParagraph"/>
        <w:numPr>
          <w:ilvl w:val="0"/>
          <w:numId w:val="22"/>
        </w:numPr>
      </w:pPr>
      <w:r>
        <w:t>SQL Server Express 2017</w:t>
      </w:r>
    </w:p>
    <w:p w14:paraId="33DC17CE" w14:textId="709C5E2F" w:rsidR="00E87C5A" w:rsidRDefault="00E87C5A" w:rsidP="00E87C5A">
      <w:pPr>
        <w:pStyle w:val="ListParagraph"/>
        <w:numPr>
          <w:ilvl w:val="0"/>
          <w:numId w:val="22"/>
        </w:numPr>
      </w:pPr>
      <w:r>
        <w:t>SQL Server Management Studio</w:t>
      </w:r>
    </w:p>
    <w:p w14:paraId="38FC0D1E" w14:textId="01C783E6" w:rsidR="003C2D69" w:rsidRDefault="003C2D69" w:rsidP="00347B99">
      <w:pPr>
        <w:rPr>
          <w:b/>
        </w:rPr>
      </w:pPr>
      <w:r w:rsidRPr="003C2D69">
        <w:rPr>
          <w:b/>
          <w:highlight w:val="yellow"/>
        </w:rPr>
        <w:t>Please complete this setup guide before attending the sessions September 12th – 13</w:t>
      </w:r>
      <w:r w:rsidRPr="003C2D69">
        <w:rPr>
          <w:b/>
          <w:highlight w:val="yellow"/>
          <w:vertAlign w:val="superscript"/>
        </w:rPr>
        <w:t>th</w:t>
      </w:r>
      <w:r w:rsidRPr="003C2D69">
        <w:rPr>
          <w:b/>
          <w:highlight w:val="yellow"/>
        </w:rPr>
        <w:t>, 2018 at the OCC</w:t>
      </w:r>
      <w:r w:rsidR="00E16641">
        <w:rPr>
          <w:b/>
          <w:highlight w:val="yellow"/>
        </w:rPr>
        <w:t xml:space="preserve">.  </w:t>
      </w:r>
      <w:r w:rsidR="0051304C">
        <w:rPr>
          <w:b/>
          <w:highlight w:val="yellow"/>
        </w:rPr>
        <w:t>I</w:t>
      </w:r>
      <w:r w:rsidR="00E16641">
        <w:rPr>
          <w:b/>
          <w:highlight w:val="yellow"/>
        </w:rPr>
        <w:t xml:space="preserve">f you cannot complete this </w:t>
      </w:r>
      <w:r w:rsidR="006B6868">
        <w:rPr>
          <w:b/>
          <w:highlight w:val="yellow"/>
        </w:rPr>
        <w:t>before the session or if you need help, p</w:t>
      </w:r>
      <w:r w:rsidR="00E16641">
        <w:rPr>
          <w:b/>
          <w:highlight w:val="yellow"/>
        </w:rPr>
        <w:t>lease come to the September 12</w:t>
      </w:r>
      <w:r w:rsidR="00E16641" w:rsidRPr="00E16641">
        <w:rPr>
          <w:b/>
          <w:highlight w:val="yellow"/>
          <w:vertAlign w:val="superscript"/>
        </w:rPr>
        <w:t>th</w:t>
      </w:r>
      <w:r w:rsidR="00E16641">
        <w:rPr>
          <w:b/>
          <w:highlight w:val="yellow"/>
        </w:rPr>
        <w:t xml:space="preserve"> session between 8:00 – 8:45AM and Crystal will be onsite to help you complete this </w:t>
      </w:r>
      <w:r w:rsidR="00F518E5">
        <w:rPr>
          <w:b/>
          <w:highlight w:val="yellow"/>
        </w:rPr>
        <w:t>setup</w:t>
      </w:r>
      <w:r w:rsidR="00E16641">
        <w:rPr>
          <w:b/>
          <w:highlight w:val="yellow"/>
        </w:rPr>
        <w:t xml:space="preserve"> onsite</w:t>
      </w:r>
      <w:r w:rsidR="00A03008">
        <w:rPr>
          <w:b/>
          <w:highlight w:val="yellow"/>
        </w:rPr>
        <w:t xml:space="preserve"> at the OCC in the WTC Lincoln Training Room</w:t>
      </w:r>
      <w:r w:rsidRPr="003C2D69">
        <w:rPr>
          <w:b/>
          <w:highlight w:val="yellow"/>
        </w:rPr>
        <w:t>.</w:t>
      </w:r>
      <w:r w:rsidR="00A03008">
        <w:rPr>
          <w:b/>
          <w:highlight w:val="yellow"/>
        </w:rPr>
        <w:t xml:space="preserve"> </w:t>
      </w:r>
    </w:p>
    <w:p w14:paraId="770A956C" w14:textId="77777777" w:rsidR="003C2D69" w:rsidRDefault="003C2D69" w:rsidP="00347B99">
      <w:pPr>
        <w:rPr>
          <w:b/>
        </w:rPr>
      </w:pPr>
    </w:p>
    <w:p w14:paraId="25A9C87D" w14:textId="2750FD06" w:rsidR="00347B99" w:rsidRPr="00CD196D" w:rsidRDefault="00347B99" w:rsidP="00347B99">
      <w:pPr>
        <w:rPr>
          <w:b/>
        </w:rPr>
      </w:pPr>
      <w:r w:rsidRPr="00CD196D">
        <w:rPr>
          <w:b/>
        </w:rPr>
        <w:t>Estimated Time</w:t>
      </w:r>
    </w:p>
    <w:p w14:paraId="32133E89" w14:textId="1809C9B8" w:rsidR="009F717C" w:rsidRDefault="000E4718">
      <w:r>
        <w:t xml:space="preserve">It should take </w:t>
      </w:r>
      <w:r w:rsidR="005A2034">
        <w:t>~</w:t>
      </w:r>
      <w:r w:rsidR="0051304C">
        <w:t>30</w:t>
      </w:r>
      <w:r w:rsidR="00347B99">
        <w:t xml:space="preserve"> minutes</w:t>
      </w:r>
      <w:r w:rsidR="0051304C">
        <w:t xml:space="preserve"> of</w:t>
      </w:r>
      <w:r>
        <w:t xml:space="preserve"> your</w:t>
      </w:r>
      <w:r w:rsidR="0051304C">
        <w:t xml:space="preserve"> </w:t>
      </w:r>
      <w:r>
        <w:t xml:space="preserve">dedicated </w:t>
      </w:r>
      <w:r w:rsidR="0051304C">
        <w:t>time</w:t>
      </w:r>
      <w:r>
        <w:t xml:space="preserve">, and </w:t>
      </w:r>
      <w:r w:rsidR="005A2034">
        <w:t>~</w:t>
      </w:r>
      <w:r w:rsidR="00C13F20">
        <w:t>1.5</w:t>
      </w:r>
      <w:r>
        <w:t xml:space="preserve"> hours of waiting time. During the “waiting times” you can let </w:t>
      </w:r>
      <w:r w:rsidR="00FE1EFE">
        <w:t xml:space="preserve">setup </w:t>
      </w:r>
      <w:r>
        <w:t xml:space="preserve">tasks complete in the background and </w:t>
      </w:r>
      <w:r w:rsidR="000B58D3">
        <w:t>swap back to</w:t>
      </w:r>
      <w:r w:rsidR="00140926">
        <w:t xml:space="preserve"> your work</w:t>
      </w:r>
      <w:r w:rsidR="000B58D3">
        <w:t xml:space="preserve">. </w:t>
      </w:r>
      <w:r w:rsidR="009F717C">
        <w:br w:type="page"/>
      </w:r>
    </w:p>
    <w:sdt>
      <w:sdtPr>
        <w:rPr>
          <w:rFonts w:asciiTheme="majorHAnsi" w:eastAsiaTheme="minorHAnsi" w:hAnsiTheme="majorHAnsi" w:cstheme="minorBidi"/>
          <w:b w:val="0"/>
          <w:bCs w:val="0"/>
          <w:color w:val="auto"/>
          <w:sz w:val="22"/>
          <w:szCs w:val="22"/>
        </w:rPr>
        <w:id w:val="16722972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752DF12" w14:textId="77777777" w:rsidR="00E32F24" w:rsidRDefault="00E32F24">
          <w:pPr>
            <w:pStyle w:val="TOCHeading"/>
          </w:pPr>
          <w:r>
            <w:t>Table of Contents</w:t>
          </w:r>
        </w:p>
        <w:p w14:paraId="089083FC" w14:textId="02B2F6EC" w:rsidR="00A06A53" w:rsidRDefault="00E32F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665297" w:history="1">
            <w:r w:rsidR="00A06A53" w:rsidRPr="00B60EAA">
              <w:rPr>
                <w:rStyle w:val="Hyperlink"/>
                <w:noProof/>
              </w:rPr>
              <w:t>Module 0 Lab: Pre-Workshop Setup</w:t>
            </w:r>
            <w:r w:rsidR="00A06A53">
              <w:rPr>
                <w:noProof/>
                <w:webHidden/>
              </w:rPr>
              <w:tab/>
            </w:r>
            <w:r w:rsidR="00A06A53">
              <w:rPr>
                <w:noProof/>
                <w:webHidden/>
              </w:rPr>
              <w:fldChar w:fldCharType="begin"/>
            </w:r>
            <w:r w:rsidR="00A06A53">
              <w:rPr>
                <w:noProof/>
                <w:webHidden/>
              </w:rPr>
              <w:instrText xml:space="preserve"> PAGEREF _Toc523665297 \h </w:instrText>
            </w:r>
            <w:r w:rsidR="00A06A53">
              <w:rPr>
                <w:noProof/>
                <w:webHidden/>
              </w:rPr>
            </w:r>
            <w:r w:rsidR="00A06A53">
              <w:rPr>
                <w:noProof/>
                <w:webHidden/>
              </w:rPr>
              <w:fldChar w:fldCharType="separate"/>
            </w:r>
            <w:r w:rsidR="00A06A53">
              <w:rPr>
                <w:noProof/>
                <w:webHidden/>
              </w:rPr>
              <w:t>3</w:t>
            </w:r>
            <w:r w:rsidR="00A06A53">
              <w:rPr>
                <w:noProof/>
                <w:webHidden/>
              </w:rPr>
              <w:fldChar w:fldCharType="end"/>
            </w:r>
          </w:hyperlink>
        </w:p>
        <w:p w14:paraId="2B2410B9" w14:textId="3613F59A" w:rsidR="00A06A53" w:rsidRDefault="008820C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3665298" w:history="1">
            <w:r w:rsidR="00A06A53" w:rsidRPr="00B60EAA">
              <w:rPr>
                <w:rStyle w:val="Hyperlink"/>
                <w:noProof/>
              </w:rPr>
              <w:t>Exercise 1: Setup Azure Pass Account</w:t>
            </w:r>
            <w:r w:rsidR="00A06A53">
              <w:rPr>
                <w:noProof/>
                <w:webHidden/>
              </w:rPr>
              <w:tab/>
            </w:r>
            <w:r w:rsidR="00A06A53">
              <w:rPr>
                <w:noProof/>
                <w:webHidden/>
              </w:rPr>
              <w:fldChar w:fldCharType="begin"/>
            </w:r>
            <w:r w:rsidR="00A06A53">
              <w:rPr>
                <w:noProof/>
                <w:webHidden/>
              </w:rPr>
              <w:instrText xml:space="preserve"> PAGEREF _Toc523665298 \h </w:instrText>
            </w:r>
            <w:r w:rsidR="00A06A53">
              <w:rPr>
                <w:noProof/>
                <w:webHidden/>
              </w:rPr>
            </w:r>
            <w:r w:rsidR="00A06A53">
              <w:rPr>
                <w:noProof/>
                <w:webHidden/>
              </w:rPr>
              <w:fldChar w:fldCharType="separate"/>
            </w:r>
            <w:r w:rsidR="00A06A53">
              <w:rPr>
                <w:noProof/>
                <w:webHidden/>
              </w:rPr>
              <w:t>3</w:t>
            </w:r>
            <w:r w:rsidR="00A06A53">
              <w:rPr>
                <w:noProof/>
                <w:webHidden/>
              </w:rPr>
              <w:fldChar w:fldCharType="end"/>
            </w:r>
          </w:hyperlink>
        </w:p>
        <w:p w14:paraId="21A24933" w14:textId="381067D9" w:rsidR="00A06A53" w:rsidRDefault="008820C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3665299" w:history="1">
            <w:r w:rsidR="00A06A53" w:rsidRPr="00B60EAA">
              <w:rPr>
                <w:rStyle w:val="Hyperlink"/>
                <w:noProof/>
              </w:rPr>
              <w:t>Exercise 2: Create an Azure VM with an ARM Template</w:t>
            </w:r>
            <w:r w:rsidR="00A06A53">
              <w:rPr>
                <w:noProof/>
                <w:webHidden/>
              </w:rPr>
              <w:tab/>
            </w:r>
            <w:r w:rsidR="00A06A53">
              <w:rPr>
                <w:noProof/>
                <w:webHidden/>
              </w:rPr>
              <w:fldChar w:fldCharType="begin"/>
            </w:r>
            <w:r w:rsidR="00A06A53">
              <w:rPr>
                <w:noProof/>
                <w:webHidden/>
              </w:rPr>
              <w:instrText xml:space="preserve"> PAGEREF _Toc523665299 \h </w:instrText>
            </w:r>
            <w:r w:rsidR="00A06A53">
              <w:rPr>
                <w:noProof/>
                <w:webHidden/>
              </w:rPr>
            </w:r>
            <w:r w:rsidR="00A06A53">
              <w:rPr>
                <w:noProof/>
                <w:webHidden/>
              </w:rPr>
              <w:fldChar w:fldCharType="separate"/>
            </w:r>
            <w:r w:rsidR="00A06A53">
              <w:rPr>
                <w:noProof/>
                <w:webHidden/>
              </w:rPr>
              <w:t>4</w:t>
            </w:r>
            <w:r w:rsidR="00A06A53">
              <w:rPr>
                <w:noProof/>
                <w:webHidden/>
              </w:rPr>
              <w:fldChar w:fldCharType="end"/>
            </w:r>
          </w:hyperlink>
        </w:p>
        <w:p w14:paraId="69DEE1A5" w14:textId="166E6C2F" w:rsidR="00A06A53" w:rsidRDefault="008820C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3665300" w:history="1">
            <w:r w:rsidR="00A06A53" w:rsidRPr="00B60EAA">
              <w:rPr>
                <w:rStyle w:val="Hyperlink"/>
                <w:noProof/>
              </w:rPr>
              <w:t>Exercise 3: Test your RDP Connection</w:t>
            </w:r>
            <w:r w:rsidR="00A06A53">
              <w:rPr>
                <w:noProof/>
                <w:webHidden/>
              </w:rPr>
              <w:tab/>
            </w:r>
            <w:r w:rsidR="00A06A53">
              <w:rPr>
                <w:noProof/>
                <w:webHidden/>
              </w:rPr>
              <w:fldChar w:fldCharType="begin"/>
            </w:r>
            <w:r w:rsidR="00A06A53">
              <w:rPr>
                <w:noProof/>
                <w:webHidden/>
              </w:rPr>
              <w:instrText xml:space="preserve"> PAGEREF _Toc523665300 \h </w:instrText>
            </w:r>
            <w:r w:rsidR="00A06A53">
              <w:rPr>
                <w:noProof/>
                <w:webHidden/>
              </w:rPr>
            </w:r>
            <w:r w:rsidR="00A06A53">
              <w:rPr>
                <w:noProof/>
                <w:webHidden/>
              </w:rPr>
              <w:fldChar w:fldCharType="separate"/>
            </w:r>
            <w:r w:rsidR="00A06A53">
              <w:rPr>
                <w:noProof/>
                <w:webHidden/>
              </w:rPr>
              <w:t>8</w:t>
            </w:r>
            <w:r w:rsidR="00A06A53">
              <w:rPr>
                <w:noProof/>
                <w:webHidden/>
              </w:rPr>
              <w:fldChar w:fldCharType="end"/>
            </w:r>
          </w:hyperlink>
        </w:p>
        <w:p w14:paraId="26837905" w14:textId="0F23420F" w:rsidR="00A06A53" w:rsidRDefault="008820C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3665301" w:history="1">
            <w:r w:rsidR="00A06A53" w:rsidRPr="00B60EAA">
              <w:rPr>
                <w:rStyle w:val="Hyperlink"/>
                <w:noProof/>
              </w:rPr>
              <w:t>Exercise 4: Shutdown your VM</w:t>
            </w:r>
            <w:r w:rsidR="00A06A53">
              <w:rPr>
                <w:noProof/>
                <w:webHidden/>
              </w:rPr>
              <w:tab/>
            </w:r>
            <w:r w:rsidR="00A06A53">
              <w:rPr>
                <w:noProof/>
                <w:webHidden/>
              </w:rPr>
              <w:fldChar w:fldCharType="begin"/>
            </w:r>
            <w:r w:rsidR="00A06A53">
              <w:rPr>
                <w:noProof/>
                <w:webHidden/>
              </w:rPr>
              <w:instrText xml:space="preserve"> PAGEREF _Toc523665301 \h </w:instrText>
            </w:r>
            <w:r w:rsidR="00A06A53">
              <w:rPr>
                <w:noProof/>
                <w:webHidden/>
              </w:rPr>
            </w:r>
            <w:r w:rsidR="00A06A53">
              <w:rPr>
                <w:noProof/>
                <w:webHidden/>
              </w:rPr>
              <w:fldChar w:fldCharType="separate"/>
            </w:r>
            <w:r w:rsidR="00A06A53">
              <w:rPr>
                <w:noProof/>
                <w:webHidden/>
              </w:rPr>
              <w:t>12</w:t>
            </w:r>
            <w:r w:rsidR="00A06A53">
              <w:rPr>
                <w:noProof/>
                <w:webHidden/>
              </w:rPr>
              <w:fldChar w:fldCharType="end"/>
            </w:r>
          </w:hyperlink>
        </w:p>
        <w:p w14:paraId="71B12517" w14:textId="19485FD1" w:rsidR="00500E48" w:rsidRDefault="00E32F24">
          <w:r>
            <w:rPr>
              <w:b/>
              <w:bCs/>
              <w:noProof/>
            </w:rPr>
            <w:fldChar w:fldCharType="end"/>
          </w:r>
        </w:p>
      </w:sdtContent>
    </w:sdt>
    <w:p w14:paraId="33E8D4DF" w14:textId="77777777" w:rsidR="00500E48" w:rsidRPr="00500E48" w:rsidRDefault="00500E48" w:rsidP="00500E48"/>
    <w:p w14:paraId="063B500C" w14:textId="77777777" w:rsidR="00500E48" w:rsidRPr="00500E48" w:rsidRDefault="00500E48" w:rsidP="00500E48"/>
    <w:p w14:paraId="2C7A9874" w14:textId="77777777" w:rsidR="00500E48" w:rsidRPr="00500E48" w:rsidRDefault="00500E48" w:rsidP="00500E48"/>
    <w:p w14:paraId="7637678A" w14:textId="77777777" w:rsidR="00500E48" w:rsidRPr="00500E48" w:rsidRDefault="00500E48" w:rsidP="00500E48"/>
    <w:p w14:paraId="468C0B53" w14:textId="77777777" w:rsidR="00E32F24" w:rsidRPr="00500E48" w:rsidRDefault="00500E48" w:rsidP="00500E48">
      <w:pPr>
        <w:tabs>
          <w:tab w:val="left" w:pos="1104"/>
        </w:tabs>
      </w:pPr>
      <w:r>
        <w:tab/>
      </w:r>
    </w:p>
    <w:p w14:paraId="059B421A" w14:textId="7B3CCF52" w:rsidR="009F717C" w:rsidRDefault="00052400" w:rsidP="0080336C">
      <w:pPr>
        <w:pStyle w:val="LabTitle"/>
      </w:pPr>
      <w:bookmarkStart w:id="4" w:name="_Toc523665297"/>
      <w:r>
        <w:rPr>
          <w:sz w:val="36"/>
          <w:szCs w:val="36"/>
        </w:rPr>
        <w:t xml:space="preserve">Module </w:t>
      </w:r>
      <w:r w:rsidR="00563642">
        <w:rPr>
          <w:sz w:val="36"/>
          <w:szCs w:val="36"/>
        </w:rPr>
        <w:t>0</w:t>
      </w:r>
      <w:r>
        <w:rPr>
          <w:sz w:val="36"/>
          <w:szCs w:val="36"/>
        </w:rPr>
        <w:t xml:space="preserve"> </w:t>
      </w:r>
      <w:r w:rsidR="00C874C6">
        <w:rPr>
          <w:sz w:val="36"/>
          <w:szCs w:val="36"/>
        </w:rPr>
        <w:t>Lab</w:t>
      </w:r>
      <w:r w:rsidR="009F717C" w:rsidRPr="00156232">
        <w:rPr>
          <w:sz w:val="36"/>
          <w:szCs w:val="36"/>
        </w:rPr>
        <w:t xml:space="preserve">: </w:t>
      </w:r>
      <w:r w:rsidR="00563642">
        <w:rPr>
          <w:sz w:val="36"/>
          <w:szCs w:val="36"/>
        </w:rPr>
        <w:t>Pre-Workshop Setup</w:t>
      </w:r>
      <w:bookmarkEnd w:id="4"/>
    </w:p>
    <w:p w14:paraId="2BD8545D" w14:textId="6E428E82" w:rsidR="00766301" w:rsidRDefault="00766301" w:rsidP="00766301">
      <w:pPr>
        <w:pStyle w:val="ExerciseHeading"/>
      </w:pPr>
      <w:bookmarkStart w:id="5" w:name="_Toc523665298"/>
      <w:r>
        <w:t xml:space="preserve">Exercise 1: </w:t>
      </w:r>
      <w:r w:rsidR="007144A0">
        <w:t>Setup Azure Pass Account</w:t>
      </w:r>
      <w:bookmarkEnd w:id="5"/>
    </w:p>
    <w:p w14:paraId="3B6BB21E" w14:textId="77777777" w:rsidR="00766301" w:rsidRPr="00B00779" w:rsidRDefault="00766301" w:rsidP="00766301">
      <w:pPr>
        <w:pStyle w:val="TaskHeading"/>
      </w:pPr>
      <w:r w:rsidRPr="00B00779">
        <w:t>Tasks</w:t>
      </w:r>
    </w:p>
    <w:p w14:paraId="2D9D04C3" w14:textId="44EA3A3E" w:rsidR="00766301" w:rsidRPr="003044E0" w:rsidRDefault="002B531A" w:rsidP="00766301">
      <w:pPr>
        <w:pStyle w:val="TaskName"/>
        <w:numPr>
          <w:ilvl w:val="0"/>
          <w:numId w:val="5"/>
        </w:numPr>
      </w:pPr>
      <w:r>
        <w:t>Personal Microsoft Outlook Account</w:t>
      </w:r>
    </w:p>
    <w:p w14:paraId="0AF1D23C" w14:textId="6723A0DC" w:rsidR="002B531A" w:rsidRDefault="002B531A" w:rsidP="002B531A">
      <w:pPr>
        <w:pStyle w:val="TaskDetail"/>
        <w:numPr>
          <w:ilvl w:val="0"/>
          <w:numId w:val="19"/>
        </w:numPr>
      </w:pPr>
      <w:r>
        <w:t xml:space="preserve">Make sure you have a </w:t>
      </w:r>
      <w:r w:rsidRPr="001A1A20">
        <w:rPr>
          <w:b/>
          <w:highlight w:val="yellow"/>
        </w:rPr>
        <w:t>personal Outlook account</w:t>
      </w:r>
      <w:r>
        <w:t xml:space="preserve"> that has never been associated with an Azure subscription before. If you do not own a personal Outlook account, please make one here now: </w:t>
      </w:r>
      <w:hyperlink r:id="rId13" w:history="1">
        <w:r w:rsidRPr="001C0308">
          <w:rPr>
            <w:rStyle w:val="Hyperlink"/>
          </w:rPr>
          <w:t>https://outlook.live.com/owa/?nlp=1&amp;signup=1</w:t>
        </w:r>
      </w:hyperlink>
    </w:p>
    <w:p w14:paraId="37719912" w14:textId="1387AEC6" w:rsidR="00FC0B0D" w:rsidRPr="003044E0" w:rsidRDefault="002B531A" w:rsidP="00FC0B0D">
      <w:pPr>
        <w:pStyle w:val="TaskName"/>
        <w:numPr>
          <w:ilvl w:val="0"/>
          <w:numId w:val="5"/>
        </w:numPr>
      </w:pPr>
      <w:r>
        <w:t>Redeem your Azure Pass</w:t>
      </w:r>
    </w:p>
    <w:p w14:paraId="528088D1" w14:textId="6BF57597" w:rsidR="005416EE" w:rsidRPr="006F2A5A" w:rsidRDefault="005416EE" w:rsidP="002B531A">
      <w:pPr>
        <w:pStyle w:val="TaskDetail"/>
        <w:numPr>
          <w:ilvl w:val="0"/>
          <w:numId w:val="20"/>
        </w:numPr>
        <w:rPr>
          <w:i/>
        </w:rPr>
      </w:pPr>
      <w:r>
        <w:t xml:space="preserve">Open a Chrome Incognito Window or an IE/Edge InPrivate Window (Settings &gt; Safety &gt; InPrivate Browsing).  </w:t>
      </w:r>
      <w:r w:rsidRPr="006F2A5A">
        <w:rPr>
          <w:i/>
        </w:rPr>
        <w:t xml:space="preserve">You must do this so that you can have a separate login to your Outlook credentials and do not have to logout of your work credentials for Azure. </w:t>
      </w:r>
    </w:p>
    <w:p w14:paraId="6D5B1F38" w14:textId="43F79153" w:rsidR="002B531A" w:rsidRDefault="00D17DE6" w:rsidP="002B531A">
      <w:pPr>
        <w:pStyle w:val="TaskDetail"/>
        <w:numPr>
          <w:ilvl w:val="0"/>
          <w:numId w:val="20"/>
        </w:numPr>
      </w:pPr>
      <w:r>
        <w:t xml:space="preserve">Using your </w:t>
      </w:r>
      <w:r w:rsidRPr="001A1A20">
        <w:rPr>
          <w:b/>
          <w:highlight w:val="yellow"/>
        </w:rPr>
        <w:t>Incognito/InPrivate</w:t>
      </w:r>
      <w:r>
        <w:t xml:space="preserve"> browser window, n</w:t>
      </w:r>
      <w:r w:rsidR="002B531A">
        <w:t xml:space="preserve">avigate to </w:t>
      </w:r>
      <w:hyperlink r:id="rId14" w:history="1">
        <w:r w:rsidR="002B531A" w:rsidRPr="001C0308">
          <w:rPr>
            <w:rStyle w:val="Hyperlink"/>
          </w:rPr>
          <w:t>https://www.microsoftazurepass.com/</w:t>
        </w:r>
      </w:hyperlink>
    </w:p>
    <w:p w14:paraId="5BC98E72" w14:textId="71A60A52" w:rsidR="002B531A" w:rsidRDefault="002B531A" w:rsidP="002B531A">
      <w:pPr>
        <w:pStyle w:val="TaskDetail"/>
        <w:numPr>
          <w:ilvl w:val="0"/>
          <w:numId w:val="20"/>
        </w:numPr>
      </w:pPr>
      <w:r>
        <w:t>Click Start.</w:t>
      </w:r>
    </w:p>
    <w:p w14:paraId="09E6E1CE" w14:textId="320D426F" w:rsidR="00D464A8" w:rsidRDefault="00D464A8" w:rsidP="00D464A8">
      <w:pPr>
        <w:pStyle w:val="TaskDetail"/>
        <w:ind w:left="1710"/>
      </w:pPr>
      <w:r>
        <w:rPr>
          <w:noProof/>
        </w:rPr>
        <w:drawing>
          <wp:inline distT="0" distB="0" distL="0" distR="0" wp14:anchorId="41BA5C8A" wp14:editId="4A1B3499">
            <wp:extent cx="3676650" cy="150303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5675" cy="150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0644" w14:textId="4E5E0241" w:rsidR="00D464A8" w:rsidRPr="00441477" w:rsidRDefault="00D464A8" w:rsidP="00B96FC1">
      <w:pPr>
        <w:pStyle w:val="TaskDetail"/>
        <w:numPr>
          <w:ilvl w:val="0"/>
          <w:numId w:val="20"/>
        </w:numPr>
      </w:pPr>
      <w:r>
        <w:t xml:space="preserve">Login with your Outlook account.  </w:t>
      </w:r>
      <w:r w:rsidRPr="00835B1A">
        <w:rPr>
          <w:b/>
          <w:highlight w:val="yellow"/>
        </w:rPr>
        <w:t>You</w:t>
      </w:r>
      <w:r w:rsidRPr="00835B1A">
        <w:rPr>
          <w:highlight w:val="yellow"/>
        </w:rPr>
        <w:t xml:space="preserve"> </w:t>
      </w:r>
      <w:r w:rsidRPr="001A1A20">
        <w:rPr>
          <w:b/>
          <w:highlight w:val="yellow"/>
          <w:u w:val="single"/>
        </w:rPr>
        <w:t>cannot use a work email address</w:t>
      </w:r>
      <w:r w:rsidRPr="00835B1A">
        <w:rPr>
          <w:b/>
          <w:highlight w:val="yellow"/>
        </w:rPr>
        <w:t xml:space="preserve"> because it is already associated with an Azure account</w:t>
      </w:r>
      <w:r w:rsidRPr="001A1A20">
        <w:rPr>
          <w:b/>
          <w:highlight w:val="yellow"/>
          <w:u w:val="single"/>
        </w:rPr>
        <w:t>. If you try to use a work account</w:t>
      </w:r>
      <w:r w:rsidR="00441477" w:rsidRPr="001A1A20">
        <w:rPr>
          <w:b/>
          <w:highlight w:val="yellow"/>
          <w:u w:val="single"/>
        </w:rPr>
        <w:t>,</w:t>
      </w:r>
      <w:r w:rsidRPr="001A1A20">
        <w:rPr>
          <w:b/>
          <w:highlight w:val="yellow"/>
          <w:u w:val="single"/>
        </w:rPr>
        <w:t xml:space="preserve"> it will nullify the Azure Pass code and render it unusable</w:t>
      </w:r>
      <w:r w:rsidRPr="00835B1A">
        <w:rPr>
          <w:b/>
          <w:highlight w:val="yellow"/>
        </w:rPr>
        <w:t>.</w:t>
      </w:r>
      <w:r w:rsidRPr="00835B1A">
        <w:rPr>
          <w:b/>
        </w:rPr>
        <w:t xml:space="preserve"> </w:t>
      </w:r>
    </w:p>
    <w:p w14:paraId="047115FA" w14:textId="11E2873E" w:rsidR="00441477" w:rsidRDefault="00D13EA7" w:rsidP="002B531A">
      <w:pPr>
        <w:pStyle w:val="TaskDetail"/>
        <w:numPr>
          <w:ilvl w:val="0"/>
          <w:numId w:val="20"/>
        </w:numPr>
      </w:pPr>
      <w:r>
        <w:t xml:space="preserve">Complete </w:t>
      </w:r>
      <w:r w:rsidR="00835B1A">
        <w:t>all</w:t>
      </w:r>
      <w:r>
        <w:t xml:space="preserve"> the forms</w:t>
      </w:r>
      <w:r w:rsidR="00D13628">
        <w:t>, enter the Azure Pass emailed to you,</w:t>
      </w:r>
      <w:r>
        <w:t xml:space="preserve"> and enter your personal information. No credit card will be required, it just asks for your </w:t>
      </w:r>
      <w:r w:rsidRPr="008820CF">
        <w:rPr>
          <w:b/>
          <w:highlight w:val="yellow"/>
        </w:rPr>
        <w:t>email (use your</w:t>
      </w:r>
      <w:r w:rsidR="001A1A20" w:rsidRPr="008820CF">
        <w:rPr>
          <w:b/>
          <w:highlight w:val="yellow"/>
        </w:rPr>
        <w:t xml:space="preserve"> personal</w:t>
      </w:r>
      <w:r w:rsidRPr="008820CF">
        <w:rPr>
          <w:b/>
          <w:highlight w:val="yellow"/>
        </w:rPr>
        <w:t xml:space="preserve"> Outlook),</w:t>
      </w:r>
      <w:r>
        <w:t xml:space="preserve"> name, phone number, etc.</w:t>
      </w:r>
      <w:bookmarkStart w:id="6" w:name="_GoBack"/>
      <w:bookmarkEnd w:id="6"/>
    </w:p>
    <w:p w14:paraId="721609CC" w14:textId="0352AEDD" w:rsidR="00F03DE8" w:rsidRDefault="00F03DE8" w:rsidP="002B531A">
      <w:pPr>
        <w:pStyle w:val="TaskDetail"/>
        <w:numPr>
          <w:ilvl w:val="0"/>
          <w:numId w:val="20"/>
        </w:numPr>
      </w:pPr>
      <w:r>
        <w:t>At the end, click “Take me to my subscription”</w:t>
      </w:r>
      <w:r w:rsidR="00D24A1E">
        <w:t xml:space="preserve"> which is displayed in small blue text on the next screen, or just manually navigate to </w:t>
      </w:r>
      <w:hyperlink r:id="rId16" w:history="1">
        <w:r w:rsidR="00B7134F" w:rsidRPr="001C0308">
          <w:rPr>
            <w:rStyle w:val="Hyperlink"/>
          </w:rPr>
          <w:t>http://portal.azure.com</w:t>
        </w:r>
      </w:hyperlink>
      <w:r w:rsidR="00B7134F">
        <w:t xml:space="preserve"> </w:t>
      </w:r>
    </w:p>
    <w:p w14:paraId="6E916750" w14:textId="77777777" w:rsidR="00766301" w:rsidRPr="00B00779" w:rsidRDefault="00766301" w:rsidP="00766301">
      <w:pPr>
        <w:pStyle w:val="CompletionMessage"/>
      </w:pPr>
      <w:r>
        <w:t>Exercise 1 has been completed</w:t>
      </w:r>
    </w:p>
    <w:p w14:paraId="5B3566C4" w14:textId="3B331910" w:rsidR="0065544E" w:rsidRDefault="0065544E" w:rsidP="0065544E">
      <w:pPr>
        <w:pStyle w:val="ExerciseHeading"/>
      </w:pPr>
      <w:bookmarkStart w:id="7" w:name="_Toc523665299"/>
      <w:r>
        <w:t xml:space="preserve">Exercise </w:t>
      </w:r>
      <w:r w:rsidR="00766301">
        <w:t>2</w:t>
      </w:r>
      <w:r>
        <w:t xml:space="preserve">: </w:t>
      </w:r>
      <w:r w:rsidR="007643E7">
        <w:t xml:space="preserve">Create an Azure </w:t>
      </w:r>
      <w:r w:rsidR="007144A0">
        <w:t>VM with an ARM Template</w:t>
      </w:r>
      <w:bookmarkEnd w:id="7"/>
    </w:p>
    <w:p w14:paraId="61FC3852" w14:textId="77777777" w:rsidR="0065544E" w:rsidRPr="00B00779" w:rsidRDefault="0065544E" w:rsidP="0065544E">
      <w:pPr>
        <w:pStyle w:val="TaskHeading"/>
      </w:pPr>
      <w:r w:rsidRPr="00B00779">
        <w:t>Tasks</w:t>
      </w:r>
    </w:p>
    <w:p w14:paraId="24098AC4" w14:textId="681B53BF" w:rsidR="00766301" w:rsidRPr="003044E0" w:rsidRDefault="00933015" w:rsidP="00B65763">
      <w:pPr>
        <w:pStyle w:val="TaskName"/>
        <w:numPr>
          <w:ilvl w:val="0"/>
          <w:numId w:val="8"/>
        </w:numPr>
      </w:pPr>
      <w:r>
        <w:t>Deploy your VM using an ARM Template</w:t>
      </w:r>
    </w:p>
    <w:p w14:paraId="73683FC2" w14:textId="399E8A3A" w:rsidR="00933015" w:rsidRDefault="00933015" w:rsidP="00933015">
      <w:pPr>
        <w:pStyle w:val="TaskDetail"/>
        <w:numPr>
          <w:ilvl w:val="0"/>
          <w:numId w:val="21"/>
        </w:numPr>
      </w:pPr>
      <w:r>
        <w:t>In the Azure Portal, click “Create a resource”</w:t>
      </w:r>
    </w:p>
    <w:p w14:paraId="1229A173" w14:textId="1CD8EA49" w:rsidR="00933015" w:rsidRDefault="00933015" w:rsidP="008E3928">
      <w:pPr>
        <w:pStyle w:val="TaskDetail"/>
        <w:ind w:left="2430"/>
      </w:pPr>
      <w:r>
        <w:rPr>
          <w:noProof/>
        </w:rPr>
        <w:drawing>
          <wp:inline distT="0" distB="0" distL="0" distR="0" wp14:anchorId="48A0C3E4" wp14:editId="2268128E">
            <wp:extent cx="3962400" cy="21033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7234" cy="21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B27C" w14:textId="111998D7" w:rsidR="00933015" w:rsidRDefault="00933015" w:rsidP="00933015">
      <w:pPr>
        <w:pStyle w:val="TaskDetail"/>
        <w:numPr>
          <w:ilvl w:val="0"/>
          <w:numId w:val="21"/>
        </w:numPr>
      </w:pPr>
      <w:r>
        <w:t>Search for a “Template deployment” and hit Enter.</w:t>
      </w:r>
    </w:p>
    <w:p w14:paraId="1E09369E" w14:textId="3DF10D2F" w:rsidR="00933015" w:rsidRDefault="00933015" w:rsidP="008E3928">
      <w:pPr>
        <w:pStyle w:val="TaskDetail"/>
        <w:ind w:left="2430"/>
      </w:pPr>
      <w:r>
        <w:rPr>
          <w:noProof/>
        </w:rPr>
        <w:drawing>
          <wp:inline distT="0" distB="0" distL="0" distR="0" wp14:anchorId="6393A182" wp14:editId="6BABD12D">
            <wp:extent cx="4019550" cy="207441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3554" cy="20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398B" w14:textId="6E4C1230" w:rsidR="00933015" w:rsidRDefault="00933015" w:rsidP="00933015">
      <w:pPr>
        <w:pStyle w:val="TaskDetail"/>
        <w:numPr>
          <w:ilvl w:val="0"/>
          <w:numId w:val="21"/>
        </w:numPr>
      </w:pPr>
      <w:r>
        <w:t>Click Create.</w:t>
      </w:r>
    </w:p>
    <w:p w14:paraId="7762A7A2" w14:textId="31FE164C" w:rsidR="00933015" w:rsidRDefault="00933015" w:rsidP="008E3928">
      <w:pPr>
        <w:pStyle w:val="TaskDetail"/>
        <w:ind w:left="2430"/>
      </w:pPr>
      <w:r>
        <w:rPr>
          <w:noProof/>
        </w:rPr>
        <w:drawing>
          <wp:inline distT="0" distB="0" distL="0" distR="0" wp14:anchorId="7BAA3AB2" wp14:editId="290A5C8B">
            <wp:extent cx="2428875" cy="19497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3054" cy="196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F1AA" w14:textId="292E7F61" w:rsidR="00933015" w:rsidRDefault="00933015" w:rsidP="00933015">
      <w:pPr>
        <w:pStyle w:val="TaskDetail"/>
        <w:numPr>
          <w:ilvl w:val="0"/>
          <w:numId w:val="21"/>
        </w:numPr>
      </w:pPr>
      <w:r>
        <w:t>Click “Build your own template in the editor”.</w:t>
      </w:r>
    </w:p>
    <w:p w14:paraId="77D964F5" w14:textId="4328FB7A" w:rsidR="00933015" w:rsidRDefault="00377629" w:rsidP="008E3928">
      <w:pPr>
        <w:pStyle w:val="TaskDetail"/>
        <w:ind w:left="2430"/>
      </w:pPr>
      <w:r>
        <w:rPr>
          <w:noProof/>
        </w:rPr>
        <w:drawing>
          <wp:inline distT="0" distB="0" distL="0" distR="0" wp14:anchorId="16443F2E" wp14:editId="5338829B">
            <wp:extent cx="3633814" cy="2576531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3814" cy="257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A8BC" w14:textId="0350CBEE" w:rsidR="00377629" w:rsidRDefault="00377629" w:rsidP="00933015">
      <w:pPr>
        <w:pStyle w:val="TaskDetail"/>
        <w:numPr>
          <w:ilvl w:val="0"/>
          <w:numId w:val="21"/>
        </w:numPr>
      </w:pPr>
      <w:r>
        <w:t>Copy and paste the contents of the “</w:t>
      </w:r>
      <w:r w:rsidR="00F9422B" w:rsidRPr="00F9422B">
        <w:rPr>
          <w:b/>
        </w:rPr>
        <w:t>azure-windows-lab-</w:t>
      </w:r>
      <w:proofErr w:type="spellStart"/>
      <w:proofErr w:type="gramStart"/>
      <w:r w:rsidR="00F9422B" w:rsidRPr="00F9422B">
        <w:rPr>
          <w:b/>
        </w:rPr>
        <w:t>vm.json</w:t>
      </w:r>
      <w:proofErr w:type="spellEnd"/>
      <w:proofErr w:type="gramEnd"/>
      <w:r>
        <w:t>” file into the editor</w:t>
      </w:r>
      <w:r w:rsidR="00F9422B">
        <w:t xml:space="preserve"> (this is provided to you as part of the welcome email</w:t>
      </w:r>
      <w:r w:rsidR="005976F5">
        <w:t xml:space="preserve"> from your instructor</w:t>
      </w:r>
      <w:r w:rsidR="00F9422B">
        <w:t>)</w:t>
      </w:r>
      <w:r>
        <w:t xml:space="preserve">. </w:t>
      </w:r>
    </w:p>
    <w:p w14:paraId="4DAC26FA" w14:textId="37A7479F" w:rsidR="008E3928" w:rsidRDefault="008E3928" w:rsidP="008E3928">
      <w:pPr>
        <w:pStyle w:val="TaskDetail"/>
        <w:ind w:left="2430"/>
      </w:pPr>
      <w:r>
        <w:rPr>
          <w:noProof/>
        </w:rPr>
        <w:drawing>
          <wp:inline distT="0" distB="0" distL="0" distR="0" wp14:anchorId="77805CF5" wp14:editId="127B241C">
            <wp:extent cx="4295806" cy="313851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806" cy="31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741B" w14:textId="0DAD404A" w:rsidR="008E3928" w:rsidRDefault="008E3928" w:rsidP="008E3928">
      <w:pPr>
        <w:pStyle w:val="TaskDetail"/>
        <w:ind w:left="2430"/>
      </w:pPr>
    </w:p>
    <w:p w14:paraId="4A880530" w14:textId="5F3BE604" w:rsidR="008E3928" w:rsidRDefault="008E3928" w:rsidP="008E3928">
      <w:pPr>
        <w:pStyle w:val="TaskDetail"/>
        <w:ind w:left="2430"/>
      </w:pPr>
    </w:p>
    <w:p w14:paraId="17F410A8" w14:textId="092FB169" w:rsidR="008E3928" w:rsidRDefault="008E3928" w:rsidP="008E3928">
      <w:pPr>
        <w:pStyle w:val="TaskDetail"/>
        <w:ind w:left="2430"/>
      </w:pPr>
    </w:p>
    <w:p w14:paraId="05B5BB5A" w14:textId="27E113A2" w:rsidR="008E3928" w:rsidRDefault="008E3928" w:rsidP="008E3928">
      <w:pPr>
        <w:pStyle w:val="TaskDetail"/>
        <w:ind w:left="2430"/>
      </w:pPr>
    </w:p>
    <w:p w14:paraId="00BB0094" w14:textId="77777777" w:rsidR="008E3928" w:rsidRDefault="008E3928" w:rsidP="008E3928">
      <w:pPr>
        <w:pStyle w:val="TaskDetail"/>
        <w:ind w:left="2430"/>
      </w:pPr>
    </w:p>
    <w:p w14:paraId="78AEF263" w14:textId="0D8D04FC" w:rsidR="00377629" w:rsidRDefault="00377629" w:rsidP="00933015">
      <w:pPr>
        <w:pStyle w:val="TaskDetail"/>
        <w:numPr>
          <w:ilvl w:val="0"/>
          <w:numId w:val="21"/>
        </w:numPr>
      </w:pPr>
      <w:r>
        <w:t>Hit Save.</w:t>
      </w:r>
    </w:p>
    <w:p w14:paraId="7604EBC5" w14:textId="30269D2D" w:rsidR="008E3928" w:rsidRDefault="008E3928" w:rsidP="008E3928">
      <w:pPr>
        <w:pStyle w:val="TaskDetail"/>
        <w:ind w:left="2430"/>
      </w:pPr>
      <w:r>
        <w:rPr>
          <w:noProof/>
        </w:rPr>
        <w:drawing>
          <wp:inline distT="0" distB="0" distL="0" distR="0" wp14:anchorId="5468A36F" wp14:editId="4C542C9B">
            <wp:extent cx="3295650" cy="24077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4193" cy="241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9366" w14:textId="7A0BF447" w:rsidR="00377629" w:rsidRDefault="00377629" w:rsidP="008E3928">
      <w:pPr>
        <w:pStyle w:val="TaskDetail"/>
        <w:ind w:left="2430"/>
      </w:pPr>
    </w:p>
    <w:p w14:paraId="7F617D8C" w14:textId="4FDD478A" w:rsidR="005936E3" w:rsidRDefault="005936E3" w:rsidP="00933015">
      <w:pPr>
        <w:pStyle w:val="TaskDetail"/>
        <w:numPr>
          <w:ilvl w:val="0"/>
          <w:numId w:val="21"/>
        </w:numPr>
      </w:pPr>
      <w:r>
        <w:t xml:space="preserve">Fill out the following exactly as instructed below: </w:t>
      </w:r>
    </w:p>
    <w:p w14:paraId="5510B82A" w14:textId="615C1080" w:rsidR="005936E3" w:rsidRDefault="005936E3" w:rsidP="005936E3">
      <w:pPr>
        <w:pStyle w:val="TaskDetail"/>
        <w:numPr>
          <w:ilvl w:val="1"/>
          <w:numId w:val="21"/>
        </w:numPr>
      </w:pPr>
      <w:r>
        <w:t xml:space="preserve">Resource Group: </w:t>
      </w:r>
      <w:r w:rsidRPr="005936E3">
        <w:rPr>
          <w:highlight w:val="yellow"/>
        </w:rPr>
        <w:t>INITIALS</w:t>
      </w:r>
      <w:r>
        <w:t>-my-first-</w:t>
      </w:r>
      <w:proofErr w:type="spellStart"/>
      <w:r>
        <w:t>rg</w:t>
      </w:r>
      <w:proofErr w:type="spellEnd"/>
      <w:r>
        <w:t xml:space="preserve"> (</w:t>
      </w:r>
      <w:r w:rsidRPr="005936E3">
        <w:rPr>
          <w:highlight w:val="yellow"/>
        </w:rPr>
        <w:t>change initials to YOUR initials</w:t>
      </w:r>
      <w:r>
        <w:t>)</w:t>
      </w:r>
    </w:p>
    <w:p w14:paraId="7723152B" w14:textId="62A3994F" w:rsidR="005936E3" w:rsidRDefault="005936E3" w:rsidP="005936E3">
      <w:pPr>
        <w:pStyle w:val="TaskDetail"/>
        <w:numPr>
          <w:ilvl w:val="1"/>
          <w:numId w:val="21"/>
        </w:numPr>
      </w:pPr>
      <w:r>
        <w:t>Location: East US</w:t>
      </w:r>
    </w:p>
    <w:p w14:paraId="5C17BDEF" w14:textId="5F4F2A5B" w:rsidR="005936E3" w:rsidRDefault="005936E3" w:rsidP="005936E3">
      <w:pPr>
        <w:pStyle w:val="TaskDetail"/>
        <w:numPr>
          <w:ilvl w:val="1"/>
          <w:numId w:val="21"/>
        </w:numPr>
      </w:pPr>
      <w:r>
        <w:t>Admin Username: super</w:t>
      </w:r>
    </w:p>
    <w:p w14:paraId="7B18DDD7" w14:textId="22772D6D" w:rsidR="005936E3" w:rsidRDefault="005936E3" w:rsidP="005936E3">
      <w:pPr>
        <w:pStyle w:val="TaskDetail"/>
        <w:numPr>
          <w:ilvl w:val="1"/>
          <w:numId w:val="21"/>
        </w:numPr>
      </w:pPr>
      <w:r>
        <w:t>Admin Password: P@ssw0rd123!</w:t>
      </w:r>
    </w:p>
    <w:p w14:paraId="51167840" w14:textId="642F7EBB" w:rsidR="005936E3" w:rsidRDefault="005936E3" w:rsidP="005936E3">
      <w:pPr>
        <w:pStyle w:val="TaskDetail"/>
        <w:ind w:left="2070"/>
      </w:pPr>
      <w:r>
        <w:rPr>
          <w:noProof/>
        </w:rPr>
        <w:drawing>
          <wp:inline distT="0" distB="0" distL="0" distR="0" wp14:anchorId="0D1DC40C" wp14:editId="7D5CB96F">
            <wp:extent cx="4752975" cy="38176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1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2D6B" w14:textId="7B8BE749" w:rsidR="005936E3" w:rsidRDefault="005936E3" w:rsidP="00933015">
      <w:pPr>
        <w:pStyle w:val="TaskDetail"/>
        <w:numPr>
          <w:ilvl w:val="0"/>
          <w:numId w:val="21"/>
        </w:numPr>
      </w:pPr>
      <w:r>
        <w:t xml:space="preserve">Scroll down on the page until you see a checkbox for “I agree to the terms and </w:t>
      </w:r>
      <w:r w:rsidR="001D64A9">
        <w:t>conditions…</w:t>
      </w:r>
      <w:proofErr w:type="gramStart"/>
      <w:r>
        <w:t>”, and</w:t>
      </w:r>
      <w:proofErr w:type="gramEnd"/>
      <w:r>
        <w:t xml:space="preserve"> check the box.</w:t>
      </w:r>
    </w:p>
    <w:p w14:paraId="6D70DF5F" w14:textId="71CDFF81" w:rsidR="005936E3" w:rsidRDefault="005936E3" w:rsidP="005936E3">
      <w:pPr>
        <w:pStyle w:val="TaskDetail"/>
        <w:ind w:left="2430"/>
      </w:pPr>
      <w:r>
        <w:rPr>
          <w:noProof/>
        </w:rPr>
        <w:drawing>
          <wp:inline distT="0" distB="0" distL="0" distR="0" wp14:anchorId="06CFF6B8" wp14:editId="7338B83F">
            <wp:extent cx="4538696" cy="38671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696" cy="38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9E63" w14:textId="4CE3021A" w:rsidR="00377629" w:rsidRDefault="00377629" w:rsidP="00933015">
      <w:pPr>
        <w:pStyle w:val="TaskDetail"/>
        <w:numPr>
          <w:ilvl w:val="0"/>
          <w:numId w:val="21"/>
        </w:numPr>
      </w:pPr>
      <w:r>
        <w:t xml:space="preserve">Click </w:t>
      </w:r>
      <w:r w:rsidR="005936E3">
        <w:t>Purchase</w:t>
      </w:r>
      <w:r>
        <w:t>.</w:t>
      </w:r>
    </w:p>
    <w:p w14:paraId="3BD48799" w14:textId="03B116B9" w:rsidR="005936E3" w:rsidRDefault="005936E3" w:rsidP="005936E3">
      <w:pPr>
        <w:pStyle w:val="TaskDetail"/>
        <w:ind w:left="2430"/>
      </w:pPr>
      <w:r>
        <w:rPr>
          <w:noProof/>
        </w:rPr>
        <w:drawing>
          <wp:inline distT="0" distB="0" distL="0" distR="0" wp14:anchorId="3BC17420" wp14:editId="0790BCF4">
            <wp:extent cx="4529171" cy="1724038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9171" cy="17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1688" w14:textId="2A01EE0D" w:rsidR="00377629" w:rsidRDefault="00950001" w:rsidP="00EF1F8D">
      <w:pPr>
        <w:pStyle w:val="TaskDetail"/>
        <w:numPr>
          <w:ilvl w:val="0"/>
          <w:numId w:val="21"/>
        </w:numPr>
      </w:pPr>
      <w:r>
        <w:t xml:space="preserve">You will need to wait for 1 hour and </w:t>
      </w:r>
      <w:r w:rsidR="005C47BD">
        <w:t>30</w:t>
      </w:r>
      <w:r>
        <w:t xml:space="preserve"> minutes for VM to deploy. Once the VM is deployed, you can </w:t>
      </w:r>
      <w:r w:rsidR="00B55160">
        <w:t>continue</w:t>
      </w:r>
      <w:r>
        <w:t xml:space="preserve"> </w:t>
      </w:r>
      <w:r w:rsidR="00B55160">
        <w:t xml:space="preserve">with </w:t>
      </w:r>
      <w:r>
        <w:t xml:space="preserve">Exercise 3. </w:t>
      </w:r>
      <w:r w:rsidR="00B55160">
        <w:t xml:space="preserve">You can close your Azure Portal window or shut down your computer and your VM deployment will be unaffected. </w:t>
      </w:r>
    </w:p>
    <w:p w14:paraId="20D56E9F" w14:textId="77777777" w:rsidR="0065544E" w:rsidRPr="00B00779" w:rsidRDefault="00AA6FB4" w:rsidP="0065544E">
      <w:pPr>
        <w:pStyle w:val="CompletionMessage"/>
      </w:pPr>
      <w:r>
        <w:t>Exercise 2 has been completed</w:t>
      </w:r>
    </w:p>
    <w:p w14:paraId="37018E8C" w14:textId="21064C84" w:rsidR="0065544E" w:rsidRDefault="0065544E" w:rsidP="0065544E">
      <w:pPr>
        <w:pStyle w:val="ExerciseHeading"/>
      </w:pPr>
      <w:bookmarkStart w:id="8" w:name="_Toc523665300"/>
      <w:r>
        <w:t xml:space="preserve">Exercise </w:t>
      </w:r>
      <w:r w:rsidR="00C32CAA">
        <w:t>3</w:t>
      </w:r>
      <w:r>
        <w:t xml:space="preserve">: </w:t>
      </w:r>
      <w:r w:rsidR="007144A0">
        <w:t>Test your RDP Connection</w:t>
      </w:r>
      <w:bookmarkEnd w:id="8"/>
    </w:p>
    <w:p w14:paraId="51C660F5" w14:textId="77777777" w:rsidR="0065544E" w:rsidRDefault="00B256D6" w:rsidP="0065544E">
      <w:pPr>
        <w:pStyle w:val="ExerciseScenerio"/>
      </w:pPr>
      <w:r w:rsidRPr="00B256D6">
        <w:t>This exercise shows how to rename old and new databases</w:t>
      </w:r>
    </w:p>
    <w:p w14:paraId="42827783" w14:textId="77777777" w:rsidR="0065544E" w:rsidRDefault="0065544E" w:rsidP="0065544E">
      <w:pPr>
        <w:pStyle w:val="TaskHeading"/>
      </w:pPr>
      <w:r>
        <w:t>Tasks</w:t>
      </w:r>
    </w:p>
    <w:p w14:paraId="222FB4A2" w14:textId="43598FB7" w:rsidR="00B256D6" w:rsidRDefault="00C563C0" w:rsidP="00B256D6">
      <w:pPr>
        <w:pStyle w:val="TaskName"/>
        <w:numPr>
          <w:ilvl w:val="0"/>
          <w:numId w:val="16"/>
        </w:numPr>
      </w:pPr>
      <w:r>
        <w:t>RDP into your VM</w:t>
      </w:r>
    </w:p>
    <w:p w14:paraId="266B39ED" w14:textId="38238838" w:rsidR="006A0E1D" w:rsidRPr="006A0E1D" w:rsidRDefault="00C563C0" w:rsidP="00C563C0">
      <w:pPr>
        <w:pStyle w:val="TaskDetail"/>
        <w:numPr>
          <w:ilvl w:val="0"/>
          <w:numId w:val="24"/>
        </w:numPr>
      </w:pPr>
      <w:r>
        <w:t xml:space="preserve">After you have waited at least 1 hour and </w:t>
      </w:r>
      <w:r w:rsidR="00FB7165">
        <w:t>3</w:t>
      </w:r>
      <w:r w:rsidR="00E30FCF">
        <w:t>0</w:t>
      </w:r>
      <w:r>
        <w:t xml:space="preserve"> mins for the VM to deploy, go back to your Azure Portal.</w:t>
      </w:r>
      <w:r w:rsidR="009149EE">
        <w:t xml:space="preserve"> </w:t>
      </w:r>
      <w:r w:rsidR="009149EE" w:rsidRPr="009149EE">
        <w:rPr>
          <w:b/>
          <w:highlight w:val="yellow"/>
          <w:u w:val="single"/>
        </w:rPr>
        <w:t xml:space="preserve">You will need to be on unrestricted </w:t>
      </w:r>
      <w:r w:rsidR="008C7098">
        <w:rPr>
          <w:b/>
          <w:highlight w:val="yellow"/>
          <w:u w:val="single"/>
        </w:rPr>
        <w:t>internet connection</w:t>
      </w:r>
      <w:r w:rsidR="009149EE" w:rsidRPr="009149EE">
        <w:rPr>
          <w:b/>
          <w:highlight w:val="yellow"/>
          <w:u w:val="single"/>
        </w:rPr>
        <w:t xml:space="preserve"> to complete Exercise 3</w:t>
      </w:r>
      <w:r w:rsidR="008C7098">
        <w:rPr>
          <w:b/>
          <w:highlight w:val="yellow"/>
          <w:u w:val="single"/>
        </w:rPr>
        <w:t>.</w:t>
      </w:r>
      <w:r w:rsidR="006A0E1D">
        <w:rPr>
          <w:b/>
          <w:highlight w:val="yellow"/>
          <w:u w:val="single"/>
        </w:rPr>
        <w:t xml:space="preserve"> </w:t>
      </w:r>
      <w:r w:rsidR="006A0E1D" w:rsidRPr="006A0E1D">
        <w:rPr>
          <w:b/>
          <w:highlight w:val="yellow"/>
          <w:u w:val="single"/>
        </w:rPr>
        <w:t xml:space="preserve">RDP is blocked on your work </w:t>
      </w:r>
      <w:proofErr w:type="gramStart"/>
      <w:r w:rsidR="006A0E1D" w:rsidRPr="006A0E1D">
        <w:rPr>
          <w:b/>
          <w:highlight w:val="yellow"/>
          <w:u w:val="single"/>
        </w:rPr>
        <w:t>network</w:t>
      </w:r>
      <w:proofErr w:type="gramEnd"/>
      <w:r w:rsidR="006A0E1D" w:rsidRPr="006A0E1D">
        <w:rPr>
          <w:b/>
          <w:highlight w:val="yellow"/>
          <w:u w:val="single"/>
        </w:rPr>
        <w:t xml:space="preserve"> so you cannot use that.</w:t>
      </w:r>
      <w:r w:rsidR="006A0E1D">
        <w:rPr>
          <w:b/>
          <w:highlight w:val="yellow"/>
          <w:u w:val="single"/>
        </w:rPr>
        <w:t xml:space="preserve"> You can: </w:t>
      </w:r>
    </w:p>
    <w:p w14:paraId="44807FC8" w14:textId="77777777" w:rsidR="006A0E1D" w:rsidRPr="006A0E1D" w:rsidRDefault="006A0E1D" w:rsidP="006A0E1D">
      <w:pPr>
        <w:pStyle w:val="TaskDetail"/>
        <w:numPr>
          <w:ilvl w:val="1"/>
          <w:numId w:val="24"/>
        </w:numPr>
      </w:pPr>
      <w:r>
        <w:rPr>
          <w:b/>
          <w:highlight w:val="yellow"/>
          <w:u w:val="single"/>
        </w:rPr>
        <w:t>Find an unrestricted connection</w:t>
      </w:r>
    </w:p>
    <w:p w14:paraId="5623458D" w14:textId="622B3831" w:rsidR="006A0E1D" w:rsidRPr="006A0E1D" w:rsidRDefault="00A36594" w:rsidP="006A0E1D">
      <w:pPr>
        <w:pStyle w:val="TaskDetail"/>
        <w:numPr>
          <w:ilvl w:val="1"/>
          <w:numId w:val="24"/>
        </w:numPr>
      </w:pPr>
      <w:r>
        <w:rPr>
          <w:b/>
          <w:highlight w:val="yellow"/>
          <w:u w:val="single"/>
        </w:rPr>
        <w:t>Bring your work laptop home</w:t>
      </w:r>
      <w:r w:rsidR="00781305">
        <w:rPr>
          <w:b/>
          <w:highlight w:val="yellow"/>
          <w:u w:val="single"/>
        </w:rPr>
        <w:t xml:space="preserve"> and do </w:t>
      </w:r>
      <w:r w:rsidR="00DD0046">
        <w:rPr>
          <w:b/>
          <w:highlight w:val="yellow"/>
          <w:u w:val="single"/>
        </w:rPr>
        <w:t>this on your home network</w:t>
      </w:r>
      <w:r w:rsidR="000267A5">
        <w:rPr>
          <w:b/>
          <w:highlight w:val="yellow"/>
          <w:u w:val="single"/>
        </w:rPr>
        <w:t xml:space="preserve"> on a work from home day</w:t>
      </w:r>
    </w:p>
    <w:p w14:paraId="1B316EBD" w14:textId="628C25B2" w:rsidR="00B256D6" w:rsidRDefault="006A0E1D" w:rsidP="006A0E1D">
      <w:pPr>
        <w:pStyle w:val="TaskDetail"/>
        <w:numPr>
          <w:ilvl w:val="1"/>
          <w:numId w:val="24"/>
        </w:numPr>
      </w:pPr>
      <w:r>
        <w:rPr>
          <w:b/>
          <w:highlight w:val="yellow"/>
          <w:u w:val="single"/>
        </w:rPr>
        <w:t xml:space="preserve">Come in </w:t>
      </w:r>
      <w:r w:rsidR="007951B8">
        <w:rPr>
          <w:b/>
          <w:highlight w:val="yellow"/>
          <w:u w:val="single"/>
        </w:rPr>
        <w:t xml:space="preserve">at least </w:t>
      </w:r>
      <w:r>
        <w:rPr>
          <w:b/>
          <w:highlight w:val="yellow"/>
          <w:u w:val="single"/>
        </w:rPr>
        <w:t>10 mins early on the day of the workshop to complete Exercise 3.</w:t>
      </w:r>
      <w:r w:rsidR="008C7098">
        <w:rPr>
          <w:b/>
          <w:highlight w:val="yellow"/>
          <w:u w:val="single"/>
        </w:rPr>
        <w:t xml:space="preserve"> </w:t>
      </w:r>
      <w:r w:rsidR="006346A3">
        <w:rPr>
          <w:b/>
          <w:highlight w:val="yellow"/>
          <w:u w:val="single"/>
        </w:rPr>
        <w:t>If you</w:t>
      </w:r>
      <w:r w:rsidR="00F85701">
        <w:rPr>
          <w:b/>
          <w:highlight w:val="yellow"/>
          <w:u w:val="single"/>
        </w:rPr>
        <w:t xml:space="preserve"> choose this option,</w:t>
      </w:r>
      <w:r w:rsidR="006346A3">
        <w:rPr>
          <w:b/>
          <w:highlight w:val="yellow"/>
          <w:u w:val="single"/>
        </w:rPr>
        <w:t xml:space="preserve"> please skip Exercise 3, and complete Exercise 4.</w:t>
      </w:r>
    </w:p>
    <w:p w14:paraId="53389218" w14:textId="6FA23D1C" w:rsidR="00C563C0" w:rsidRDefault="00C563C0" w:rsidP="00C563C0">
      <w:pPr>
        <w:pStyle w:val="TaskDetail"/>
        <w:numPr>
          <w:ilvl w:val="0"/>
          <w:numId w:val="24"/>
        </w:numPr>
      </w:pPr>
      <w:r>
        <w:t>Click on the Virtual Machines tab on the left.</w:t>
      </w:r>
    </w:p>
    <w:p w14:paraId="3E0F536F" w14:textId="0A5D6290" w:rsidR="00C563C0" w:rsidRDefault="00C563C0" w:rsidP="00C563C0">
      <w:pPr>
        <w:pStyle w:val="TaskDetail"/>
        <w:ind w:left="1710"/>
      </w:pPr>
      <w:r>
        <w:rPr>
          <w:noProof/>
        </w:rPr>
        <w:drawing>
          <wp:inline distT="0" distB="0" distL="0" distR="0" wp14:anchorId="3B9AEB11" wp14:editId="2B266820">
            <wp:extent cx="1124083" cy="193637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5735" cy="193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42CB" w14:textId="4626C405" w:rsidR="00C563C0" w:rsidRDefault="00C563C0" w:rsidP="00C563C0">
      <w:pPr>
        <w:pStyle w:val="TaskDetail"/>
        <w:numPr>
          <w:ilvl w:val="0"/>
          <w:numId w:val="24"/>
        </w:numPr>
      </w:pPr>
      <w:r>
        <w:t>You should see one VM with the resource group INITIALS-my-first-</w:t>
      </w:r>
      <w:proofErr w:type="spellStart"/>
      <w:r>
        <w:t>rg</w:t>
      </w:r>
      <w:proofErr w:type="spellEnd"/>
      <w:r>
        <w:t xml:space="preserve">, the name is generated at random and will not match what is in the screenshot. Click on the VM name. </w:t>
      </w:r>
    </w:p>
    <w:p w14:paraId="2F9B401B" w14:textId="583AD825" w:rsidR="00C563C0" w:rsidRDefault="00C563C0" w:rsidP="00C563C0">
      <w:pPr>
        <w:pStyle w:val="TaskDetail"/>
        <w:ind w:left="1710"/>
      </w:pPr>
      <w:r>
        <w:rPr>
          <w:noProof/>
        </w:rPr>
        <w:drawing>
          <wp:inline distT="0" distB="0" distL="0" distR="0" wp14:anchorId="10F6876F" wp14:editId="21F9ED29">
            <wp:extent cx="5545630" cy="1435893"/>
            <wp:effectExtent l="0" t="0" r="0" b="0"/>
            <wp:docPr id="12" name="Picture 12" descr="C:\Users\crtenn\AppData\Local\Temp\SNAGHTML5f654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tenn\AppData\Local\Temp\SNAGHTML5f6546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386" cy="143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2E598" w14:textId="1534E584" w:rsidR="00C563C0" w:rsidRDefault="00656C76" w:rsidP="00C563C0">
      <w:pPr>
        <w:pStyle w:val="TaskDetail"/>
        <w:numPr>
          <w:ilvl w:val="0"/>
          <w:numId w:val="24"/>
        </w:numPr>
      </w:pPr>
      <w:r>
        <w:t>Click Connect.</w:t>
      </w:r>
    </w:p>
    <w:p w14:paraId="2955BA38" w14:textId="76718E47" w:rsidR="00656C76" w:rsidRDefault="00656C76" w:rsidP="00656C76">
      <w:pPr>
        <w:pStyle w:val="TaskDetail"/>
        <w:ind w:left="1710"/>
      </w:pPr>
      <w:r>
        <w:rPr>
          <w:noProof/>
        </w:rPr>
        <w:drawing>
          <wp:inline distT="0" distB="0" distL="0" distR="0" wp14:anchorId="7D6C3067" wp14:editId="3A89CDF0">
            <wp:extent cx="3848128" cy="12811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28" cy="128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0D5E" w14:textId="16DB61B1" w:rsidR="00656C76" w:rsidRDefault="00656C76" w:rsidP="00C563C0">
      <w:pPr>
        <w:pStyle w:val="TaskDetail"/>
        <w:numPr>
          <w:ilvl w:val="0"/>
          <w:numId w:val="24"/>
        </w:numPr>
      </w:pPr>
      <w:r>
        <w:t>Click Download RDP file.</w:t>
      </w:r>
    </w:p>
    <w:p w14:paraId="793F8742" w14:textId="4E7B2469" w:rsidR="00656C76" w:rsidRDefault="00656C76" w:rsidP="00656C76">
      <w:pPr>
        <w:pStyle w:val="TaskDetail"/>
        <w:ind w:left="1710"/>
      </w:pPr>
      <w:r>
        <w:rPr>
          <w:noProof/>
        </w:rPr>
        <w:drawing>
          <wp:inline distT="0" distB="0" distL="0" distR="0" wp14:anchorId="384ED6A6" wp14:editId="110D8384">
            <wp:extent cx="5580530" cy="1626462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6487" cy="16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B898" w14:textId="2223A57A" w:rsidR="00656C76" w:rsidRDefault="00656C76" w:rsidP="00656C76">
      <w:pPr>
        <w:pStyle w:val="TaskDetail"/>
        <w:numPr>
          <w:ilvl w:val="0"/>
          <w:numId w:val="24"/>
        </w:numPr>
      </w:pPr>
      <w:r>
        <w:t>Save the RDP file to your computer.</w:t>
      </w:r>
    </w:p>
    <w:p w14:paraId="4C8FF018" w14:textId="2611C352" w:rsidR="00656C76" w:rsidRDefault="00656C76" w:rsidP="00656C76">
      <w:pPr>
        <w:pStyle w:val="TaskDetail"/>
        <w:numPr>
          <w:ilvl w:val="0"/>
          <w:numId w:val="24"/>
        </w:numPr>
      </w:pPr>
      <w:r>
        <w:t>Double click on the RDP file that you downloaded to your computer.</w:t>
      </w:r>
    </w:p>
    <w:p w14:paraId="127EDB3C" w14:textId="4EDB29CC" w:rsidR="00656C76" w:rsidRDefault="00656C76" w:rsidP="00656C76">
      <w:pPr>
        <w:pStyle w:val="TaskDetail"/>
        <w:numPr>
          <w:ilvl w:val="0"/>
          <w:numId w:val="24"/>
        </w:numPr>
      </w:pPr>
      <w:r>
        <w:t xml:space="preserve">Click Connect. </w:t>
      </w:r>
    </w:p>
    <w:p w14:paraId="48DF60C2" w14:textId="3346606B" w:rsidR="00656C76" w:rsidRDefault="00656C76" w:rsidP="00656C76">
      <w:pPr>
        <w:pStyle w:val="TaskDetail"/>
        <w:ind w:left="1710"/>
      </w:pPr>
      <w:r>
        <w:rPr>
          <w:noProof/>
        </w:rPr>
        <w:drawing>
          <wp:inline distT="0" distB="0" distL="0" distR="0" wp14:anchorId="5B76F3F5" wp14:editId="08068EBE">
            <wp:extent cx="2433917" cy="1288543"/>
            <wp:effectExtent l="0" t="0" r="508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6757" cy="129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BE97" w14:textId="35FE02DF" w:rsidR="00656C76" w:rsidRDefault="00656C76" w:rsidP="00656C76">
      <w:pPr>
        <w:pStyle w:val="TaskDetail"/>
        <w:numPr>
          <w:ilvl w:val="0"/>
          <w:numId w:val="24"/>
        </w:numPr>
      </w:pPr>
      <w:r>
        <w:t>If you see a screen like below, choose “More Choices”, if you do not see the below screenshot, go to step “l”.</w:t>
      </w:r>
    </w:p>
    <w:p w14:paraId="23C90932" w14:textId="2F328D56" w:rsidR="00656C76" w:rsidRDefault="00656C76" w:rsidP="00656C76">
      <w:pPr>
        <w:pStyle w:val="TaskDetail"/>
        <w:ind w:left="1710"/>
      </w:pPr>
      <w:r>
        <w:rPr>
          <w:noProof/>
        </w:rPr>
        <w:drawing>
          <wp:inline distT="0" distB="0" distL="0" distR="0" wp14:anchorId="3C57AADB" wp14:editId="6EC63A81">
            <wp:extent cx="1990164" cy="171084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1238" cy="171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D99C" w14:textId="12780158" w:rsidR="00656C76" w:rsidRDefault="00656C76" w:rsidP="00656C76">
      <w:pPr>
        <w:pStyle w:val="TaskDetail"/>
        <w:numPr>
          <w:ilvl w:val="0"/>
          <w:numId w:val="24"/>
        </w:numPr>
      </w:pPr>
      <w:r>
        <w:t>Click “Use a different account”</w:t>
      </w:r>
    </w:p>
    <w:p w14:paraId="20D8374E" w14:textId="2DBC64B8" w:rsidR="00656C76" w:rsidRDefault="00656C76" w:rsidP="00656C76">
      <w:pPr>
        <w:pStyle w:val="TaskDetail"/>
        <w:ind w:left="1710"/>
      </w:pPr>
      <w:r>
        <w:rPr>
          <w:noProof/>
        </w:rPr>
        <w:drawing>
          <wp:inline distT="0" distB="0" distL="0" distR="0" wp14:anchorId="25C7F8C9" wp14:editId="5270522E">
            <wp:extent cx="1922929" cy="1333549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7294"/>
                    <a:stretch/>
                  </pic:blipFill>
                  <pic:spPr bwMode="auto">
                    <a:xfrm>
                      <a:off x="0" y="0"/>
                      <a:ext cx="1933453" cy="134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0A303" w14:textId="679BC272" w:rsidR="00656C76" w:rsidRDefault="00656C76" w:rsidP="00656C76">
      <w:pPr>
        <w:pStyle w:val="TaskDetail"/>
        <w:numPr>
          <w:ilvl w:val="0"/>
          <w:numId w:val="24"/>
        </w:numPr>
      </w:pPr>
      <w:r>
        <w:t>Type in the following credentials:</w:t>
      </w:r>
    </w:p>
    <w:p w14:paraId="19C9BAD5" w14:textId="6E788968" w:rsidR="00656C76" w:rsidRDefault="00656C76" w:rsidP="00656C76">
      <w:pPr>
        <w:pStyle w:val="TaskDetail"/>
        <w:ind w:left="1710"/>
      </w:pPr>
      <w:r>
        <w:rPr>
          <w:noProof/>
        </w:rPr>
        <w:drawing>
          <wp:inline distT="0" distB="0" distL="0" distR="0" wp14:anchorId="213C47BB" wp14:editId="6CC20ACE">
            <wp:extent cx="1909482" cy="256272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1097" cy="257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B9BC" w14:textId="77777777" w:rsidR="00656C76" w:rsidRDefault="00656C76" w:rsidP="00656C76">
      <w:pPr>
        <w:pStyle w:val="TaskDetail"/>
        <w:numPr>
          <w:ilvl w:val="0"/>
          <w:numId w:val="24"/>
        </w:numPr>
      </w:pPr>
      <w:r>
        <w:t xml:space="preserve">Hit OK and it will start connecting. </w:t>
      </w:r>
    </w:p>
    <w:p w14:paraId="5AAF5402" w14:textId="603DC66E" w:rsidR="00656C76" w:rsidRDefault="00656C76" w:rsidP="00656C76">
      <w:pPr>
        <w:pStyle w:val="TaskDetail"/>
        <w:ind w:left="1710"/>
      </w:pPr>
      <w:r>
        <w:rPr>
          <w:noProof/>
        </w:rPr>
        <w:drawing>
          <wp:inline distT="0" distB="0" distL="0" distR="0" wp14:anchorId="3CF2424D" wp14:editId="34E663BB">
            <wp:extent cx="2005027" cy="69056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5027" cy="6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716B" w14:textId="55053F1D" w:rsidR="00656C76" w:rsidRDefault="00656C76" w:rsidP="00656C76">
      <w:pPr>
        <w:pStyle w:val="TaskDetail"/>
        <w:numPr>
          <w:ilvl w:val="0"/>
          <w:numId w:val="24"/>
        </w:numPr>
      </w:pPr>
      <w:r>
        <w:t xml:space="preserve">You will probably see a pop-up like below, just check the box for “Don’t ask…” and hit Yes. </w:t>
      </w:r>
    </w:p>
    <w:p w14:paraId="296A31BF" w14:textId="64EBF0B7" w:rsidR="00656C76" w:rsidRDefault="00656C76" w:rsidP="00656C76">
      <w:pPr>
        <w:pStyle w:val="TaskDetail"/>
        <w:ind w:left="1710"/>
      </w:pPr>
      <w:r>
        <w:rPr>
          <w:noProof/>
        </w:rPr>
        <w:drawing>
          <wp:inline distT="0" distB="0" distL="0" distR="0" wp14:anchorId="78E31F2F" wp14:editId="3C303CBE">
            <wp:extent cx="1876439" cy="1914539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6439" cy="19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6EBD" w14:textId="14F510B8" w:rsidR="00656C76" w:rsidRDefault="00656C76" w:rsidP="00656C76">
      <w:pPr>
        <w:pStyle w:val="TaskDetail"/>
        <w:numPr>
          <w:ilvl w:val="0"/>
          <w:numId w:val="24"/>
        </w:numPr>
      </w:pPr>
      <w:r>
        <w:t>Wait a couple of minutes and your VM should load</w:t>
      </w:r>
      <w:r w:rsidR="0054459A">
        <w:t xml:space="preserve">. </w:t>
      </w:r>
      <w:r>
        <w:t xml:space="preserve"> </w:t>
      </w:r>
      <w:r w:rsidR="0054459A">
        <w:t>H</w:t>
      </w:r>
      <w:r>
        <w:t>it Yes on the Network pop-up</w:t>
      </w:r>
      <w:r w:rsidR="0054459A">
        <w:t xml:space="preserve"> and close Server Manager.  I</w:t>
      </w:r>
      <w:r>
        <w:t>t will look like the following:</w:t>
      </w:r>
    </w:p>
    <w:p w14:paraId="744DBA2B" w14:textId="16CF4F86" w:rsidR="00656C76" w:rsidRPr="006755F2" w:rsidRDefault="0054459A" w:rsidP="00656C76">
      <w:pPr>
        <w:pStyle w:val="TaskDetail"/>
        <w:ind w:left="1710"/>
      </w:pPr>
      <w:r>
        <w:rPr>
          <w:noProof/>
        </w:rPr>
        <w:drawing>
          <wp:inline distT="0" distB="0" distL="0" distR="0" wp14:anchorId="2A2A8978" wp14:editId="7996C88D">
            <wp:extent cx="3254188" cy="1825613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2743" cy="183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11DD" w14:textId="51CA8D79" w:rsidR="006755F2" w:rsidRDefault="00CE492C" w:rsidP="006755F2">
      <w:pPr>
        <w:pStyle w:val="TaskName"/>
        <w:numPr>
          <w:ilvl w:val="0"/>
          <w:numId w:val="16"/>
        </w:numPr>
      </w:pPr>
      <w:r>
        <w:t>Pull down Docker images</w:t>
      </w:r>
    </w:p>
    <w:p w14:paraId="4A98880E" w14:textId="7287FC66" w:rsidR="0054459A" w:rsidRDefault="0054459A" w:rsidP="00CE492C">
      <w:pPr>
        <w:pStyle w:val="TaskDetail"/>
        <w:numPr>
          <w:ilvl w:val="0"/>
          <w:numId w:val="23"/>
        </w:numPr>
      </w:pPr>
      <w:r>
        <w:t>In your VM, open “Services”.</w:t>
      </w:r>
    </w:p>
    <w:p w14:paraId="65EAC346" w14:textId="57F9F698" w:rsidR="0054459A" w:rsidRDefault="0054459A" w:rsidP="0054459A">
      <w:pPr>
        <w:pStyle w:val="TaskDetail"/>
        <w:ind w:left="1710"/>
      </w:pPr>
      <w:r>
        <w:rPr>
          <w:noProof/>
        </w:rPr>
        <w:drawing>
          <wp:inline distT="0" distB="0" distL="0" distR="0" wp14:anchorId="2B7608A6" wp14:editId="2FEF33D8">
            <wp:extent cx="1344706" cy="2213378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54944" cy="223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EA50" w14:textId="4E1B3B05" w:rsidR="0054459A" w:rsidRDefault="0054459A" w:rsidP="00CE492C">
      <w:pPr>
        <w:pStyle w:val="TaskDetail"/>
        <w:numPr>
          <w:ilvl w:val="0"/>
          <w:numId w:val="23"/>
        </w:numPr>
      </w:pPr>
      <w:r>
        <w:t xml:space="preserve">Find Docker in the list and click “Start” to start the service. </w:t>
      </w:r>
    </w:p>
    <w:p w14:paraId="05B41326" w14:textId="1A852DBC" w:rsidR="0054459A" w:rsidRDefault="0054459A" w:rsidP="0054459A">
      <w:pPr>
        <w:pStyle w:val="TaskDetail"/>
        <w:ind w:left="1710"/>
      </w:pPr>
      <w:r>
        <w:rPr>
          <w:noProof/>
        </w:rPr>
        <w:drawing>
          <wp:inline distT="0" distB="0" distL="0" distR="0" wp14:anchorId="02383E52" wp14:editId="2FF8164C">
            <wp:extent cx="3665416" cy="2722750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5595" cy="273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4BD2" w14:textId="5F9FA34F" w:rsidR="00CE492C" w:rsidRDefault="0054459A" w:rsidP="00CE492C">
      <w:pPr>
        <w:pStyle w:val="TaskDetail"/>
        <w:numPr>
          <w:ilvl w:val="0"/>
          <w:numId w:val="23"/>
        </w:numPr>
      </w:pPr>
      <w:r>
        <w:t>Op</w:t>
      </w:r>
      <w:r w:rsidR="00CE492C">
        <w:t>en</w:t>
      </w:r>
      <w:r w:rsidR="00656C76">
        <w:t xml:space="preserve"> </w:t>
      </w:r>
      <w:r w:rsidR="00CE492C">
        <w:t>PowerShell</w:t>
      </w:r>
      <w:r>
        <w:t>.</w:t>
      </w:r>
    </w:p>
    <w:p w14:paraId="7D2436E1" w14:textId="1E711E9A" w:rsidR="006755F2" w:rsidRDefault="00CE492C" w:rsidP="00CE492C">
      <w:pPr>
        <w:pStyle w:val="TaskDetail"/>
        <w:numPr>
          <w:ilvl w:val="0"/>
          <w:numId w:val="23"/>
        </w:numPr>
      </w:pPr>
      <w:r>
        <w:t>Run the following command</w:t>
      </w:r>
      <w:r w:rsidR="0054459A">
        <w:t xml:space="preserve"> and the result should look like the following screenshot (if you get an error, please contact your instructor at </w:t>
      </w:r>
      <w:hyperlink r:id="rId39" w:history="1">
        <w:r w:rsidR="0054459A" w:rsidRPr="001C0308">
          <w:rPr>
            <w:rStyle w:val="Hyperlink"/>
          </w:rPr>
          <w:t>crtenn@microsoft.com</w:t>
        </w:r>
      </w:hyperlink>
      <w:r w:rsidR="0054459A">
        <w:t xml:space="preserve"> and send a screenshot of what you see):</w:t>
      </w:r>
    </w:p>
    <w:p w14:paraId="59FE5901" w14:textId="638A6953" w:rsidR="0054459A" w:rsidRDefault="0054459A" w:rsidP="0054459A">
      <w:pPr>
        <w:pStyle w:val="TaskDetail"/>
        <w:ind w:left="1710"/>
      </w:pPr>
      <w:r>
        <w:t>docker images</w:t>
      </w:r>
    </w:p>
    <w:p w14:paraId="4EE1CAEB" w14:textId="75534A11" w:rsidR="00036188" w:rsidRDefault="0054459A" w:rsidP="0008024C">
      <w:pPr>
        <w:pStyle w:val="TaskDetail"/>
        <w:ind w:left="1710"/>
      </w:pPr>
      <w:r>
        <w:rPr>
          <w:noProof/>
        </w:rPr>
        <w:drawing>
          <wp:inline distT="0" distB="0" distL="0" distR="0" wp14:anchorId="1C589E6E" wp14:editId="4652E6B3">
            <wp:extent cx="3498894" cy="29583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8440"/>
                    <a:stretch/>
                  </pic:blipFill>
                  <pic:spPr bwMode="auto">
                    <a:xfrm>
                      <a:off x="0" y="0"/>
                      <a:ext cx="3531054" cy="29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883E8" w14:textId="56DE395A" w:rsidR="00E81466" w:rsidRPr="00E81466" w:rsidRDefault="00E67A1C" w:rsidP="00E81466">
      <w:pPr>
        <w:pStyle w:val="ListParagraph"/>
        <w:numPr>
          <w:ilvl w:val="0"/>
          <w:numId w:val="23"/>
        </w:numPr>
        <w:rPr>
          <w:color w:val="000000"/>
        </w:rPr>
      </w:pPr>
      <w:r>
        <w:t>Open a PowerShell window and run the following command</w:t>
      </w:r>
      <w:r w:rsidR="00E81466">
        <w:t xml:space="preserve"> which will </w:t>
      </w:r>
      <w:r w:rsidR="00E81466">
        <w:rPr>
          <w:color w:val="000000"/>
        </w:rPr>
        <w:t>d</w:t>
      </w:r>
      <w:r w:rsidR="00E81466" w:rsidRPr="00E81466">
        <w:rPr>
          <w:color w:val="000000"/>
        </w:rPr>
        <w:t xml:space="preserve">ownload </w:t>
      </w:r>
      <w:r w:rsidR="00E81466">
        <w:rPr>
          <w:color w:val="000000"/>
        </w:rPr>
        <w:t xml:space="preserve">your lab </w:t>
      </w:r>
      <w:r w:rsidR="008B52D7">
        <w:rPr>
          <w:color w:val="000000"/>
        </w:rPr>
        <w:t>assets</w:t>
      </w:r>
      <w:r w:rsidR="00E81466">
        <w:rPr>
          <w:color w:val="000000"/>
        </w:rPr>
        <w:t xml:space="preserve"> </w:t>
      </w:r>
      <w:r w:rsidR="00E81466" w:rsidRPr="00E81466">
        <w:rPr>
          <w:color w:val="000000"/>
        </w:rPr>
        <w:t xml:space="preserve">from blob storage and unzip </w:t>
      </w:r>
      <w:r w:rsidR="00C14157">
        <w:rPr>
          <w:color w:val="000000"/>
        </w:rPr>
        <w:t>them:</w:t>
      </w:r>
    </w:p>
    <w:p w14:paraId="49EA93D4" w14:textId="445B4392" w:rsidR="00E81466" w:rsidRDefault="00E81466" w:rsidP="00E81466">
      <w:pPr>
        <w:pStyle w:val="TaskDetail"/>
        <w:ind w:left="1710"/>
      </w:pPr>
      <w:r w:rsidRPr="00E81466">
        <w:t>Invoke-</w:t>
      </w:r>
      <w:proofErr w:type="spellStart"/>
      <w:r w:rsidRPr="00E81466">
        <w:t>WebRequest</w:t>
      </w:r>
      <w:proofErr w:type="spellEnd"/>
      <w:r w:rsidRPr="00E81466">
        <w:t xml:space="preserve"> -Uri https://catstorageaccount.blob.core.windows.net/containersworkshop/occ-labs.zip -</w:t>
      </w:r>
      <w:proofErr w:type="spellStart"/>
      <w:r w:rsidRPr="00E81466">
        <w:t>OutFile</w:t>
      </w:r>
      <w:proofErr w:type="spellEnd"/>
      <w:r w:rsidRPr="00E81466">
        <w:t xml:space="preserve"> C:\</w:t>
      </w:r>
      <w:r>
        <w:t>occ-</w:t>
      </w:r>
      <w:r w:rsidRPr="00E81466">
        <w:t>labs.zip</w:t>
      </w:r>
      <w:r>
        <w:t>;</w:t>
      </w:r>
      <w:r w:rsidRPr="00E81466">
        <w:t xml:space="preserve"> Expand-Archive -Path C:\</w:t>
      </w:r>
      <w:r>
        <w:t>occ-</w:t>
      </w:r>
      <w:r w:rsidRPr="00E81466">
        <w:t>labs.zip -</w:t>
      </w:r>
      <w:proofErr w:type="spellStart"/>
      <w:r w:rsidRPr="00E81466">
        <w:t>DestinationPath</w:t>
      </w:r>
      <w:proofErr w:type="spellEnd"/>
      <w:r w:rsidRPr="00E81466">
        <w:t xml:space="preserve"> C:\</w:t>
      </w:r>
    </w:p>
    <w:p w14:paraId="57F64C2D" w14:textId="5DE49C10" w:rsidR="00036188" w:rsidRDefault="00D81665" w:rsidP="00D81665">
      <w:pPr>
        <w:pStyle w:val="TaskDetail"/>
        <w:numPr>
          <w:ilvl w:val="0"/>
          <w:numId w:val="23"/>
        </w:numPr>
      </w:pPr>
      <w:r>
        <w:t xml:space="preserve">You can close the RDP connection to your VM at this time by hitting the “X” on the top blue bar. </w:t>
      </w:r>
    </w:p>
    <w:p w14:paraId="2643E7FB" w14:textId="77777777" w:rsidR="00D81665" w:rsidRPr="007F7A6B" w:rsidRDefault="00D81665" w:rsidP="00D81665">
      <w:pPr>
        <w:pStyle w:val="TaskDetail"/>
        <w:ind w:left="1710"/>
      </w:pPr>
    </w:p>
    <w:p w14:paraId="5B4DB1D6" w14:textId="436A769D" w:rsidR="0079616B" w:rsidRDefault="00B73DD3" w:rsidP="0070002F">
      <w:pPr>
        <w:pStyle w:val="CompletionMessage"/>
      </w:pPr>
      <w:r>
        <w:t>Exercise 3</w:t>
      </w:r>
      <w:r w:rsidR="0070002F">
        <w:t xml:space="preserve"> has been completed</w:t>
      </w:r>
    </w:p>
    <w:p w14:paraId="66554FBB" w14:textId="77777777" w:rsidR="0079616B" w:rsidRDefault="0079616B" w:rsidP="0070002F">
      <w:pPr>
        <w:pStyle w:val="CompletionMessage"/>
      </w:pPr>
    </w:p>
    <w:p w14:paraId="42DF8EEC" w14:textId="4AFFDD58" w:rsidR="00DC6116" w:rsidRDefault="00DC6116" w:rsidP="00DC6116">
      <w:pPr>
        <w:pStyle w:val="ExerciseHeading"/>
      </w:pPr>
      <w:bookmarkStart w:id="9" w:name="_Toc523665301"/>
      <w:r>
        <w:t xml:space="preserve">Exercise 4: </w:t>
      </w:r>
      <w:r w:rsidR="00B67DD3">
        <w:t>Shutdown your VM</w:t>
      </w:r>
      <w:bookmarkEnd w:id="9"/>
    </w:p>
    <w:p w14:paraId="25A2D5C1" w14:textId="77777777" w:rsidR="00DC6116" w:rsidRDefault="00DC6116" w:rsidP="00DC6116">
      <w:pPr>
        <w:pStyle w:val="TaskHeading"/>
      </w:pPr>
      <w:r>
        <w:t>Tasks</w:t>
      </w:r>
    </w:p>
    <w:p w14:paraId="72EF1258" w14:textId="5A612CF4" w:rsidR="00DC6116" w:rsidRDefault="007E71D4" w:rsidP="00DC6116">
      <w:pPr>
        <w:pStyle w:val="TaskName"/>
        <w:numPr>
          <w:ilvl w:val="0"/>
          <w:numId w:val="18"/>
        </w:numPr>
      </w:pPr>
      <w:r>
        <w:t>Shutdown the VM</w:t>
      </w:r>
    </w:p>
    <w:p w14:paraId="589FB3E0" w14:textId="720A73F8" w:rsidR="00DC6116" w:rsidRDefault="007E71D4" w:rsidP="007E71D4">
      <w:pPr>
        <w:pStyle w:val="TaskDetail"/>
        <w:numPr>
          <w:ilvl w:val="0"/>
          <w:numId w:val="25"/>
        </w:numPr>
      </w:pPr>
      <w:r>
        <w:t>Go to the Azure Portal and find your VM resource by clicking “Virtual Machines” on the left navigation menu then clicking on your VM name.</w:t>
      </w:r>
    </w:p>
    <w:p w14:paraId="1745AA3E" w14:textId="66A0CA6A" w:rsidR="007E71D4" w:rsidRPr="006755F2" w:rsidRDefault="007E71D4" w:rsidP="007E71D4">
      <w:pPr>
        <w:pStyle w:val="TaskDetail"/>
        <w:ind w:left="1710"/>
      </w:pPr>
      <w:r>
        <w:rPr>
          <w:noProof/>
        </w:rPr>
        <w:drawing>
          <wp:inline distT="0" distB="0" distL="0" distR="0" wp14:anchorId="41821FB2" wp14:editId="3806CBAD">
            <wp:extent cx="5545630" cy="1435893"/>
            <wp:effectExtent l="0" t="0" r="0" b="0"/>
            <wp:docPr id="641" name="Picture 641" descr="C:\Users\crtenn\AppData\Local\Temp\SNAGHTML5f654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tenn\AppData\Local\Temp\SNAGHTML5f6546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386" cy="143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11E65" w14:textId="3662C7E0" w:rsidR="00DC6116" w:rsidRDefault="007E71D4" w:rsidP="007E71D4">
      <w:pPr>
        <w:pStyle w:val="TaskDetail"/>
        <w:numPr>
          <w:ilvl w:val="0"/>
          <w:numId w:val="25"/>
        </w:numPr>
      </w:pPr>
      <w:r>
        <w:t>Click the Stop button on your VM. This will deallocate your VM and shut it down to save resources and Azure credits on your account.</w:t>
      </w:r>
      <w:r w:rsidR="00064745">
        <w:t xml:space="preserve">  You will need to Start the VM again before you can use it again, steps will be provided during the workshop to start it up. </w:t>
      </w:r>
    </w:p>
    <w:p w14:paraId="4D50C878" w14:textId="5D1AE0EA" w:rsidR="007E71D4" w:rsidRPr="007F7A6B" w:rsidRDefault="007E71D4" w:rsidP="007E71D4">
      <w:pPr>
        <w:pStyle w:val="TaskDetail"/>
        <w:ind w:left="1710"/>
      </w:pPr>
      <w:r>
        <w:rPr>
          <w:noProof/>
        </w:rPr>
        <w:drawing>
          <wp:inline distT="0" distB="0" distL="0" distR="0" wp14:anchorId="6B33660B" wp14:editId="441310FB">
            <wp:extent cx="5634318" cy="1757715"/>
            <wp:effectExtent l="0" t="0" r="5080" b="0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0228" cy="176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C6E1" w14:textId="2CB6E2BC" w:rsidR="00DC6116" w:rsidRPr="00B00779" w:rsidRDefault="00DC6116" w:rsidP="00DC6116">
      <w:pPr>
        <w:pStyle w:val="CompletionMessage"/>
      </w:pPr>
      <w:r>
        <w:t xml:space="preserve">Exercise </w:t>
      </w:r>
      <w:r w:rsidR="005536A4">
        <w:t>4</w:t>
      </w:r>
      <w:r>
        <w:t xml:space="preserve"> has been completed</w:t>
      </w:r>
      <w:r w:rsidR="006F511C">
        <w:t xml:space="preserve"> and all </w:t>
      </w:r>
      <w:r w:rsidR="00DD4FAD">
        <w:t xml:space="preserve">setup has been completed.  </w:t>
      </w:r>
      <w:r w:rsidR="00DB77A3">
        <w:t xml:space="preserve">You are ready to start the upcoming workshop. Looking forward to it! </w:t>
      </w:r>
      <w:r w:rsidR="00846DF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72C204B" w14:textId="77777777" w:rsidR="00DC6116" w:rsidRPr="00B00779" w:rsidRDefault="00DC6116" w:rsidP="0070002F">
      <w:pPr>
        <w:pStyle w:val="CompletionMessage"/>
      </w:pPr>
    </w:p>
    <w:sectPr w:rsidR="00DC6116" w:rsidRPr="00B00779" w:rsidSect="008A04FA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87F6FA" w14:textId="77777777" w:rsidR="00C4690E" w:rsidRDefault="00C4690E" w:rsidP="006F21E1">
      <w:pPr>
        <w:spacing w:after="0" w:line="240" w:lineRule="auto"/>
      </w:pPr>
      <w:r>
        <w:separator/>
      </w:r>
    </w:p>
  </w:endnote>
  <w:endnote w:type="continuationSeparator" w:id="0">
    <w:p w14:paraId="2C06FFE9" w14:textId="77777777" w:rsidR="00C4690E" w:rsidRDefault="00C4690E" w:rsidP="006F21E1">
      <w:pPr>
        <w:spacing w:after="0" w:line="240" w:lineRule="auto"/>
      </w:pPr>
      <w:r>
        <w:continuationSeparator/>
      </w:r>
    </w:p>
  </w:endnote>
  <w:endnote w:type="continuationNotice" w:id="1">
    <w:p w14:paraId="0C0B777C" w14:textId="77777777" w:rsidR="00C4690E" w:rsidRDefault="00C469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54166" w14:textId="776D3682" w:rsidR="00804927" w:rsidRDefault="008820CF" w:rsidP="006F21E1">
    <w:pPr>
      <w:pStyle w:val="Footer"/>
      <w:jc w:val="right"/>
    </w:pPr>
    <w:sdt>
      <w:sdtPr>
        <w:id w:val="-703024514"/>
      </w:sdtPr>
      <w:sdtEndPr/>
      <w:sdtContent>
        <w:sdt>
          <w:sdtPr>
            <w:id w:val="-521776150"/>
            <w:showingPlcHdr/>
          </w:sdtPr>
          <w:sdtEndPr/>
          <w:sdtContent>
            <w:r w:rsidR="00F35132">
              <w:t xml:space="preserve">     </w:t>
            </w:r>
          </w:sdtContent>
        </w:sdt>
      </w:sdtContent>
    </w:sdt>
    <w:sdt>
      <w:sdtPr>
        <w:id w:val="-1990776059"/>
        <w:docPartObj>
          <w:docPartGallery w:val="Page Numbers (Bottom of Page)"/>
          <w:docPartUnique/>
        </w:docPartObj>
      </w:sdtPr>
      <w:sdtEndPr/>
      <w:sdtContent>
        <w:r w:rsidR="00804927">
          <w:rPr>
            <w:noProof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340738BA" wp14:editId="14180CEB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2" name="Group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E7CE90" w14:textId="77777777" w:rsidR="00804927" w:rsidRPr="00F35132" w:rsidRDefault="00804927">
                                <w:pPr>
                                  <w:jc w:val="center"/>
                                </w:pPr>
                                <w:r w:rsidRPr="00F35132">
                                  <w:fldChar w:fldCharType="begin"/>
                                </w:r>
                                <w:r w:rsidRPr="00F35132">
                                  <w:instrText xml:space="preserve"> PAGE    \* MERGEFORMAT </w:instrText>
                                </w:r>
                                <w:r w:rsidRPr="00F35132">
                                  <w:fldChar w:fldCharType="separate"/>
                                </w:r>
                                <w:r w:rsidR="009A2AB5" w:rsidRPr="00F35132">
                                  <w:rPr>
                                    <w:noProof/>
                                  </w:rPr>
                                  <w:t>4</w:t>
                                </w:r>
                                <w:r w:rsidRPr="00F35132"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40738BA" id="Group 32" o:spid="_x0000_s1026" style="position:absolute;left:0;text-align:left;margin-left:0;margin-top:0;width:612.75pt;height:15pt;z-index:251658241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  <v:textbox inset="0,0,0,0">
                      <w:txbxContent>
                        <w:p w14:paraId="07E7CE90" w14:textId="77777777" w:rsidR="00804927" w:rsidRPr="00F35132" w:rsidRDefault="00804927">
                          <w:pPr>
                            <w:jc w:val="center"/>
                          </w:pPr>
                          <w:r w:rsidRPr="00F35132">
                            <w:fldChar w:fldCharType="begin"/>
                          </w:r>
                          <w:r w:rsidRPr="00F35132">
                            <w:instrText xml:space="preserve"> PAGE    \* MERGEFORMAT </w:instrText>
                          </w:r>
                          <w:r w:rsidRPr="00F35132">
                            <w:fldChar w:fldCharType="separate"/>
                          </w:r>
                          <w:r w:rsidR="009A2AB5" w:rsidRPr="00F35132">
                            <w:rPr>
                              <w:noProof/>
                            </w:rPr>
                            <w:t>4</w:t>
                          </w:r>
                          <w:r w:rsidRPr="00F35132"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39636113"/>
      <w:docPartObj>
        <w:docPartGallery w:val="Page Numbers (Bottom of Page)"/>
        <w:docPartUnique/>
      </w:docPartObj>
    </w:sdtPr>
    <w:sdtEndPr/>
    <w:sdtContent>
      <w:p w14:paraId="50A27BB4" w14:textId="7D6DBEE6" w:rsidR="00804927" w:rsidRDefault="008049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9B44293" wp14:editId="136AEBE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oup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19EAB8" w14:textId="77777777" w:rsidR="00804927" w:rsidRDefault="008049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9A2AB5" w:rsidRPr="009A2AB5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9B44293" id="Group 33" o:spid="_x0000_s1031" style="position:absolute;margin-left:0;margin-top:0;width:612.75pt;height:15pt;z-index:25165824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  <v:textbox inset="0,0,0,0">
                      <w:txbxContent>
                        <w:p w14:paraId="1919EAB8" w14:textId="77777777" w:rsidR="00804927" w:rsidRDefault="008049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9A2AB5" w:rsidRPr="009A2AB5">
                            <w:rPr>
                              <w:noProof/>
                              <w:color w:val="8C8C8C" w:themeColor="background1" w:themeShade="8C"/>
                            </w:rPr>
                            <w:t>3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F3EB7" w14:textId="77777777" w:rsidR="003C2D69" w:rsidRDefault="003C2D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AF2EDF" w14:textId="77777777" w:rsidR="00C4690E" w:rsidRDefault="00C4690E" w:rsidP="006F21E1">
      <w:pPr>
        <w:spacing w:after="0" w:line="240" w:lineRule="auto"/>
      </w:pPr>
      <w:r>
        <w:separator/>
      </w:r>
    </w:p>
  </w:footnote>
  <w:footnote w:type="continuationSeparator" w:id="0">
    <w:p w14:paraId="4C3EBBBA" w14:textId="77777777" w:rsidR="00C4690E" w:rsidRDefault="00C4690E" w:rsidP="006F21E1">
      <w:pPr>
        <w:spacing w:after="0" w:line="240" w:lineRule="auto"/>
      </w:pPr>
      <w:r>
        <w:continuationSeparator/>
      </w:r>
    </w:p>
  </w:footnote>
  <w:footnote w:type="continuationNotice" w:id="1">
    <w:p w14:paraId="3731CFDE" w14:textId="77777777" w:rsidR="00C4690E" w:rsidRDefault="00C4690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7682622"/>
    </w:sdtPr>
    <w:sdtEndPr/>
    <w:sdtContent>
      <w:p w14:paraId="5114A5D0" w14:textId="26B7C815" w:rsidR="00EF7E53" w:rsidRDefault="00EF7E53" w:rsidP="00EF7E53">
        <w:pPr>
          <w:pStyle w:val="Header"/>
          <w:jc w:val="right"/>
        </w:pPr>
        <w:r w:rsidRPr="00537CE7">
          <w:t>Microsoft Azure</w:t>
        </w:r>
        <w:r w:rsidR="00F35132">
          <w:t xml:space="preserve"> Essentials and Containers</w:t>
        </w:r>
      </w:p>
    </w:sdtContent>
  </w:sdt>
  <w:p w14:paraId="202A0730" w14:textId="77777777" w:rsidR="00804927" w:rsidRDefault="00804927" w:rsidP="00B24810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947607"/>
    </w:sdtPr>
    <w:sdtEndPr/>
    <w:sdtContent>
      <w:p w14:paraId="6926B640" w14:textId="18B6A662" w:rsidR="00804927" w:rsidRDefault="00C648D0">
        <w:pPr>
          <w:pStyle w:val="Header"/>
        </w:pPr>
        <w:r>
          <w:t xml:space="preserve">Azure Essentials and Containers </w:t>
        </w:r>
        <w:r w:rsidR="00BE666B">
          <w:t>(</w:t>
        </w:r>
        <w:r>
          <w:t>Custom Workshop</w:t>
        </w:r>
        <w:r w:rsidR="00BE666B">
          <w:t>)</w:t>
        </w:r>
        <w:r w:rsidR="006B3BA5">
          <w:t xml:space="preserve"> for the OCC</w:t>
        </w:r>
      </w:p>
      <w:p w14:paraId="0D2AB109" w14:textId="77777777" w:rsidR="00804927" w:rsidRDefault="008820CF">
        <w:pPr>
          <w:pStyle w:val="Header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BE3156" w14:textId="77777777" w:rsidR="003C2D69" w:rsidRDefault="003C2D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E508D"/>
    <w:multiLevelType w:val="hybridMultilevel"/>
    <w:tmpl w:val="E0C80F80"/>
    <w:lvl w:ilvl="0" w:tplc="8594FD2C">
      <w:start w:val="1"/>
      <w:numFmt w:val="decimal"/>
      <w:pStyle w:val="TaskName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C0A02"/>
    <w:multiLevelType w:val="hybridMultilevel"/>
    <w:tmpl w:val="E0B2B69A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D92AA8"/>
    <w:multiLevelType w:val="hybridMultilevel"/>
    <w:tmpl w:val="E33C14D8"/>
    <w:lvl w:ilvl="0" w:tplc="33FE1340">
      <w:start w:val="1"/>
      <w:numFmt w:val="bullet"/>
      <w:pStyle w:val="BulletIndentIndent"/>
      <w:lvlText w:val="▪"/>
      <w:lvlJc w:val="left"/>
      <w:pPr>
        <w:ind w:left="2376" w:hanging="360"/>
      </w:pPr>
      <w:rPr>
        <w:rFonts w:ascii="Courier New" w:hAnsi="Courier New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1F497D" w:themeColor="text2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3" w15:restartNumberingAfterBreak="0">
    <w:nsid w:val="0CC938AD"/>
    <w:multiLevelType w:val="hybridMultilevel"/>
    <w:tmpl w:val="AC4210A4"/>
    <w:lvl w:ilvl="0" w:tplc="6636977C">
      <w:start w:val="1"/>
      <w:numFmt w:val="bullet"/>
      <w:pStyle w:val="BulletIndent"/>
      <w:lvlText w:val="o"/>
      <w:lvlJc w:val="left"/>
      <w:pPr>
        <w:ind w:left="1872" w:hanging="360"/>
      </w:pPr>
      <w:rPr>
        <w:rFonts w:ascii="Courier New" w:hAnsi="Courier New" w:hint="default"/>
        <w:color w:val="1F497D" w:themeColor="text2"/>
      </w:rPr>
    </w:lvl>
    <w:lvl w:ilvl="1" w:tplc="54B4DBA4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4" w15:restartNumberingAfterBreak="0">
    <w:nsid w:val="0E1B46EC"/>
    <w:multiLevelType w:val="hybridMultilevel"/>
    <w:tmpl w:val="1E7AA692"/>
    <w:lvl w:ilvl="0" w:tplc="9D287B88">
      <w:start w:val="1"/>
      <w:numFmt w:val="bullet"/>
      <w:pStyle w:val="Bullet"/>
      <w:lvlText w:val=""/>
      <w:lvlJc w:val="left"/>
      <w:pPr>
        <w:ind w:left="1152" w:hanging="360"/>
      </w:pPr>
      <w:rPr>
        <w:rFonts w:ascii="Symbol" w:hAnsi="Symbol" w:hint="default"/>
        <w:color w:val="1F497D" w:themeColor="text2"/>
      </w:rPr>
    </w:lvl>
    <w:lvl w:ilvl="1" w:tplc="E2321222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5" w15:restartNumberingAfterBreak="0">
    <w:nsid w:val="0E975D81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872A33"/>
    <w:multiLevelType w:val="hybridMultilevel"/>
    <w:tmpl w:val="AD4E2B18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24404B"/>
    <w:multiLevelType w:val="hybridMultilevel"/>
    <w:tmpl w:val="87F4FE6E"/>
    <w:lvl w:ilvl="0" w:tplc="7E006802">
      <w:start w:val="1"/>
      <w:numFmt w:val="decimal"/>
      <w:pStyle w:val="High-levelsteps"/>
      <w:lvlText w:val="%1."/>
      <w:lvlJc w:val="left"/>
      <w:pPr>
        <w:ind w:left="990" w:hanging="360"/>
      </w:pPr>
    </w:lvl>
    <w:lvl w:ilvl="1" w:tplc="0846D798">
      <w:start w:val="1"/>
      <w:numFmt w:val="lowerLetter"/>
      <w:pStyle w:val="Granularsteps"/>
      <w:lvlText w:val="%2."/>
      <w:lvlJc w:val="left"/>
      <w:pPr>
        <w:ind w:left="1710" w:hanging="360"/>
      </w:pPr>
      <w:rPr>
        <w:rFonts w:asciiTheme="majorHAnsi" w:hAnsiTheme="majorHAnsi" w:hint="default"/>
        <w:b w:val="0"/>
      </w:rPr>
    </w:lvl>
    <w:lvl w:ilvl="2" w:tplc="54105AD8">
      <w:start w:val="1"/>
      <w:numFmt w:val="lowerRoman"/>
      <w:pStyle w:val="moregranularsteps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359855BD"/>
    <w:multiLevelType w:val="hybridMultilevel"/>
    <w:tmpl w:val="7A4067B2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9" w15:restartNumberingAfterBreak="0">
    <w:nsid w:val="35F07CA5"/>
    <w:multiLevelType w:val="hybridMultilevel"/>
    <w:tmpl w:val="6FE65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043FC"/>
    <w:multiLevelType w:val="hybridMultilevel"/>
    <w:tmpl w:val="17904C96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1" w15:restartNumberingAfterBreak="0">
    <w:nsid w:val="390E0977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0014FA"/>
    <w:multiLevelType w:val="hybridMultilevel"/>
    <w:tmpl w:val="CCE88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E1605D"/>
    <w:multiLevelType w:val="hybridMultilevel"/>
    <w:tmpl w:val="E4B2FC66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2E3092D"/>
    <w:multiLevelType w:val="hybridMultilevel"/>
    <w:tmpl w:val="81FE8C2E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5" w15:restartNumberingAfterBreak="0">
    <w:nsid w:val="541501F4"/>
    <w:multiLevelType w:val="hybridMultilevel"/>
    <w:tmpl w:val="5D96C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07769C"/>
    <w:multiLevelType w:val="hybridMultilevel"/>
    <w:tmpl w:val="C8A0507E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E69372A"/>
    <w:multiLevelType w:val="hybridMultilevel"/>
    <w:tmpl w:val="81FE8C2E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8" w15:restartNumberingAfterBreak="0">
    <w:nsid w:val="629C54C1"/>
    <w:multiLevelType w:val="hybridMultilevel"/>
    <w:tmpl w:val="AD4E2B18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8AA0D9D"/>
    <w:multiLevelType w:val="hybridMultilevel"/>
    <w:tmpl w:val="C8A0507E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8ED1DBA"/>
    <w:multiLevelType w:val="hybridMultilevel"/>
    <w:tmpl w:val="1876BB12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1" w15:restartNumberingAfterBreak="0">
    <w:nsid w:val="699C50C1"/>
    <w:multiLevelType w:val="hybridMultilevel"/>
    <w:tmpl w:val="5F68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052C5B"/>
    <w:multiLevelType w:val="hybridMultilevel"/>
    <w:tmpl w:val="B55AD4C4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3" w15:restartNumberingAfterBreak="0">
    <w:nsid w:val="7B195028"/>
    <w:multiLevelType w:val="hybridMultilevel"/>
    <w:tmpl w:val="88B88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2"/>
  </w:num>
  <w:num w:numId="5">
    <w:abstractNumId w:val="1"/>
    <w:lvlOverride w:ilvl="0">
      <w:startOverride w:val="1"/>
    </w:lvlOverride>
  </w:num>
  <w:num w:numId="6">
    <w:abstractNumId w:val="9"/>
  </w:num>
  <w:num w:numId="7">
    <w:abstractNumId w:val="0"/>
  </w:num>
  <w:num w:numId="8">
    <w:abstractNumId w:val="19"/>
  </w:num>
  <w:num w:numId="9">
    <w:abstractNumId w:val="12"/>
  </w:num>
  <w:num w:numId="10">
    <w:abstractNumId w:val="16"/>
  </w:num>
  <w:num w:numId="11">
    <w:abstractNumId w:val="13"/>
  </w:num>
  <w:num w:numId="12">
    <w:abstractNumId w:val="18"/>
  </w:num>
  <w:num w:numId="13">
    <w:abstractNumId w:val="6"/>
  </w:num>
  <w:num w:numId="14">
    <w:abstractNumId w:val="15"/>
  </w:num>
  <w:num w:numId="15">
    <w:abstractNumId w:val="1"/>
  </w:num>
  <w:num w:numId="16">
    <w:abstractNumId w:val="11"/>
  </w:num>
  <w:num w:numId="17">
    <w:abstractNumId w:val="21"/>
  </w:num>
  <w:num w:numId="18">
    <w:abstractNumId w:val="5"/>
  </w:num>
  <w:num w:numId="19">
    <w:abstractNumId w:val="14"/>
  </w:num>
  <w:num w:numId="20">
    <w:abstractNumId w:val="17"/>
  </w:num>
  <w:num w:numId="21">
    <w:abstractNumId w:val="8"/>
  </w:num>
  <w:num w:numId="22">
    <w:abstractNumId w:val="23"/>
  </w:num>
  <w:num w:numId="23">
    <w:abstractNumId w:val="22"/>
  </w:num>
  <w:num w:numId="24">
    <w:abstractNumId w:val="20"/>
  </w:num>
  <w:num w:numId="25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2"/>
  <w:proofState w:spelling="clean" w:grammar="clean"/>
  <w:attachedTemplate r:id="rId1"/>
  <w:defaultTabStop w:val="720"/>
  <w:evenAndOddHeaders/>
  <w:characterSpacingControl w:val="doNotCompress"/>
  <w:hdrShapeDefaults>
    <o:shapedefaults v:ext="edit" spidmax="2252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F28"/>
    <w:rsid w:val="00002C9D"/>
    <w:rsid w:val="00011D18"/>
    <w:rsid w:val="0001630E"/>
    <w:rsid w:val="000170FD"/>
    <w:rsid w:val="00021F1D"/>
    <w:rsid w:val="00022ED0"/>
    <w:rsid w:val="000267A5"/>
    <w:rsid w:val="00032551"/>
    <w:rsid w:val="00036188"/>
    <w:rsid w:val="0004051C"/>
    <w:rsid w:val="00041018"/>
    <w:rsid w:val="00041CAD"/>
    <w:rsid w:val="0005076A"/>
    <w:rsid w:val="00052400"/>
    <w:rsid w:val="0005767A"/>
    <w:rsid w:val="00064745"/>
    <w:rsid w:val="00065B70"/>
    <w:rsid w:val="00067F20"/>
    <w:rsid w:val="00074257"/>
    <w:rsid w:val="000800C6"/>
    <w:rsid w:val="0008024C"/>
    <w:rsid w:val="000804B4"/>
    <w:rsid w:val="00084676"/>
    <w:rsid w:val="00090825"/>
    <w:rsid w:val="000A2FD8"/>
    <w:rsid w:val="000A4D06"/>
    <w:rsid w:val="000A6AEC"/>
    <w:rsid w:val="000B27F3"/>
    <w:rsid w:val="000B58D3"/>
    <w:rsid w:val="000C4B08"/>
    <w:rsid w:val="000D3F55"/>
    <w:rsid w:val="000E272C"/>
    <w:rsid w:val="000E29F2"/>
    <w:rsid w:val="000E4718"/>
    <w:rsid w:val="000E5867"/>
    <w:rsid w:val="000E6745"/>
    <w:rsid w:val="000F4FEE"/>
    <w:rsid w:val="00103C12"/>
    <w:rsid w:val="001238FD"/>
    <w:rsid w:val="001251AF"/>
    <w:rsid w:val="00130FA8"/>
    <w:rsid w:val="00140926"/>
    <w:rsid w:val="00140E7E"/>
    <w:rsid w:val="00142287"/>
    <w:rsid w:val="00144E13"/>
    <w:rsid w:val="00145723"/>
    <w:rsid w:val="00147A31"/>
    <w:rsid w:val="001544EB"/>
    <w:rsid w:val="00154A2D"/>
    <w:rsid w:val="00156232"/>
    <w:rsid w:val="00161503"/>
    <w:rsid w:val="0018088C"/>
    <w:rsid w:val="001833D4"/>
    <w:rsid w:val="00184BBE"/>
    <w:rsid w:val="00192F58"/>
    <w:rsid w:val="001954AF"/>
    <w:rsid w:val="001A1A20"/>
    <w:rsid w:val="001A1B37"/>
    <w:rsid w:val="001A658A"/>
    <w:rsid w:val="001B0289"/>
    <w:rsid w:val="001B2574"/>
    <w:rsid w:val="001B7C39"/>
    <w:rsid w:val="001D0F8F"/>
    <w:rsid w:val="001D1824"/>
    <w:rsid w:val="001D2674"/>
    <w:rsid w:val="001D2F85"/>
    <w:rsid w:val="001D4B12"/>
    <w:rsid w:val="001D616C"/>
    <w:rsid w:val="001D64A9"/>
    <w:rsid w:val="001D79AB"/>
    <w:rsid w:val="001E45FE"/>
    <w:rsid w:val="001E6CEF"/>
    <w:rsid w:val="001F4C8F"/>
    <w:rsid w:val="00201B28"/>
    <w:rsid w:val="00202881"/>
    <w:rsid w:val="00203653"/>
    <w:rsid w:val="00205D32"/>
    <w:rsid w:val="00216524"/>
    <w:rsid w:val="00223EBD"/>
    <w:rsid w:val="002275E7"/>
    <w:rsid w:val="0023755F"/>
    <w:rsid w:val="00257567"/>
    <w:rsid w:val="00265655"/>
    <w:rsid w:val="0027114E"/>
    <w:rsid w:val="00272ACF"/>
    <w:rsid w:val="00274B1B"/>
    <w:rsid w:val="0027615E"/>
    <w:rsid w:val="00291886"/>
    <w:rsid w:val="00292DD1"/>
    <w:rsid w:val="002957CF"/>
    <w:rsid w:val="002A2321"/>
    <w:rsid w:val="002B4550"/>
    <w:rsid w:val="002B531A"/>
    <w:rsid w:val="002B7245"/>
    <w:rsid w:val="002C4F48"/>
    <w:rsid w:val="002C706F"/>
    <w:rsid w:val="002D5BAD"/>
    <w:rsid w:val="002D668C"/>
    <w:rsid w:val="002E389F"/>
    <w:rsid w:val="002F02AB"/>
    <w:rsid w:val="002F4C88"/>
    <w:rsid w:val="003044E0"/>
    <w:rsid w:val="00304EB9"/>
    <w:rsid w:val="00323971"/>
    <w:rsid w:val="00324344"/>
    <w:rsid w:val="00327F14"/>
    <w:rsid w:val="00347B99"/>
    <w:rsid w:val="00352051"/>
    <w:rsid w:val="00361B37"/>
    <w:rsid w:val="00361DAA"/>
    <w:rsid w:val="00362F0E"/>
    <w:rsid w:val="00365FDC"/>
    <w:rsid w:val="003709AC"/>
    <w:rsid w:val="00370EAC"/>
    <w:rsid w:val="00377629"/>
    <w:rsid w:val="00381026"/>
    <w:rsid w:val="00395E28"/>
    <w:rsid w:val="003A4311"/>
    <w:rsid w:val="003B213D"/>
    <w:rsid w:val="003B2E20"/>
    <w:rsid w:val="003B333D"/>
    <w:rsid w:val="003B4466"/>
    <w:rsid w:val="003B6DA2"/>
    <w:rsid w:val="003C2D69"/>
    <w:rsid w:val="003C51DD"/>
    <w:rsid w:val="003D590E"/>
    <w:rsid w:val="003E7902"/>
    <w:rsid w:val="003F10AE"/>
    <w:rsid w:val="003F3384"/>
    <w:rsid w:val="003F7CE9"/>
    <w:rsid w:val="0041503D"/>
    <w:rsid w:val="00416C6D"/>
    <w:rsid w:val="004243DD"/>
    <w:rsid w:val="004263A9"/>
    <w:rsid w:val="0044069C"/>
    <w:rsid w:val="004407AC"/>
    <w:rsid w:val="004410E8"/>
    <w:rsid w:val="00441477"/>
    <w:rsid w:val="00443570"/>
    <w:rsid w:val="00457B0C"/>
    <w:rsid w:val="00460B3C"/>
    <w:rsid w:val="00466DAD"/>
    <w:rsid w:val="00472D20"/>
    <w:rsid w:val="0047560D"/>
    <w:rsid w:val="004778CC"/>
    <w:rsid w:val="004940C6"/>
    <w:rsid w:val="004A48F4"/>
    <w:rsid w:val="004A5A8B"/>
    <w:rsid w:val="004B0BD8"/>
    <w:rsid w:val="004B1262"/>
    <w:rsid w:val="004B13D9"/>
    <w:rsid w:val="004B6A84"/>
    <w:rsid w:val="004C334C"/>
    <w:rsid w:val="004C342D"/>
    <w:rsid w:val="004D18BF"/>
    <w:rsid w:val="004E386F"/>
    <w:rsid w:val="004F36D7"/>
    <w:rsid w:val="004F530E"/>
    <w:rsid w:val="00500E48"/>
    <w:rsid w:val="00506A65"/>
    <w:rsid w:val="0051304C"/>
    <w:rsid w:val="00513CEC"/>
    <w:rsid w:val="00516403"/>
    <w:rsid w:val="00516BCF"/>
    <w:rsid w:val="00517F53"/>
    <w:rsid w:val="00522ABB"/>
    <w:rsid w:val="00525840"/>
    <w:rsid w:val="00530E7C"/>
    <w:rsid w:val="00535AC8"/>
    <w:rsid w:val="005416EE"/>
    <w:rsid w:val="0054459A"/>
    <w:rsid w:val="005455B7"/>
    <w:rsid w:val="00552931"/>
    <w:rsid w:val="005536A4"/>
    <w:rsid w:val="005545D9"/>
    <w:rsid w:val="00556BA2"/>
    <w:rsid w:val="00560FDF"/>
    <w:rsid w:val="00563642"/>
    <w:rsid w:val="005779A1"/>
    <w:rsid w:val="00582F07"/>
    <w:rsid w:val="00584436"/>
    <w:rsid w:val="00585A5E"/>
    <w:rsid w:val="005866BA"/>
    <w:rsid w:val="00586ED9"/>
    <w:rsid w:val="00587B78"/>
    <w:rsid w:val="005936E3"/>
    <w:rsid w:val="005968FE"/>
    <w:rsid w:val="005976F5"/>
    <w:rsid w:val="00597A0B"/>
    <w:rsid w:val="005A0E1F"/>
    <w:rsid w:val="005A2034"/>
    <w:rsid w:val="005A57FD"/>
    <w:rsid w:val="005B3C2E"/>
    <w:rsid w:val="005C4124"/>
    <w:rsid w:val="005C47BD"/>
    <w:rsid w:val="0061145F"/>
    <w:rsid w:val="006145A0"/>
    <w:rsid w:val="00621E54"/>
    <w:rsid w:val="00622F8F"/>
    <w:rsid w:val="006346A3"/>
    <w:rsid w:val="006354FC"/>
    <w:rsid w:val="00642976"/>
    <w:rsid w:val="0065035A"/>
    <w:rsid w:val="0065544E"/>
    <w:rsid w:val="00656C76"/>
    <w:rsid w:val="006576A5"/>
    <w:rsid w:val="00664C49"/>
    <w:rsid w:val="00667B7E"/>
    <w:rsid w:val="00672C44"/>
    <w:rsid w:val="006755F2"/>
    <w:rsid w:val="00694953"/>
    <w:rsid w:val="00697D5F"/>
    <w:rsid w:val="006A0E1D"/>
    <w:rsid w:val="006A4A16"/>
    <w:rsid w:val="006A4C30"/>
    <w:rsid w:val="006A6373"/>
    <w:rsid w:val="006B30F9"/>
    <w:rsid w:val="006B3BA5"/>
    <w:rsid w:val="006B4072"/>
    <w:rsid w:val="006B4727"/>
    <w:rsid w:val="006B5045"/>
    <w:rsid w:val="006B61D5"/>
    <w:rsid w:val="006B6868"/>
    <w:rsid w:val="006B6BBA"/>
    <w:rsid w:val="006C1575"/>
    <w:rsid w:val="006D122F"/>
    <w:rsid w:val="006D347C"/>
    <w:rsid w:val="006D5986"/>
    <w:rsid w:val="006E6DD4"/>
    <w:rsid w:val="006F017D"/>
    <w:rsid w:val="006F21E1"/>
    <w:rsid w:val="006F2A5A"/>
    <w:rsid w:val="006F511C"/>
    <w:rsid w:val="0070002F"/>
    <w:rsid w:val="00702F3B"/>
    <w:rsid w:val="00702F99"/>
    <w:rsid w:val="00702FF4"/>
    <w:rsid w:val="007046E8"/>
    <w:rsid w:val="0070507B"/>
    <w:rsid w:val="00710977"/>
    <w:rsid w:val="0071176C"/>
    <w:rsid w:val="007144A0"/>
    <w:rsid w:val="00722291"/>
    <w:rsid w:val="00722E50"/>
    <w:rsid w:val="00723D31"/>
    <w:rsid w:val="00726499"/>
    <w:rsid w:val="00726F14"/>
    <w:rsid w:val="007357EE"/>
    <w:rsid w:val="0073606C"/>
    <w:rsid w:val="007376FF"/>
    <w:rsid w:val="00737B54"/>
    <w:rsid w:val="00745CBD"/>
    <w:rsid w:val="007472D2"/>
    <w:rsid w:val="00762FBC"/>
    <w:rsid w:val="007643E7"/>
    <w:rsid w:val="00764D5E"/>
    <w:rsid w:val="00766301"/>
    <w:rsid w:val="00766ADE"/>
    <w:rsid w:val="007716EC"/>
    <w:rsid w:val="00775C16"/>
    <w:rsid w:val="00780CF8"/>
    <w:rsid w:val="00781305"/>
    <w:rsid w:val="00781CD9"/>
    <w:rsid w:val="007821F4"/>
    <w:rsid w:val="00782F96"/>
    <w:rsid w:val="00786EF2"/>
    <w:rsid w:val="00791C66"/>
    <w:rsid w:val="007951B8"/>
    <w:rsid w:val="0079616B"/>
    <w:rsid w:val="007A077C"/>
    <w:rsid w:val="007A590B"/>
    <w:rsid w:val="007B1620"/>
    <w:rsid w:val="007B1C08"/>
    <w:rsid w:val="007C250E"/>
    <w:rsid w:val="007C5E78"/>
    <w:rsid w:val="007C7020"/>
    <w:rsid w:val="007D09DA"/>
    <w:rsid w:val="007D0CE0"/>
    <w:rsid w:val="007D7199"/>
    <w:rsid w:val="007E49C0"/>
    <w:rsid w:val="007E573C"/>
    <w:rsid w:val="007E71D4"/>
    <w:rsid w:val="007F2943"/>
    <w:rsid w:val="007F4EF4"/>
    <w:rsid w:val="007F5AD9"/>
    <w:rsid w:val="007F79FF"/>
    <w:rsid w:val="007F7A6B"/>
    <w:rsid w:val="0080336C"/>
    <w:rsid w:val="00804927"/>
    <w:rsid w:val="00810582"/>
    <w:rsid w:val="00810ABC"/>
    <w:rsid w:val="0081484B"/>
    <w:rsid w:val="00815F43"/>
    <w:rsid w:val="008208A5"/>
    <w:rsid w:val="00824252"/>
    <w:rsid w:val="00824CB2"/>
    <w:rsid w:val="0082718E"/>
    <w:rsid w:val="00835B0B"/>
    <w:rsid w:val="00835B1A"/>
    <w:rsid w:val="00842785"/>
    <w:rsid w:val="00846DF3"/>
    <w:rsid w:val="00856809"/>
    <w:rsid w:val="008608B8"/>
    <w:rsid w:val="008636DD"/>
    <w:rsid w:val="008654CA"/>
    <w:rsid w:val="0086571B"/>
    <w:rsid w:val="008820CF"/>
    <w:rsid w:val="0088298F"/>
    <w:rsid w:val="00882F72"/>
    <w:rsid w:val="00883327"/>
    <w:rsid w:val="008845BD"/>
    <w:rsid w:val="008853E7"/>
    <w:rsid w:val="00885EC6"/>
    <w:rsid w:val="00886853"/>
    <w:rsid w:val="008922BE"/>
    <w:rsid w:val="008A04FA"/>
    <w:rsid w:val="008A0D23"/>
    <w:rsid w:val="008A159C"/>
    <w:rsid w:val="008B07C1"/>
    <w:rsid w:val="008B30CE"/>
    <w:rsid w:val="008B52D7"/>
    <w:rsid w:val="008C1919"/>
    <w:rsid w:val="008C40E0"/>
    <w:rsid w:val="008C7098"/>
    <w:rsid w:val="008C7357"/>
    <w:rsid w:val="008D01A4"/>
    <w:rsid w:val="008D2991"/>
    <w:rsid w:val="008E26B3"/>
    <w:rsid w:val="008E312A"/>
    <w:rsid w:val="008E3928"/>
    <w:rsid w:val="008F33BC"/>
    <w:rsid w:val="008F3EE7"/>
    <w:rsid w:val="00901DB1"/>
    <w:rsid w:val="009053A0"/>
    <w:rsid w:val="009056A3"/>
    <w:rsid w:val="00905FCF"/>
    <w:rsid w:val="00907EAC"/>
    <w:rsid w:val="009115AB"/>
    <w:rsid w:val="009149EE"/>
    <w:rsid w:val="00920BA7"/>
    <w:rsid w:val="00933015"/>
    <w:rsid w:val="00942DB2"/>
    <w:rsid w:val="00950001"/>
    <w:rsid w:val="00952DA4"/>
    <w:rsid w:val="009563AC"/>
    <w:rsid w:val="00962AE4"/>
    <w:rsid w:val="00965B72"/>
    <w:rsid w:val="009677BC"/>
    <w:rsid w:val="00970707"/>
    <w:rsid w:val="00970A7E"/>
    <w:rsid w:val="00971B4E"/>
    <w:rsid w:val="00973336"/>
    <w:rsid w:val="00976093"/>
    <w:rsid w:val="00983E67"/>
    <w:rsid w:val="0098586D"/>
    <w:rsid w:val="0099274E"/>
    <w:rsid w:val="00997199"/>
    <w:rsid w:val="009A2AB5"/>
    <w:rsid w:val="009A4502"/>
    <w:rsid w:val="009A4ECA"/>
    <w:rsid w:val="009A5DCA"/>
    <w:rsid w:val="009A6DFB"/>
    <w:rsid w:val="009A795F"/>
    <w:rsid w:val="009B0649"/>
    <w:rsid w:val="009B1C8F"/>
    <w:rsid w:val="009C2BCC"/>
    <w:rsid w:val="009C3333"/>
    <w:rsid w:val="009C4199"/>
    <w:rsid w:val="009D4483"/>
    <w:rsid w:val="009D5A72"/>
    <w:rsid w:val="009D5D0F"/>
    <w:rsid w:val="009D7ADC"/>
    <w:rsid w:val="009E0D77"/>
    <w:rsid w:val="009F3876"/>
    <w:rsid w:val="009F717C"/>
    <w:rsid w:val="00A003E9"/>
    <w:rsid w:val="00A03008"/>
    <w:rsid w:val="00A06A53"/>
    <w:rsid w:val="00A1193D"/>
    <w:rsid w:val="00A20122"/>
    <w:rsid w:val="00A2344C"/>
    <w:rsid w:val="00A23ACD"/>
    <w:rsid w:val="00A26378"/>
    <w:rsid w:val="00A361D4"/>
    <w:rsid w:val="00A36594"/>
    <w:rsid w:val="00A36E85"/>
    <w:rsid w:val="00A40648"/>
    <w:rsid w:val="00A417E0"/>
    <w:rsid w:val="00A43550"/>
    <w:rsid w:val="00A5465D"/>
    <w:rsid w:val="00A6737C"/>
    <w:rsid w:val="00A91878"/>
    <w:rsid w:val="00A94F59"/>
    <w:rsid w:val="00A96512"/>
    <w:rsid w:val="00A97861"/>
    <w:rsid w:val="00AA6FB4"/>
    <w:rsid w:val="00AB1AC4"/>
    <w:rsid w:val="00AB7ED6"/>
    <w:rsid w:val="00AC1869"/>
    <w:rsid w:val="00AC40A9"/>
    <w:rsid w:val="00AC4AFA"/>
    <w:rsid w:val="00AC7F07"/>
    <w:rsid w:val="00AD20A6"/>
    <w:rsid w:val="00AD2C73"/>
    <w:rsid w:val="00AD2E82"/>
    <w:rsid w:val="00AD36E0"/>
    <w:rsid w:val="00AD543B"/>
    <w:rsid w:val="00AE654E"/>
    <w:rsid w:val="00AE7F1F"/>
    <w:rsid w:val="00AF7593"/>
    <w:rsid w:val="00B00779"/>
    <w:rsid w:val="00B22A4F"/>
    <w:rsid w:val="00B24810"/>
    <w:rsid w:val="00B256D6"/>
    <w:rsid w:val="00B37817"/>
    <w:rsid w:val="00B441AC"/>
    <w:rsid w:val="00B461CE"/>
    <w:rsid w:val="00B5156A"/>
    <w:rsid w:val="00B52A79"/>
    <w:rsid w:val="00B55160"/>
    <w:rsid w:val="00B602C1"/>
    <w:rsid w:val="00B6262C"/>
    <w:rsid w:val="00B6393D"/>
    <w:rsid w:val="00B65763"/>
    <w:rsid w:val="00B67DD3"/>
    <w:rsid w:val="00B7134F"/>
    <w:rsid w:val="00B73DD3"/>
    <w:rsid w:val="00B83DE7"/>
    <w:rsid w:val="00B85166"/>
    <w:rsid w:val="00B9038D"/>
    <w:rsid w:val="00B903BD"/>
    <w:rsid w:val="00B9104A"/>
    <w:rsid w:val="00BA15FE"/>
    <w:rsid w:val="00BA4155"/>
    <w:rsid w:val="00BA739C"/>
    <w:rsid w:val="00BB4480"/>
    <w:rsid w:val="00BB4546"/>
    <w:rsid w:val="00BC09CF"/>
    <w:rsid w:val="00BC0A9E"/>
    <w:rsid w:val="00BC0DAA"/>
    <w:rsid w:val="00BC1162"/>
    <w:rsid w:val="00BC22EC"/>
    <w:rsid w:val="00BC5588"/>
    <w:rsid w:val="00BC59AC"/>
    <w:rsid w:val="00BC628A"/>
    <w:rsid w:val="00BD47C1"/>
    <w:rsid w:val="00BD66F6"/>
    <w:rsid w:val="00BE16F6"/>
    <w:rsid w:val="00BE666B"/>
    <w:rsid w:val="00BE6E78"/>
    <w:rsid w:val="00BF1F8C"/>
    <w:rsid w:val="00BF3156"/>
    <w:rsid w:val="00C01EDD"/>
    <w:rsid w:val="00C11792"/>
    <w:rsid w:val="00C13F20"/>
    <w:rsid w:val="00C14157"/>
    <w:rsid w:val="00C1513F"/>
    <w:rsid w:val="00C22255"/>
    <w:rsid w:val="00C23D02"/>
    <w:rsid w:val="00C27A3E"/>
    <w:rsid w:val="00C32CAA"/>
    <w:rsid w:val="00C330CB"/>
    <w:rsid w:val="00C3535F"/>
    <w:rsid w:val="00C416F3"/>
    <w:rsid w:val="00C4690E"/>
    <w:rsid w:val="00C563C0"/>
    <w:rsid w:val="00C62F19"/>
    <w:rsid w:val="00C630AB"/>
    <w:rsid w:val="00C648D0"/>
    <w:rsid w:val="00C65820"/>
    <w:rsid w:val="00C730C5"/>
    <w:rsid w:val="00C81E94"/>
    <w:rsid w:val="00C821DC"/>
    <w:rsid w:val="00C874C6"/>
    <w:rsid w:val="00C919DB"/>
    <w:rsid w:val="00C9769C"/>
    <w:rsid w:val="00CA02D5"/>
    <w:rsid w:val="00CA1386"/>
    <w:rsid w:val="00CB24D3"/>
    <w:rsid w:val="00CB4CFC"/>
    <w:rsid w:val="00CB558D"/>
    <w:rsid w:val="00CB791B"/>
    <w:rsid w:val="00CC1B62"/>
    <w:rsid w:val="00CC383B"/>
    <w:rsid w:val="00CD49D5"/>
    <w:rsid w:val="00CE492C"/>
    <w:rsid w:val="00CE4EB6"/>
    <w:rsid w:val="00CE630F"/>
    <w:rsid w:val="00CE74FE"/>
    <w:rsid w:val="00D07733"/>
    <w:rsid w:val="00D13628"/>
    <w:rsid w:val="00D13EA7"/>
    <w:rsid w:val="00D17DE6"/>
    <w:rsid w:val="00D24A1E"/>
    <w:rsid w:val="00D27060"/>
    <w:rsid w:val="00D314B5"/>
    <w:rsid w:val="00D3153C"/>
    <w:rsid w:val="00D43B7A"/>
    <w:rsid w:val="00D464A8"/>
    <w:rsid w:val="00D50B82"/>
    <w:rsid w:val="00D50D59"/>
    <w:rsid w:val="00D51EDB"/>
    <w:rsid w:val="00D52903"/>
    <w:rsid w:val="00D533E8"/>
    <w:rsid w:val="00D5427B"/>
    <w:rsid w:val="00D60526"/>
    <w:rsid w:val="00D66B69"/>
    <w:rsid w:val="00D674A4"/>
    <w:rsid w:val="00D67F6D"/>
    <w:rsid w:val="00D7058A"/>
    <w:rsid w:val="00D705B1"/>
    <w:rsid w:val="00D71987"/>
    <w:rsid w:val="00D81665"/>
    <w:rsid w:val="00D915E1"/>
    <w:rsid w:val="00D96771"/>
    <w:rsid w:val="00D969BF"/>
    <w:rsid w:val="00DA3831"/>
    <w:rsid w:val="00DA3E4D"/>
    <w:rsid w:val="00DA3F6E"/>
    <w:rsid w:val="00DB0362"/>
    <w:rsid w:val="00DB38A6"/>
    <w:rsid w:val="00DB77A3"/>
    <w:rsid w:val="00DC2972"/>
    <w:rsid w:val="00DC2B34"/>
    <w:rsid w:val="00DC6116"/>
    <w:rsid w:val="00DD0046"/>
    <w:rsid w:val="00DD132D"/>
    <w:rsid w:val="00DD1D18"/>
    <w:rsid w:val="00DD4FAD"/>
    <w:rsid w:val="00DD7E31"/>
    <w:rsid w:val="00DE5162"/>
    <w:rsid w:val="00DF075B"/>
    <w:rsid w:val="00DF467B"/>
    <w:rsid w:val="00DF4AD1"/>
    <w:rsid w:val="00DF5B17"/>
    <w:rsid w:val="00E00BF5"/>
    <w:rsid w:val="00E01BB2"/>
    <w:rsid w:val="00E1516D"/>
    <w:rsid w:val="00E15E9D"/>
    <w:rsid w:val="00E16641"/>
    <w:rsid w:val="00E3052C"/>
    <w:rsid w:val="00E30B7D"/>
    <w:rsid w:val="00E30FCF"/>
    <w:rsid w:val="00E32F24"/>
    <w:rsid w:val="00E33E83"/>
    <w:rsid w:val="00E34BA5"/>
    <w:rsid w:val="00E35C72"/>
    <w:rsid w:val="00E373C0"/>
    <w:rsid w:val="00E37BF9"/>
    <w:rsid w:val="00E43E78"/>
    <w:rsid w:val="00E45F1F"/>
    <w:rsid w:val="00E519C1"/>
    <w:rsid w:val="00E52304"/>
    <w:rsid w:val="00E547D2"/>
    <w:rsid w:val="00E6139A"/>
    <w:rsid w:val="00E62C28"/>
    <w:rsid w:val="00E661F3"/>
    <w:rsid w:val="00E67A1C"/>
    <w:rsid w:val="00E72817"/>
    <w:rsid w:val="00E73B49"/>
    <w:rsid w:val="00E74FCF"/>
    <w:rsid w:val="00E76BEA"/>
    <w:rsid w:val="00E76FFE"/>
    <w:rsid w:val="00E81466"/>
    <w:rsid w:val="00E86735"/>
    <w:rsid w:val="00E87C5A"/>
    <w:rsid w:val="00E90030"/>
    <w:rsid w:val="00E901DF"/>
    <w:rsid w:val="00E95F28"/>
    <w:rsid w:val="00EA28B7"/>
    <w:rsid w:val="00EA77AB"/>
    <w:rsid w:val="00EB6D0C"/>
    <w:rsid w:val="00EC195A"/>
    <w:rsid w:val="00ED4462"/>
    <w:rsid w:val="00EF03A2"/>
    <w:rsid w:val="00EF1C1F"/>
    <w:rsid w:val="00EF1C2B"/>
    <w:rsid w:val="00EF30D6"/>
    <w:rsid w:val="00EF7E53"/>
    <w:rsid w:val="00F03DE8"/>
    <w:rsid w:val="00F045E9"/>
    <w:rsid w:val="00F16C99"/>
    <w:rsid w:val="00F260BC"/>
    <w:rsid w:val="00F33151"/>
    <w:rsid w:val="00F33811"/>
    <w:rsid w:val="00F33F29"/>
    <w:rsid w:val="00F35132"/>
    <w:rsid w:val="00F413DC"/>
    <w:rsid w:val="00F518E5"/>
    <w:rsid w:val="00F5367D"/>
    <w:rsid w:val="00F60295"/>
    <w:rsid w:val="00F620CF"/>
    <w:rsid w:val="00F66B29"/>
    <w:rsid w:val="00F71DE3"/>
    <w:rsid w:val="00F731BF"/>
    <w:rsid w:val="00F74FE9"/>
    <w:rsid w:val="00F80DE2"/>
    <w:rsid w:val="00F81B98"/>
    <w:rsid w:val="00F82EA7"/>
    <w:rsid w:val="00F83F44"/>
    <w:rsid w:val="00F85701"/>
    <w:rsid w:val="00F9422B"/>
    <w:rsid w:val="00F95E08"/>
    <w:rsid w:val="00FA6B63"/>
    <w:rsid w:val="00FB3099"/>
    <w:rsid w:val="00FB47C8"/>
    <w:rsid w:val="00FB598B"/>
    <w:rsid w:val="00FB7165"/>
    <w:rsid w:val="00FC0B0D"/>
    <w:rsid w:val="00FD071C"/>
    <w:rsid w:val="00FD1BB6"/>
    <w:rsid w:val="00FD242C"/>
    <w:rsid w:val="00FD3DE6"/>
    <w:rsid w:val="00FD4A17"/>
    <w:rsid w:val="00FD58F8"/>
    <w:rsid w:val="00FD7068"/>
    <w:rsid w:val="00FE1EFE"/>
    <w:rsid w:val="00FE4964"/>
    <w:rsid w:val="00FE4B90"/>
    <w:rsid w:val="00FE6D3C"/>
    <w:rsid w:val="00FF4527"/>
    <w:rsid w:val="40BC5454"/>
    <w:rsid w:val="43AD2EA3"/>
    <w:rsid w:val="4FDF06A4"/>
    <w:rsid w:val="6199AE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0B090094"/>
  <w15:docId w15:val="{E8DB8DDD-E168-4291-A51F-25506D382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0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9F717C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rsid w:val="009F717C"/>
    <w:pPr>
      <w:pBdr>
        <w:top w:val="single" w:sz="4" w:space="1" w:color="auto"/>
        <w:bottom w:val="single" w:sz="18" w:space="1" w:color="auto"/>
      </w:pBdr>
      <w:spacing w:before="100" w:beforeAutospacing="1" w:after="0" w:line="240" w:lineRule="auto"/>
      <w:outlineLvl w:val="0"/>
    </w:pPr>
    <w:rPr>
      <w:rFonts w:ascii="Segoe UI" w:eastAsia="Times New Roman" w:hAnsi="Segoe UI" w:cs="Verdana"/>
      <w:b/>
      <w:color w:val="000000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rsid w:val="009F717C"/>
    <w:pPr>
      <w:keepNext/>
      <w:pageBreakBefore/>
      <w:pBdr>
        <w:bottom w:val="single" w:sz="4" w:space="1" w:color="333399"/>
      </w:pBdr>
      <w:spacing w:before="480" w:after="240" w:line="240" w:lineRule="auto"/>
      <w:ind w:right="144"/>
      <w:outlineLvl w:val="1"/>
    </w:pPr>
    <w:rPr>
      <w:rFonts w:ascii="Segoe UI" w:eastAsia="MS Mincho" w:hAnsi="Segoe UI" w:cs="Arial"/>
      <w:bCs/>
      <w:color w:val="4F81BD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9104A"/>
    <w:pPr>
      <w:keepNext/>
      <w:keepLines/>
      <w:spacing w:after="240"/>
      <w:outlineLvl w:val="2"/>
    </w:pPr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B9104A"/>
    <w:pPr>
      <w:keepNext/>
      <w:spacing w:after="60"/>
      <w:ind w:right="144"/>
      <w:outlineLvl w:val="3"/>
    </w:pPr>
    <w:rPr>
      <w:rFonts w:ascii="Segoe UI" w:eastAsia="Calibri" w:hAnsi="Segoe UI" w:cs="Times New Roman"/>
      <w:b/>
      <w:sz w:val="28"/>
      <w:szCs w:val="32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9F717C"/>
    <w:pPr>
      <w:keepNext/>
      <w:spacing w:after="0" w:line="240" w:lineRule="auto"/>
      <w:ind w:right="144"/>
      <w:outlineLvl w:val="5"/>
    </w:pPr>
    <w:rPr>
      <w:rFonts w:ascii="Segoe UI" w:eastAsia="Calibri" w:hAnsi="Segoe UI" w:cs="Times New Roman"/>
      <w:b/>
      <w:i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F717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7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1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F717C"/>
    <w:rPr>
      <w:rFonts w:ascii="Segoe UI" w:eastAsia="Times New Roman" w:hAnsi="Segoe UI" w:cs="Verdana"/>
      <w:b/>
      <w:color w:val="000000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9F717C"/>
    <w:pPr>
      <w:pBdr>
        <w:top w:val="none" w:sz="0" w:space="0" w:color="auto"/>
        <w:bottom w:val="none" w:sz="0" w:space="0" w:color="auto"/>
      </w:pBdr>
      <w:outlineLvl w:val="9"/>
    </w:pPr>
    <w:rPr>
      <w:rFonts w:eastAsiaTheme="majorEastAsia" w:cstheme="majorBidi"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9F717C"/>
    <w:rPr>
      <w:rFonts w:ascii="Segoe UI" w:eastAsia="MS Mincho" w:hAnsi="Segoe UI" w:cs="Arial"/>
      <w:bCs/>
      <w:color w:val="4F81BD" w:themeColor="accent1"/>
      <w:sz w:val="40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9F717C"/>
    <w:rPr>
      <w:rFonts w:ascii="Segoe UI" w:eastAsia="Calibri" w:hAnsi="Segoe UI" w:cs="Times New Roman"/>
      <w:b/>
      <w:i/>
      <w:szCs w:val="25"/>
    </w:rPr>
  </w:style>
  <w:style w:type="paragraph" w:customStyle="1" w:styleId="Bullet">
    <w:name w:val="Bullet"/>
    <w:basedOn w:val="Normal"/>
    <w:link w:val="BulletChar"/>
    <w:rsid w:val="00B9104A"/>
    <w:pPr>
      <w:numPr>
        <w:numId w:val="1"/>
      </w:numPr>
      <w:spacing w:after="120"/>
      <w:ind w:right="144"/>
    </w:pPr>
  </w:style>
  <w:style w:type="character" w:customStyle="1" w:styleId="Heading4Char">
    <w:name w:val="Heading 4 Char"/>
    <w:basedOn w:val="DefaultParagraphFont"/>
    <w:link w:val="Heading4"/>
    <w:uiPriority w:val="9"/>
    <w:rsid w:val="00B9104A"/>
    <w:rPr>
      <w:rFonts w:ascii="Segoe UI" w:eastAsia="Calibri" w:hAnsi="Segoe UI" w:cs="Times New Roman"/>
      <w:b/>
      <w:sz w:val="28"/>
      <w:szCs w:val="32"/>
    </w:rPr>
  </w:style>
  <w:style w:type="character" w:customStyle="1" w:styleId="BulletChar">
    <w:name w:val="Bullet Char"/>
    <w:basedOn w:val="DefaultParagraphFont"/>
    <w:link w:val="Bullet"/>
    <w:rsid w:val="00B9104A"/>
    <w:rPr>
      <w:rFonts w:asciiTheme="majorHAnsi" w:hAnsiTheme="majorHAnsi"/>
    </w:rPr>
  </w:style>
  <w:style w:type="character" w:customStyle="1" w:styleId="Heading3Char">
    <w:name w:val="Heading 3 Char"/>
    <w:basedOn w:val="DefaultParagraphFont"/>
    <w:link w:val="Heading3"/>
    <w:uiPriority w:val="9"/>
    <w:rsid w:val="00B9104A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customStyle="1" w:styleId="High-levelsteps">
    <w:name w:val="High-level steps"/>
    <w:basedOn w:val="Normal"/>
    <w:link w:val="High-levelstepsChar"/>
    <w:rsid w:val="00B9104A"/>
    <w:pPr>
      <w:numPr>
        <w:numId w:val="2"/>
      </w:numPr>
      <w:spacing w:after="120"/>
      <w:ind w:left="864" w:right="144"/>
    </w:pPr>
    <w:rPr>
      <w:b/>
      <w:color w:val="000000"/>
    </w:rPr>
  </w:style>
  <w:style w:type="paragraph" w:customStyle="1" w:styleId="Granularsteps">
    <w:name w:val="Granular steps"/>
    <w:basedOn w:val="Normal"/>
    <w:link w:val="GranularstepsChar"/>
    <w:rsid w:val="00142287"/>
    <w:pPr>
      <w:numPr>
        <w:ilvl w:val="1"/>
        <w:numId w:val="2"/>
      </w:numPr>
      <w:spacing w:after="120"/>
      <w:ind w:right="144"/>
    </w:pPr>
    <w:rPr>
      <w:color w:val="000000"/>
    </w:rPr>
  </w:style>
  <w:style w:type="character" w:customStyle="1" w:styleId="High-levelstepsChar">
    <w:name w:val="High-level steps Char"/>
    <w:basedOn w:val="DefaultParagraphFont"/>
    <w:link w:val="High-levelsteps"/>
    <w:rsid w:val="00B9104A"/>
    <w:rPr>
      <w:rFonts w:asciiTheme="majorHAnsi" w:hAnsiTheme="majorHAnsi"/>
      <w:b/>
      <w:color w:val="000000"/>
    </w:rPr>
  </w:style>
  <w:style w:type="paragraph" w:customStyle="1" w:styleId="BulletIndent">
    <w:name w:val="Bullet Indent"/>
    <w:basedOn w:val="Bullet"/>
    <w:link w:val="BulletIndentChar"/>
    <w:rsid w:val="00B9104A"/>
    <w:pPr>
      <w:numPr>
        <w:numId w:val="3"/>
      </w:numPr>
    </w:pPr>
  </w:style>
  <w:style w:type="character" w:customStyle="1" w:styleId="GranularstepsChar">
    <w:name w:val="Granular steps Char"/>
    <w:basedOn w:val="DefaultParagraphFont"/>
    <w:link w:val="Granularsteps"/>
    <w:rsid w:val="00142287"/>
    <w:rPr>
      <w:rFonts w:asciiTheme="majorHAnsi" w:hAnsiTheme="majorHAnsi"/>
      <w:color w:val="000000"/>
    </w:rPr>
  </w:style>
  <w:style w:type="paragraph" w:customStyle="1" w:styleId="BulletIndentIndent">
    <w:name w:val="Bullet Indent Indent"/>
    <w:basedOn w:val="BulletIndent"/>
    <w:link w:val="BulletIndentIndentChar"/>
    <w:rsid w:val="00B24810"/>
    <w:pPr>
      <w:numPr>
        <w:numId w:val="4"/>
      </w:numPr>
    </w:pPr>
  </w:style>
  <w:style w:type="character" w:customStyle="1" w:styleId="BulletIndentChar">
    <w:name w:val="Bullet Indent Char"/>
    <w:basedOn w:val="BulletChar"/>
    <w:link w:val="BulletIndent"/>
    <w:rsid w:val="00B9104A"/>
    <w:rPr>
      <w:rFonts w:asciiTheme="majorHAnsi" w:hAnsiTheme="majorHAnsi"/>
    </w:rPr>
  </w:style>
  <w:style w:type="paragraph" w:customStyle="1" w:styleId="moregranularsteps">
    <w:name w:val="more granular steps"/>
    <w:basedOn w:val="Normal"/>
    <w:link w:val="moregranularstepsChar"/>
    <w:rsid w:val="006F21E1"/>
    <w:pPr>
      <w:numPr>
        <w:ilvl w:val="2"/>
        <w:numId w:val="2"/>
      </w:numPr>
      <w:spacing w:after="120"/>
      <w:ind w:left="2059" w:right="144" w:hanging="187"/>
    </w:pPr>
    <w:rPr>
      <w:color w:val="000000"/>
    </w:rPr>
  </w:style>
  <w:style w:type="character" w:customStyle="1" w:styleId="BulletIndentIndentChar">
    <w:name w:val="Bullet Indent Indent Char"/>
    <w:basedOn w:val="BulletIndentChar"/>
    <w:link w:val="BulletIndentIndent"/>
    <w:rsid w:val="00B24810"/>
    <w:rPr>
      <w:rFonts w:asciiTheme="majorHAnsi" w:hAnsiTheme="majorHAnsi"/>
    </w:rPr>
  </w:style>
  <w:style w:type="paragraph" w:customStyle="1" w:styleId="NotesCourse">
    <w:name w:val="Notes_Course"/>
    <w:basedOn w:val="Normal"/>
    <w:rsid w:val="006F21E1"/>
    <w:pPr>
      <w:spacing w:after="120" w:line="240" w:lineRule="auto"/>
      <w:ind w:left="144" w:right="144"/>
    </w:pPr>
    <w:rPr>
      <w:rFonts w:ascii="Segoe UI" w:eastAsia="Calibri" w:hAnsi="Segoe UI" w:cs="Times New Roman"/>
      <w:sz w:val="18"/>
      <w:szCs w:val="23"/>
    </w:rPr>
  </w:style>
  <w:style w:type="character" w:customStyle="1" w:styleId="moregranularstepsChar">
    <w:name w:val="more granular steps Char"/>
    <w:basedOn w:val="DefaultParagraphFont"/>
    <w:link w:val="moregranularsteps"/>
    <w:rsid w:val="006F21E1"/>
    <w:rPr>
      <w:rFonts w:asciiTheme="majorHAnsi" w:hAnsiTheme="majorHAnsi"/>
      <w:color w:val="000000"/>
    </w:rPr>
  </w:style>
  <w:style w:type="table" w:customStyle="1" w:styleId="TableGrid1">
    <w:name w:val="Table Grid1"/>
    <w:basedOn w:val="TableNormal"/>
    <w:next w:val="TableGrid"/>
    <w:uiPriority w:val="59"/>
    <w:rsid w:val="006F21E1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59"/>
    <w:rsid w:val="006F2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1">
    <w:name w:val="Medium Shading 1 Accent 1"/>
    <w:basedOn w:val="TableNormal"/>
    <w:uiPriority w:val="63"/>
    <w:rsid w:val="006F21E1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6F21E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rsid w:val="00AD36E0"/>
    <w:pPr>
      <w:spacing w:line="240" w:lineRule="auto"/>
      <w:jc w:val="center"/>
    </w:pPr>
    <w:rPr>
      <w:b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F2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1E1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6F2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1E1"/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B2481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481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481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24810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rsid w:val="00142287"/>
    <w:pPr>
      <w:ind w:left="720"/>
      <w:contextualSpacing/>
    </w:pPr>
  </w:style>
  <w:style w:type="paragraph" w:customStyle="1" w:styleId="Code">
    <w:name w:val="Code"/>
    <w:basedOn w:val="Normal"/>
    <w:link w:val="CodeChar"/>
    <w:rsid w:val="00CE4EB6"/>
    <w:pPr>
      <w:shd w:val="clear" w:color="auto" w:fill="D9D9D9" w:themeFill="background1" w:themeFillShade="D9"/>
      <w:ind w:left="1440"/>
    </w:pPr>
    <w:rPr>
      <w:rFonts w:ascii="Consolas" w:hAnsi="Consolas" w:cs="Consolas"/>
    </w:rPr>
  </w:style>
  <w:style w:type="character" w:customStyle="1" w:styleId="CodeChar">
    <w:name w:val="Code Char"/>
    <w:basedOn w:val="DefaultParagraphFont"/>
    <w:link w:val="Code"/>
    <w:rsid w:val="00CE4EB6"/>
    <w:rPr>
      <w:rFonts w:ascii="Consolas" w:hAnsi="Consolas" w:cs="Consolas"/>
      <w:shd w:val="clear" w:color="auto" w:fill="D9D9D9" w:themeFill="background1" w:themeFillShade="D9"/>
    </w:rPr>
  </w:style>
  <w:style w:type="character" w:styleId="CommentReference">
    <w:name w:val="annotation reference"/>
    <w:basedOn w:val="DefaultParagraphFont"/>
    <w:uiPriority w:val="99"/>
    <w:semiHidden/>
    <w:unhideWhenUsed/>
    <w:rsid w:val="00361B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61B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61B37"/>
    <w:rPr>
      <w:rFonts w:asciiTheme="majorHAnsi" w:hAnsiTheme="maj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1B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1B37"/>
    <w:rPr>
      <w:rFonts w:asciiTheme="majorHAnsi" w:hAnsiTheme="majorHAnsi"/>
      <w:b/>
      <w:bCs/>
      <w:sz w:val="20"/>
      <w:szCs w:val="20"/>
    </w:rPr>
  </w:style>
  <w:style w:type="paragraph" w:customStyle="1" w:styleId="IndentedListParagraph">
    <w:name w:val="Indented List Paragraph"/>
    <w:basedOn w:val="ListParagraph"/>
    <w:link w:val="IndentedListParagraphChar"/>
    <w:rsid w:val="00F74FE9"/>
    <w:pPr>
      <w:tabs>
        <w:tab w:val="left" w:pos="1440"/>
      </w:tabs>
      <w:ind w:left="14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74FE9"/>
    <w:rPr>
      <w:rFonts w:asciiTheme="majorHAnsi" w:hAnsiTheme="majorHAnsi"/>
    </w:rPr>
  </w:style>
  <w:style w:type="character" w:customStyle="1" w:styleId="IndentedListParagraphChar">
    <w:name w:val="Indented List Paragraph Char"/>
    <w:basedOn w:val="ListParagraphChar"/>
    <w:link w:val="IndentedListParagraph"/>
    <w:rsid w:val="00F74FE9"/>
    <w:rPr>
      <w:rFonts w:asciiTheme="majorHAnsi" w:hAnsiTheme="majorHAnsi"/>
    </w:rPr>
  </w:style>
  <w:style w:type="paragraph" w:styleId="Revision">
    <w:name w:val="Revision"/>
    <w:hidden/>
    <w:uiPriority w:val="99"/>
    <w:semiHidden/>
    <w:rsid w:val="006576A5"/>
    <w:pPr>
      <w:spacing w:after="0" w:line="240" w:lineRule="auto"/>
    </w:pPr>
    <w:rPr>
      <w:rFonts w:asciiTheme="majorHAnsi" w:hAnsiTheme="majorHAnsi"/>
    </w:rPr>
  </w:style>
  <w:style w:type="paragraph" w:styleId="NoSpacing">
    <w:name w:val="No Spacing"/>
    <w:uiPriority w:val="1"/>
    <w:rsid w:val="00E661F3"/>
    <w:pPr>
      <w:spacing w:after="0" w:line="240" w:lineRule="auto"/>
    </w:pPr>
    <w:rPr>
      <w:rFonts w:asciiTheme="majorHAnsi" w:hAnsiTheme="majorHAnsi"/>
    </w:rPr>
  </w:style>
  <w:style w:type="character" w:styleId="FollowedHyperlink">
    <w:name w:val="FollowedHyperlink"/>
    <w:basedOn w:val="DefaultParagraphFont"/>
    <w:uiPriority w:val="99"/>
    <w:semiHidden/>
    <w:unhideWhenUsed/>
    <w:rsid w:val="00E661F3"/>
    <w:rPr>
      <w:color w:val="800080" w:themeColor="followedHyperlink"/>
      <w:u w:val="single"/>
    </w:rPr>
  </w:style>
  <w:style w:type="paragraph" w:customStyle="1" w:styleId="LabTitle">
    <w:name w:val="Lab Title"/>
    <w:basedOn w:val="Heading2"/>
    <w:link w:val="LabTitleChar"/>
    <w:qFormat/>
    <w:rsid w:val="00B00779"/>
  </w:style>
  <w:style w:type="paragraph" w:customStyle="1" w:styleId="IgnoredText">
    <w:name w:val="Ignored Text"/>
    <w:basedOn w:val="Heading3"/>
    <w:link w:val="IgnoredTextChar"/>
    <w:qFormat/>
    <w:rsid w:val="003044E0"/>
    <w:rPr>
      <w:b w:val="0"/>
      <w:color w:val="808080" w:themeColor="background1" w:themeShade="80"/>
      <w:sz w:val="22"/>
    </w:rPr>
  </w:style>
  <w:style w:type="character" w:customStyle="1" w:styleId="LabTitleChar">
    <w:name w:val="Lab Title Char"/>
    <w:basedOn w:val="DefaultParagraphFont"/>
    <w:link w:val="LabTitle"/>
    <w:rsid w:val="00B00779"/>
    <w:rPr>
      <w:rFonts w:ascii="Segoe UI" w:eastAsia="MS Mincho" w:hAnsi="Segoe UI" w:cs="Arial"/>
      <w:bCs/>
      <w:color w:val="4F81BD" w:themeColor="accent1"/>
      <w:sz w:val="40"/>
      <w:szCs w:val="40"/>
    </w:rPr>
  </w:style>
  <w:style w:type="paragraph" w:customStyle="1" w:styleId="TaskHeading">
    <w:name w:val="Task Heading"/>
    <w:basedOn w:val="Heading4"/>
    <w:link w:val="TaskHeadingChar"/>
    <w:qFormat/>
    <w:rsid w:val="00B00779"/>
  </w:style>
  <w:style w:type="character" w:customStyle="1" w:styleId="IgnoredTextChar">
    <w:name w:val="Ignored Text Char"/>
    <w:basedOn w:val="Heading3Char"/>
    <w:link w:val="IgnoredText"/>
    <w:rsid w:val="003044E0"/>
    <w:rPr>
      <w:rFonts w:ascii="Segoe UI" w:eastAsia="Calibri" w:hAnsi="Segoe UI" w:cs="Segoe UI"/>
      <w:b w:val="0"/>
      <w:bCs/>
      <w:color w:val="808080" w:themeColor="background1" w:themeShade="80"/>
      <w:sz w:val="32"/>
      <w:szCs w:val="32"/>
    </w:rPr>
  </w:style>
  <w:style w:type="paragraph" w:customStyle="1" w:styleId="TaskName">
    <w:name w:val="Task Name"/>
    <w:basedOn w:val="TaskDetail"/>
    <w:link w:val="TaskNameChar"/>
    <w:qFormat/>
    <w:rsid w:val="003044E0"/>
    <w:pPr>
      <w:numPr>
        <w:numId w:val="7"/>
      </w:numPr>
    </w:pPr>
    <w:rPr>
      <w:b/>
    </w:rPr>
  </w:style>
  <w:style w:type="character" w:customStyle="1" w:styleId="TaskHeadingChar">
    <w:name w:val="Task Heading Char"/>
    <w:basedOn w:val="Heading4Char"/>
    <w:link w:val="TaskHeading"/>
    <w:rsid w:val="00B00779"/>
    <w:rPr>
      <w:rFonts w:ascii="Segoe UI" w:eastAsia="Calibri" w:hAnsi="Segoe UI" w:cs="Times New Roman"/>
      <w:b/>
      <w:sz w:val="28"/>
      <w:szCs w:val="32"/>
    </w:rPr>
  </w:style>
  <w:style w:type="paragraph" w:customStyle="1" w:styleId="TaskDetail">
    <w:name w:val="Task Detail"/>
    <w:basedOn w:val="Granularsteps"/>
    <w:link w:val="TaskDetailChar"/>
    <w:qFormat/>
    <w:rsid w:val="003044E0"/>
    <w:pPr>
      <w:numPr>
        <w:ilvl w:val="0"/>
        <w:numId w:val="0"/>
      </w:numPr>
      <w:ind w:left="1350"/>
    </w:pPr>
  </w:style>
  <w:style w:type="character" w:customStyle="1" w:styleId="TaskNameChar">
    <w:name w:val="Task Name Char"/>
    <w:basedOn w:val="TaskHeadingChar"/>
    <w:link w:val="TaskName"/>
    <w:rsid w:val="003044E0"/>
    <w:rPr>
      <w:rFonts w:asciiTheme="majorHAnsi" w:eastAsia="Calibri" w:hAnsiTheme="majorHAnsi" w:cs="Times New Roman"/>
      <w:b/>
      <w:color w:val="000000"/>
      <w:sz w:val="28"/>
      <w:szCs w:val="32"/>
    </w:rPr>
  </w:style>
  <w:style w:type="paragraph" w:customStyle="1" w:styleId="ExerciseScenerio">
    <w:name w:val="Exercise Scenerio"/>
    <w:basedOn w:val="Normal"/>
    <w:link w:val="ExerciseScenerioChar"/>
    <w:qFormat/>
    <w:rsid w:val="00B00779"/>
  </w:style>
  <w:style w:type="character" w:customStyle="1" w:styleId="TaskDetailChar">
    <w:name w:val="Task Detail Char"/>
    <w:basedOn w:val="TaskNameChar"/>
    <w:link w:val="TaskDetail"/>
    <w:rsid w:val="003044E0"/>
    <w:rPr>
      <w:rFonts w:asciiTheme="majorHAnsi" w:eastAsia="Calibri" w:hAnsiTheme="majorHAnsi" w:cs="Times New Roman"/>
      <w:b w:val="0"/>
      <w:color w:val="000000"/>
      <w:sz w:val="28"/>
      <w:szCs w:val="32"/>
    </w:rPr>
  </w:style>
  <w:style w:type="paragraph" w:customStyle="1" w:styleId="Note">
    <w:name w:val="Note"/>
    <w:basedOn w:val="Normal"/>
    <w:link w:val="NoteChar"/>
    <w:qFormat/>
    <w:rsid w:val="00B00779"/>
  </w:style>
  <w:style w:type="character" w:customStyle="1" w:styleId="ExerciseScenerioChar">
    <w:name w:val="Exercise Scenerio Char"/>
    <w:basedOn w:val="DefaultParagraphFont"/>
    <w:link w:val="ExerciseScenerio"/>
    <w:rsid w:val="00B00779"/>
    <w:rPr>
      <w:rFonts w:asciiTheme="majorHAnsi" w:hAnsiTheme="majorHAnsi"/>
    </w:rPr>
  </w:style>
  <w:style w:type="paragraph" w:customStyle="1" w:styleId="Alert">
    <w:name w:val="Alert"/>
    <w:basedOn w:val="Granularsteps"/>
    <w:link w:val="AlertChar"/>
    <w:qFormat/>
    <w:rsid w:val="00D52903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CC66"/>
      <w:ind w:left="1440" w:right="0"/>
    </w:pPr>
  </w:style>
  <w:style w:type="character" w:customStyle="1" w:styleId="NoteChar">
    <w:name w:val="Note Char"/>
    <w:basedOn w:val="High-levelstepsChar"/>
    <w:link w:val="Note"/>
    <w:rsid w:val="00B00779"/>
    <w:rPr>
      <w:rFonts w:asciiTheme="majorHAnsi" w:hAnsiTheme="majorHAnsi"/>
      <w:b w:val="0"/>
      <w:color w:val="000000"/>
    </w:rPr>
  </w:style>
  <w:style w:type="paragraph" w:customStyle="1" w:styleId="CompletionMessage">
    <w:name w:val="Completion Message"/>
    <w:basedOn w:val="Normal"/>
    <w:link w:val="CompletionMessageChar"/>
    <w:qFormat/>
    <w:rsid w:val="00B00779"/>
    <w:rPr>
      <w:i/>
      <w:sz w:val="24"/>
    </w:rPr>
  </w:style>
  <w:style w:type="character" w:customStyle="1" w:styleId="AlertChar">
    <w:name w:val="Alert Char"/>
    <w:basedOn w:val="NoteChar"/>
    <w:link w:val="Alert"/>
    <w:rsid w:val="00D52903"/>
    <w:rPr>
      <w:rFonts w:asciiTheme="majorHAnsi" w:hAnsiTheme="majorHAnsi"/>
      <w:b w:val="0"/>
      <w:color w:val="000000"/>
      <w:shd w:val="clear" w:color="auto" w:fill="FFCC66"/>
    </w:rPr>
  </w:style>
  <w:style w:type="paragraph" w:customStyle="1" w:styleId="Idea">
    <w:name w:val="Idea"/>
    <w:basedOn w:val="Normal"/>
    <w:link w:val="IdeaChar"/>
    <w:qFormat/>
    <w:rsid w:val="00D52903"/>
    <w:pPr>
      <w:pBdr>
        <w:top w:val="single" w:sz="4" w:space="1" w:color="000000" w:themeColor="text1" w:shadow="1"/>
        <w:left w:val="single" w:sz="4" w:space="4" w:color="000000" w:themeColor="text1" w:shadow="1"/>
        <w:bottom w:val="single" w:sz="4" w:space="1" w:color="000000" w:themeColor="text1" w:shadow="1"/>
        <w:right w:val="single" w:sz="4" w:space="4" w:color="000000" w:themeColor="text1" w:shadow="1"/>
      </w:pBdr>
      <w:shd w:val="clear" w:color="auto" w:fill="DBE5F1" w:themeFill="accent1" w:themeFillTint="33"/>
      <w:ind w:left="1440"/>
    </w:pPr>
    <w:rPr>
      <w:rFonts w:ascii="Segoe UI" w:eastAsia="Calibri" w:hAnsi="Segoe UI" w:cs="Times New Roman"/>
      <w:szCs w:val="23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mpletionMessageChar">
    <w:name w:val="Completion Message Char"/>
    <w:basedOn w:val="DefaultParagraphFont"/>
    <w:link w:val="CompletionMessage"/>
    <w:rsid w:val="00B00779"/>
    <w:rPr>
      <w:rFonts w:asciiTheme="majorHAnsi" w:hAnsiTheme="majorHAnsi"/>
      <w:i/>
      <w:sz w:val="24"/>
    </w:rPr>
  </w:style>
  <w:style w:type="paragraph" w:customStyle="1" w:styleId="ExerciseHeading">
    <w:name w:val="Exercise Heading"/>
    <w:basedOn w:val="Heading3"/>
    <w:link w:val="ExerciseHeadingChar"/>
    <w:qFormat/>
    <w:rsid w:val="003044E0"/>
  </w:style>
  <w:style w:type="character" w:customStyle="1" w:styleId="IdeaChar">
    <w:name w:val="Idea Char"/>
    <w:basedOn w:val="DefaultParagraphFont"/>
    <w:link w:val="Idea"/>
    <w:rsid w:val="00D52903"/>
    <w:rPr>
      <w:rFonts w:ascii="Segoe UI" w:eastAsia="Calibri" w:hAnsi="Segoe UI" w:cs="Times New Roman"/>
      <w:szCs w:val="23"/>
      <w:shd w:val="clear" w:color="auto" w:fill="DBE5F1" w:themeFill="accent1" w:themeFillTint="33"/>
      <w14:textOutline w14:w="9525" w14:cap="rnd" w14:cmpd="sng" w14:algn="ctr">
        <w14:noFill/>
        <w14:prstDash w14:val="solid"/>
        <w14:bevel/>
      </w14:textOutline>
    </w:rPr>
  </w:style>
  <w:style w:type="character" w:customStyle="1" w:styleId="ExerciseHeadingChar">
    <w:name w:val="Exercise Heading Char"/>
    <w:basedOn w:val="Heading3Char"/>
    <w:link w:val="ExerciseHeading"/>
    <w:rsid w:val="003044E0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customStyle="1" w:styleId="TemplateVersion">
    <w:name w:val="Template Version"/>
    <w:basedOn w:val="Normal"/>
    <w:link w:val="TemplateVersionChar"/>
    <w:qFormat/>
    <w:rsid w:val="00065B70"/>
    <w:rPr>
      <w:color w:val="BFBFBF" w:themeColor="background1" w:themeShade="BF"/>
    </w:rPr>
  </w:style>
  <w:style w:type="character" w:customStyle="1" w:styleId="TemplateVersionChar">
    <w:name w:val="Template Version Char"/>
    <w:basedOn w:val="DefaultParagraphFont"/>
    <w:link w:val="TemplateVersion"/>
    <w:rsid w:val="00065B70"/>
    <w:rPr>
      <w:rFonts w:asciiTheme="majorHAnsi" w:hAnsiTheme="majorHAnsi"/>
      <w:color w:val="BFBFBF" w:themeColor="background1" w:themeShade="BF"/>
    </w:rPr>
  </w:style>
  <w:style w:type="character" w:styleId="Mention">
    <w:name w:val="Mention"/>
    <w:basedOn w:val="DefaultParagraphFont"/>
    <w:uiPriority w:val="99"/>
    <w:semiHidden/>
    <w:unhideWhenUsed/>
    <w:rsid w:val="00AC7F07"/>
    <w:rPr>
      <w:color w:val="2B579A"/>
      <w:shd w:val="clear" w:color="auto" w:fill="E6E6E6"/>
    </w:rPr>
  </w:style>
  <w:style w:type="table" w:styleId="GridTable4">
    <w:name w:val="Grid Table 4"/>
    <w:basedOn w:val="TableNormal"/>
    <w:uiPriority w:val="49"/>
    <w:rsid w:val="009927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D0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1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utlook.live.com/owa/?nlp=1&amp;signup=1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mailto:crtenn@microsoft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://portal.azure.com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microsoftazurepass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isiecki\AppData\Roaming\Microsoft\Templates\LOD_Lab_Convers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ABFF8B92F63B4AB703C59842BCAE9C" ma:contentTypeVersion="38" ma:contentTypeDescription="Create a new document." ma:contentTypeScope="" ma:versionID="274edb851d3b5b9712d0de4e5fa89443">
  <xsd:schema xmlns:xsd="http://www.w3.org/2001/XMLSchema" xmlns:xs="http://www.w3.org/2001/XMLSchema" xmlns:p="http://schemas.microsoft.com/office/2006/metadata/properties" xmlns:ns1="http://schemas.microsoft.com/sharepoint/v3" xmlns:ns2="230e9df3-be65-4c73-a93b-d1236ebd677e" xmlns:ns3="04560d1f-b888-43bb-a39f-fd9886ef0fa8" xmlns:ns4="7ed30aa2-a9a3-48dd-93de-4f2bc034e61b" xmlns:ns5="http://schemas.microsoft.com/sharepoint/v4" xmlns:ns6="1f6b9331-8e6d-46cf-bfbd-35ad5f8d7b32" targetNamespace="http://schemas.microsoft.com/office/2006/metadata/properties" ma:root="true" ma:fieldsID="a6d8ba8c9613895f64f9707b18198336" ns1:_="" ns2:_="" ns3:_="" ns4:_="" ns5:_="" ns6:_="">
    <xsd:import namespace="http://schemas.microsoft.com/sharepoint/v3"/>
    <xsd:import namespace="230e9df3-be65-4c73-a93b-d1236ebd677e"/>
    <xsd:import namespace="04560d1f-b888-43bb-a39f-fd9886ef0fa8"/>
    <xsd:import namespace="7ed30aa2-a9a3-48dd-93de-4f2bc034e61b"/>
    <xsd:import namespace="http://schemas.microsoft.com/sharepoint/v4"/>
    <xsd:import namespace="1f6b9331-8e6d-46cf-bfbd-35ad5f8d7b32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AverageRating" minOccurs="0"/>
                <xsd:element ref="ns1:RatingCount" minOccurs="0"/>
                <xsd:element ref="ns1:RatedBy" minOccurs="0"/>
                <xsd:element ref="ns1:Ratings" minOccurs="0"/>
                <xsd:element ref="ns1:LikedBy" minOccurs="0"/>
                <xsd:element ref="ns1:LikesCount" minOccurs="0"/>
                <xsd:element ref="ns3:CommentCount" minOccurs="0"/>
                <xsd:element ref="ns4:SharedWithUsers" minOccurs="0"/>
                <xsd:element ref="ns4:SharingHintHash" minOccurs="0"/>
                <xsd:element ref="ns4:SharedWithDetails" minOccurs="0"/>
                <xsd:element ref="ns1:PublishingStartDate" minOccurs="0"/>
                <xsd:element ref="ns1:PublishingExpirationDate" minOccurs="0"/>
                <xsd:element ref="ns5:IconOverlay" minOccurs="0"/>
                <xsd:element ref="ns4:LastSharedByUser" minOccurs="0"/>
                <xsd:element ref="ns4:LastSharedByTime" minOccurs="0"/>
                <xsd:element ref="ns6:MediaServiceMetadata" minOccurs="0"/>
                <xsd:element ref="ns6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verageRating" ma:index="11" nillable="true" ma:displayName="Rating (0-5)" ma:decimals="2" ma:description="Average value of all the ratings that have been submitted" ma:internalName="AverageRating" ma:readOnly="true">
      <xsd:simpleType>
        <xsd:restriction base="dms:Number"/>
      </xsd:simpleType>
    </xsd:element>
    <xsd:element name="RatingCount" ma:index="12" nillable="true" ma:displayName="Number of Ratings" ma:decimals="0" ma:description="Number of ratings submitted" ma:internalName="RatingCount" ma:readOnly="true">
      <xsd:simpleType>
        <xsd:restriction base="dms:Number"/>
      </xsd:simpleType>
    </xsd:element>
    <xsd:element name="RatedBy" ma:index="13" nillable="true" ma:displayName="Rated By" ma:description="Users rated the item." ma:hidden="true" ma:list="UserInfo" ma:internalName="Rat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s" ma:index="14" nillable="true" ma:displayName="User ratings" ma:description="User ratings for the item" ma:hidden="true" ma:internalName="Ratings">
      <xsd:simpleType>
        <xsd:restriction base="dms:Note"/>
      </xsd:simpleType>
    </xsd:element>
    <xsd:element name="LikedBy" ma:index="15" nillable="true" ma:displayName="Liked By" ma:hidden="true" ma:list="UserInfo" ma:internalName="Lik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LikesCount" ma:index="16" nillable="true" ma:displayName="Number of Likes" ma:internalName="LikesCount">
      <xsd:simpleType>
        <xsd:restriction base="dms:Unknown"/>
      </xsd:simpleType>
    </xsd:element>
    <xsd:element name="PublishingStartDate" ma:index="21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22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560d1f-b888-43bb-a39f-fd9886ef0fa8" elementFormDefault="qualified">
    <xsd:import namespace="http://schemas.microsoft.com/office/2006/documentManagement/types"/>
    <xsd:import namespace="http://schemas.microsoft.com/office/infopath/2007/PartnerControls"/>
    <xsd:element name="CommentCount" ma:index="17" nillable="true" ma:displayName="Comment Count" ma:description="Comment Count" ma:internalName="Comment_x0020_Count" ma:readOnly="tr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30aa2-a9a3-48dd-93de-4f2bc034e61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9" nillable="true" ma:displayName="Sharing Hint Hash" ma:internalName="SharingHintHash" ma:readOnly="true">
      <xsd:simpleType>
        <xsd:restriction base="dms:Text"/>
      </xsd:simple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24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25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23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6b9331-8e6d-46cf-bfbd-35ad5f8d7b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230e9df3-be65-4c73-a93b-d1236ebd677e">CPS089-1693-372</_dlc_DocId>
    <_dlc_DocIdUrl xmlns="230e9df3-be65-4c73-a93b-d1236ebd677e">
      <Url>https://microsoft.sharepoint.com/teams/CampusProjectSites089/hahzsakosd/ipdev/_layouts/15/DocIdRedir.aspx?ID=CPS089-1693-372</Url>
      <Description>CPS089-1693-372</Description>
    </_dlc_DocIdUrl>
    <LikesCount xmlns="http://schemas.microsoft.com/sharepoint/v3" xsi:nil="true"/>
    <IconOverlay xmlns="http://schemas.microsoft.com/sharepoint/v4" xsi:nil="true"/>
    <Ratings xmlns="http://schemas.microsoft.com/sharepoint/v3" xsi:nil="true"/>
    <LikedBy xmlns="http://schemas.microsoft.com/sharepoint/v3">
      <UserInfo>
        <DisplayName/>
        <AccountId xsi:nil="true"/>
        <AccountType/>
      </UserInfo>
    </LikedBy>
    <PublishingExpirationDate xmlns="http://schemas.microsoft.com/sharepoint/v3" xsi:nil="true"/>
    <PublishingStartDate xmlns="http://schemas.microsoft.com/sharepoint/v3" xsi:nil="true"/>
    <RatedBy xmlns="http://schemas.microsoft.com/sharepoint/v3">
      <UserInfo>
        <DisplayName/>
        <AccountId xsi:nil="true"/>
        <AccountType/>
      </UserInfo>
    </RatedBy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74EC08-23B8-4951-8F97-74DF40E783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30e9df3-be65-4c73-a93b-d1236ebd677e"/>
    <ds:schemaRef ds:uri="04560d1f-b888-43bb-a39f-fd9886ef0fa8"/>
    <ds:schemaRef ds:uri="7ed30aa2-a9a3-48dd-93de-4f2bc034e61b"/>
    <ds:schemaRef ds:uri="http://schemas.microsoft.com/sharepoint/v4"/>
    <ds:schemaRef ds:uri="1f6b9331-8e6d-46cf-bfbd-35ad5f8d7b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15F8DAD-8FD7-439B-9FAF-552FA766DCD6}">
  <ds:schemaRefs>
    <ds:schemaRef ds:uri="http://schemas.microsoft.com/office/2006/metadata/properties"/>
    <ds:schemaRef ds:uri="http://schemas.microsoft.com/office/infopath/2007/PartnerControls"/>
    <ds:schemaRef ds:uri="230e9df3-be65-4c73-a93b-d1236ebd677e"/>
    <ds:schemaRef ds:uri="http://schemas.microsoft.com/sharepoint/v3"/>
    <ds:schemaRef ds:uri="http://schemas.microsoft.com/sharepoint/v4"/>
  </ds:schemaRefs>
</ds:datastoreItem>
</file>

<file path=customXml/itemProps3.xml><?xml version="1.0" encoding="utf-8"?>
<ds:datastoreItem xmlns:ds="http://schemas.openxmlformats.org/officeDocument/2006/customXml" ds:itemID="{13522E35-62BD-4FE9-8C10-D54F8DF268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041A5C-DB22-4B56-8E1E-55F036870945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D8BD57F4-34EB-4324-B3A5-FD937561D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LOD_Lab_Conversion_Template.dotx</Template>
  <TotalTime>3838</TotalTime>
  <Pages>1</Pages>
  <Words>1067</Words>
  <Characters>6085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LOD IDL Lab Template</vt:lpstr>
    </vt:vector>
  </TitlesOfParts>
  <Company/>
  <LinksUpToDate>false</LinksUpToDate>
  <CharactersWithSpaces>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LOD IDL Lab Template</dc:title>
  <dc:subject/>
  <dc:creator>Administrator</dc:creator>
  <cp:keywords/>
  <dc:description/>
  <cp:lastModifiedBy>Crystal Tenn</cp:lastModifiedBy>
  <cp:revision>261</cp:revision>
  <dcterms:created xsi:type="dcterms:W3CDTF">2016-03-29T00:48:00Z</dcterms:created>
  <dcterms:modified xsi:type="dcterms:W3CDTF">2018-09-06T01:39:00Z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Order">
    <vt:r8>100</vt:r8>
  </property>
  <property fmtid="{D5CDD505-2E9C-101B-9397-08002B2CF9AE}" pid="4" name="Abstract">
    <vt:lpwstr>&lt;abstract&gt;</vt:lpwstr>
  </property>
  <property fmtid="{D5CDD505-2E9C-101B-9397-08002B2CF9AE}" pid="5" name="Template Version">
    <vt:lpwstr>10.02</vt:lpwstr>
  </property>
  <property fmtid="{D5CDD505-2E9C-101B-9397-08002B2CF9AE}" pid="6" name="ContentTypeId">
    <vt:lpwstr>0x010100B3ABFF8B92F63B4AB703C59842BCAE9C</vt:lpwstr>
  </property>
  <property fmtid="{D5CDD505-2E9C-101B-9397-08002B2CF9AE}" pid="7" name="TaxKeywordTaxHTField">
    <vt:lpwstr/>
  </property>
  <property fmtid="{D5CDD505-2E9C-101B-9397-08002B2CF9AE}" pid="8" name="_dlc_DocIdItemGuid">
    <vt:lpwstr>88d3200d-bbf3-4752-a1b0-68e23bbf45a9</vt:lpwstr>
  </property>
  <property fmtid="{D5CDD505-2E9C-101B-9397-08002B2CF9AE}" pid="9" name="MSIP_Label_f42aa342-8706-4288-bd11-ebb85995028c_Enabled">
    <vt:lpwstr>True</vt:lpwstr>
  </property>
  <property fmtid="{D5CDD505-2E9C-101B-9397-08002B2CF9AE}" pid="10" name="MSIP_Label_f42aa342-8706-4288-bd11-ebb85995028c_SiteId">
    <vt:lpwstr>72f988bf-86f1-41af-91ab-2d7cd011db47</vt:lpwstr>
  </property>
  <property fmtid="{D5CDD505-2E9C-101B-9397-08002B2CF9AE}" pid="11" name="MSIP_Label_f42aa342-8706-4288-bd11-ebb85995028c_Owner">
    <vt:lpwstr>byildiz@microsoft.com</vt:lpwstr>
  </property>
  <property fmtid="{D5CDD505-2E9C-101B-9397-08002B2CF9AE}" pid="12" name="MSIP_Label_f42aa342-8706-4288-bd11-ebb85995028c_SetDate">
    <vt:lpwstr>2017-12-22T20:12:13.2129458Z</vt:lpwstr>
  </property>
  <property fmtid="{D5CDD505-2E9C-101B-9397-08002B2CF9AE}" pid="13" name="MSIP_Label_f42aa342-8706-4288-bd11-ebb85995028c_Name">
    <vt:lpwstr>General</vt:lpwstr>
  </property>
  <property fmtid="{D5CDD505-2E9C-101B-9397-08002B2CF9AE}" pid="14" name="MSIP_Label_f42aa342-8706-4288-bd11-ebb85995028c_Application">
    <vt:lpwstr>Microsoft Azure Information Protection</vt:lpwstr>
  </property>
  <property fmtid="{D5CDD505-2E9C-101B-9397-08002B2CF9AE}" pid="15" name="MSIP_Label_f42aa342-8706-4288-bd11-ebb85995028c_Extended_MSFT_Method">
    <vt:lpwstr>Automatic</vt:lpwstr>
  </property>
  <property fmtid="{D5CDD505-2E9C-101B-9397-08002B2CF9AE}" pid="16" name="Sensitivity">
    <vt:lpwstr>General</vt:lpwstr>
  </property>
</Properties>
</file>